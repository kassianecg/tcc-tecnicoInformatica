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106F37" w14:textId="77777777" w:rsidR="00BC10B1" w:rsidRDefault="00BC10B1" w:rsidP="00457064">
      <w:pPr>
        <w:spacing w:line="360" w:lineRule="auto"/>
        <w:jc w:val="center"/>
        <w:rPr>
          <w:rFonts w:cs="Arial"/>
          <w:b/>
          <w:sz w:val="28"/>
          <w:lang w:val="pt-BR"/>
        </w:rPr>
      </w:pPr>
      <w:bookmarkStart w:id="0" w:name="_Hlk23689708"/>
      <w:bookmarkStart w:id="1" w:name="_Toc15483724"/>
      <w:bookmarkStart w:id="2" w:name="_Toc17913596"/>
      <w:bookmarkStart w:id="3" w:name="_Toc302641972"/>
      <w:bookmarkEnd w:id="0"/>
      <w:r w:rsidRPr="00A81041">
        <w:rPr>
          <w:rFonts w:cs="Arial"/>
          <w:b/>
          <w:sz w:val="28"/>
          <w:lang w:val="pt-BR"/>
        </w:rPr>
        <w:t>Fundação Indaiatubana de Educação e Cultura</w:t>
      </w:r>
      <w:bookmarkEnd w:id="1"/>
      <w:bookmarkEnd w:id="2"/>
    </w:p>
    <w:p w14:paraId="76875E74" w14:textId="77777777" w:rsidR="008718FC" w:rsidRPr="00A81041" w:rsidRDefault="008718FC" w:rsidP="00457064">
      <w:pPr>
        <w:spacing w:line="360" w:lineRule="auto"/>
        <w:jc w:val="center"/>
        <w:rPr>
          <w:rFonts w:cs="Arial"/>
          <w:b/>
          <w:lang w:val="pt-BR"/>
        </w:rPr>
      </w:pPr>
      <w:r>
        <w:rPr>
          <w:rFonts w:cs="Arial"/>
          <w:b/>
          <w:sz w:val="28"/>
          <w:lang w:val="pt-BR"/>
        </w:rPr>
        <w:t>Centro Universitário das Faculdades Associadas</w:t>
      </w:r>
    </w:p>
    <w:p w14:paraId="423F814D" w14:textId="77777777" w:rsidR="003100A9" w:rsidRDefault="003100A9" w:rsidP="00457064">
      <w:pPr>
        <w:spacing w:line="360" w:lineRule="auto"/>
        <w:jc w:val="center"/>
        <w:rPr>
          <w:rFonts w:cs="Arial"/>
          <w:b/>
          <w:lang w:val="pt-BR"/>
        </w:rPr>
      </w:pPr>
    </w:p>
    <w:p w14:paraId="195035E0" w14:textId="77777777" w:rsidR="008718FC" w:rsidRDefault="008718FC" w:rsidP="00457064">
      <w:pPr>
        <w:spacing w:line="360" w:lineRule="auto"/>
        <w:jc w:val="center"/>
        <w:rPr>
          <w:rFonts w:cs="Arial"/>
          <w:b/>
          <w:lang w:val="pt-BR"/>
        </w:rPr>
      </w:pPr>
    </w:p>
    <w:p w14:paraId="352F901E" w14:textId="77777777" w:rsidR="008718FC" w:rsidRPr="00A81041" w:rsidRDefault="008718FC" w:rsidP="00457064">
      <w:pPr>
        <w:spacing w:line="360" w:lineRule="auto"/>
        <w:jc w:val="center"/>
        <w:rPr>
          <w:rFonts w:cs="Arial"/>
          <w:b/>
          <w:lang w:val="pt-BR"/>
        </w:rPr>
      </w:pPr>
    </w:p>
    <w:p w14:paraId="7CB89C25" w14:textId="77777777" w:rsidR="00BC10B1" w:rsidRPr="00A81041" w:rsidRDefault="00BC10B1" w:rsidP="00457064">
      <w:pPr>
        <w:spacing w:line="360" w:lineRule="auto"/>
        <w:jc w:val="center"/>
        <w:rPr>
          <w:rFonts w:cs="Arial"/>
          <w:b/>
          <w:lang w:val="pt-BR"/>
        </w:rPr>
      </w:pPr>
      <w:bookmarkStart w:id="4" w:name="_Toc15483725"/>
      <w:bookmarkStart w:id="5" w:name="_Toc17913597"/>
      <w:bookmarkEnd w:id="3"/>
      <w:r w:rsidRPr="00A81041">
        <w:rPr>
          <w:rFonts w:cs="Arial"/>
          <w:b/>
          <w:lang w:val="pt-BR"/>
        </w:rPr>
        <w:t>INFORMÁTICA</w:t>
      </w:r>
      <w:bookmarkEnd w:id="4"/>
      <w:bookmarkEnd w:id="5"/>
    </w:p>
    <w:p w14:paraId="514B420F" w14:textId="77777777" w:rsidR="00BC10B1" w:rsidRPr="00A81041" w:rsidRDefault="00BC10B1" w:rsidP="00457064">
      <w:pPr>
        <w:pStyle w:val="CF-CapaeFolhadeRosto"/>
        <w:rPr>
          <w:rFonts w:cs="Arial"/>
          <w:lang w:val="pt-BR"/>
        </w:rPr>
      </w:pPr>
    </w:p>
    <w:p w14:paraId="4F3214C9" w14:textId="77777777" w:rsidR="00BC10B1" w:rsidRPr="00734B2F" w:rsidRDefault="00BC10B1" w:rsidP="00457064">
      <w:pPr>
        <w:pStyle w:val="CF-CapaeFolhadeRosto"/>
        <w:rPr>
          <w:rFonts w:cs="Arial"/>
          <w:lang w:val="pt-BR"/>
        </w:rPr>
      </w:pPr>
    </w:p>
    <w:p w14:paraId="4F544CF8" w14:textId="77777777" w:rsidR="00BC10B1" w:rsidRPr="00734B2F" w:rsidRDefault="00BC10B1" w:rsidP="00457064">
      <w:pPr>
        <w:pStyle w:val="CF-CapaeFolhadeRosto"/>
        <w:tabs>
          <w:tab w:val="left" w:pos="6930"/>
        </w:tabs>
        <w:rPr>
          <w:rFonts w:cs="Arial"/>
          <w:lang w:val="pt-BR"/>
        </w:rPr>
      </w:pPr>
    </w:p>
    <w:p w14:paraId="701999C9" w14:textId="77777777" w:rsidR="00BC10B1" w:rsidRPr="00725970" w:rsidRDefault="00BC10B1" w:rsidP="00457064">
      <w:pPr>
        <w:spacing w:line="360" w:lineRule="auto"/>
        <w:jc w:val="center"/>
        <w:rPr>
          <w:rFonts w:cs="Arial"/>
          <w:b/>
          <w:lang w:val="pt-BR"/>
        </w:rPr>
      </w:pPr>
      <w:bookmarkStart w:id="6" w:name="_Toc15483726"/>
      <w:bookmarkStart w:id="7" w:name="_Toc17913598"/>
      <w:r w:rsidRPr="00725970">
        <w:rPr>
          <w:rFonts w:cs="Arial"/>
          <w:b/>
          <w:lang w:val="pt-BR"/>
        </w:rPr>
        <w:t>FABRICIO JULIARI</w:t>
      </w:r>
      <w:bookmarkEnd w:id="6"/>
      <w:bookmarkEnd w:id="7"/>
    </w:p>
    <w:p w14:paraId="212DB01A" w14:textId="77777777" w:rsidR="00BC10B1" w:rsidRPr="00725970" w:rsidRDefault="00BC10B1" w:rsidP="00457064">
      <w:pPr>
        <w:spacing w:line="360" w:lineRule="auto"/>
        <w:jc w:val="center"/>
        <w:rPr>
          <w:rFonts w:cs="Arial"/>
          <w:b/>
          <w:lang w:val="pt-BR"/>
        </w:rPr>
      </w:pPr>
      <w:bookmarkStart w:id="8" w:name="_Toc15483727"/>
      <w:bookmarkStart w:id="9" w:name="_Toc17913599"/>
      <w:r w:rsidRPr="00725970">
        <w:rPr>
          <w:rFonts w:cs="Arial"/>
          <w:b/>
          <w:lang w:val="pt-BR"/>
        </w:rPr>
        <w:t>KASSIANE CRISTINA GONÇALVES</w:t>
      </w:r>
      <w:bookmarkEnd w:id="8"/>
      <w:bookmarkEnd w:id="9"/>
    </w:p>
    <w:p w14:paraId="70C9A77D" w14:textId="77777777" w:rsidR="00BC10B1" w:rsidRPr="00725970" w:rsidRDefault="00BC10B1" w:rsidP="00457064">
      <w:pPr>
        <w:spacing w:line="360" w:lineRule="auto"/>
        <w:jc w:val="center"/>
        <w:rPr>
          <w:rFonts w:cs="Arial"/>
          <w:b/>
          <w:lang w:val="pt-BR"/>
        </w:rPr>
      </w:pPr>
      <w:bookmarkStart w:id="10" w:name="_Toc15483728"/>
      <w:bookmarkStart w:id="11" w:name="_Toc17913600"/>
      <w:r w:rsidRPr="00725970">
        <w:rPr>
          <w:rFonts w:cs="Arial"/>
          <w:b/>
          <w:lang w:val="pt-BR"/>
        </w:rPr>
        <w:t>LUÍS GUSTAVO DE FREITAS</w:t>
      </w:r>
      <w:bookmarkEnd w:id="10"/>
      <w:bookmarkEnd w:id="11"/>
    </w:p>
    <w:p w14:paraId="032B62A5" w14:textId="77777777" w:rsidR="00BC10B1" w:rsidRPr="00725970" w:rsidRDefault="00BC10B1" w:rsidP="00457064">
      <w:pPr>
        <w:spacing w:line="360" w:lineRule="auto"/>
        <w:jc w:val="center"/>
        <w:rPr>
          <w:rFonts w:cs="Arial"/>
          <w:b/>
          <w:lang w:val="pt-BR"/>
        </w:rPr>
      </w:pPr>
      <w:bookmarkStart w:id="12" w:name="_Toc15483729"/>
      <w:bookmarkStart w:id="13" w:name="_Toc17913601"/>
      <w:r w:rsidRPr="00725970">
        <w:rPr>
          <w:rFonts w:cs="Arial"/>
          <w:b/>
          <w:lang w:val="pt-BR"/>
        </w:rPr>
        <w:t>VITOR RAFAEL SILVA</w:t>
      </w:r>
      <w:bookmarkEnd w:id="12"/>
      <w:bookmarkEnd w:id="13"/>
    </w:p>
    <w:p w14:paraId="32740DB6" w14:textId="77777777" w:rsidR="00BC10B1" w:rsidRPr="00734B2F" w:rsidRDefault="00BC10B1" w:rsidP="00457064">
      <w:pPr>
        <w:pStyle w:val="CF-CapaeFolhadeRosto"/>
        <w:tabs>
          <w:tab w:val="left" w:pos="3600"/>
        </w:tabs>
        <w:rPr>
          <w:rFonts w:cs="Arial"/>
          <w:lang w:val="pt-BR"/>
        </w:rPr>
      </w:pPr>
      <w:r>
        <w:rPr>
          <w:rFonts w:cs="Arial"/>
          <w:lang w:val="pt-BR"/>
        </w:rPr>
        <w:tab/>
      </w:r>
    </w:p>
    <w:p w14:paraId="293EDAAF" w14:textId="77777777" w:rsidR="00BC10B1" w:rsidRPr="00734B2F" w:rsidRDefault="00BC10B1" w:rsidP="00457064">
      <w:pPr>
        <w:pStyle w:val="CF-CapaeFolhadeRosto"/>
        <w:rPr>
          <w:rFonts w:cs="Arial"/>
          <w:lang w:val="pt-BR"/>
        </w:rPr>
      </w:pPr>
    </w:p>
    <w:p w14:paraId="6B5834B4" w14:textId="77777777" w:rsidR="00BC10B1" w:rsidRPr="00734B2F" w:rsidRDefault="00BC10B1" w:rsidP="00457064">
      <w:pPr>
        <w:pStyle w:val="CF-CapaeFolhadeRosto"/>
        <w:rPr>
          <w:rFonts w:cs="Arial"/>
          <w:lang w:val="pt-BR"/>
        </w:rPr>
      </w:pPr>
    </w:p>
    <w:p w14:paraId="31EAC205" w14:textId="77777777" w:rsidR="00BC10B1" w:rsidRPr="00734B2F" w:rsidRDefault="00BC10B1" w:rsidP="00457064">
      <w:pPr>
        <w:pStyle w:val="CF-CapaeFolhadeRosto"/>
        <w:rPr>
          <w:rFonts w:cs="Arial"/>
          <w:lang w:val="pt-BR"/>
        </w:rPr>
      </w:pPr>
    </w:p>
    <w:p w14:paraId="1622118F" w14:textId="77777777" w:rsidR="00BC10B1" w:rsidRPr="00734B2F" w:rsidRDefault="00BC10B1" w:rsidP="00457064">
      <w:pPr>
        <w:pStyle w:val="CF-CapaeFolhadeRosto"/>
        <w:rPr>
          <w:rFonts w:cs="Arial"/>
          <w:lang w:val="pt-BR"/>
        </w:rPr>
      </w:pPr>
    </w:p>
    <w:p w14:paraId="34086953" w14:textId="77777777" w:rsidR="00BC10B1" w:rsidRPr="00734B2F" w:rsidRDefault="00BC10B1" w:rsidP="00457064">
      <w:pPr>
        <w:pStyle w:val="CF-CapaeFolhadeRosto"/>
        <w:rPr>
          <w:rFonts w:cs="Arial"/>
          <w:lang w:val="pt-BR"/>
        </w:rPr>
      </w:pPr>
    </w:p>
    <w:p w14:paraId="41BD6ED7" w14:textId="77777777" w:rsidR="00BC10B1" w:rsidRPr="00C24256" w:rsidRDefault="00BC10B1" w:rsidP="00457064">
      <w:pPr>
        <w:spacing w:line="360" w:lineRule="auto"/>
        <w:jc w:val="center"/>
        <w:rPr>
          <w:rFonts w:cs="Arial"/>
          <w:b/>
          <w:sz w:val="28"/>
          <w:lang w:val="pt-BR"/>
        </w:rPr>
      </w:pPr>
      <w:bookmarkStart w:id="14" w:name="_Toc15483730"/>
      <w:bookmarkStart w:id="15" w:name="_Toc17913602"/>
      <w:r w:rsidRPr="00C24256">
        <w:rPr>
          <w:rFonts w:cs="Arial"/>
          <w:b/>
          <w:sz w:val="28"/>
          <w:lang w:val="pt-BR"/>
        </w:rPr>
        <w:t>Projeto</w:t>
      </w:r>
      <w:r w:rsidR="009E7B8B" w:rsidRPr="00C24256">
        <w:rPr>
          <w:rFonts w:cs="Arial"/>
          <w:b/>
          <w:sz w:val="28"/>
          <w:lang w:val="pt-BR"/>
        </w:rPr>
        <w:t xml:space="preserve"> </w:t>
      </w:r>
      <w:r w:rsidR="00DA1EF9" w:rsidRPr="00C24256">
        <w:rPr>
          <w:rFonts w:cs="Arial"/>
          <w:b/>
          <w:sz w:val="28"/>
          <w:lang w:val="pt-BR"/>
        </w:rPr>
        <w:t>Sistema</w:t>
      </w:r>
      <w:r w:rsidR="009E7B8B" w:rsidRPr="00C24256">
        <w:rPr>
          <w:rFonts w:cs="Arial"/>
          <w:b/>
          <w:sz w:val="28"/>
          <w:lang w:val="pt-BR"/>
        </w:rPr>
        <w:t xml:space="preserve"> H</w:t>
      </w:r>
      <w:r w:rsidRPr="00C24256">
        <w:rPr>
          <w:rFonts w:cs="Arial"/>
          <w:b/>
          <w:sz w:val="28"/>
          <w:lang w:val="pt-BR"/>
        </w:rPr>
        <w:t>oteleiro</w:t>
      </w:r>
      <w:bookmarkEnd w:id="14"/>
      <w:bookmarkEnd w:id="15"/>
    </w:p>
    <w:p w14:paraId="1B521835" w14:textId="77777777" w:rsidR="00BC10B1" w:rsidRPr="00C24256" w:rsidRDefault="00BC10B1" w:rsidP="00457064">
      <w:pPr>
        <w:pStyle w:val="CF-CapaeFolhadeRosto"/>
        <w:rPr>
          <w:rFonts w:cs="Arial"/>
          <w:sz w:val="28"/>
          <w:lang w:val="pt-BR"/>
        </w:rPr>
      </w:pPr>
    </w:p>
    <w:p w14:paraId="37776486" w14:textId="77777777" w:rsidR="00BC10B1" w:rsidRPr="00734B2F" w:rsidRDefault="00BC10B1" w:rsidP="00457064">
      <w:pPr>
        <w:pStyle w:val="CF-CapaeFolhadeRosto"/>
        <w:rPr>
          <w:rFonts w:cs="Arial"/>
          <w:lang w:val="pt-BR"/>
        </w:rPr>
      </w:pPr>
    </w:p>
    <w:p w14:paraId="7A583627" w14:textId="77777777" w:rsidR="00BC10B1" w:rsidRPr="00734B2F" w:rsidRDefault="00BC10B1" w:rsidP="00457064">
      <w:pPr>
        <w:pStyle w:val="CF-CapaeFolhadeRosto"/>
        <w:rPr>
          <w:rFonts w:cs="Arial"/>
          <w:lang w:val="pt-BR"/>
        </w:rPr>
      </w:pPr>
    </w:p>
    <w:p w14:paraId="25226F54" w14:textId="77777777" w:rsidR="00BC10B1" w:rsidRPr="00734B2F" w:rsidRDefault="00BC10B1" w:rsidP="00457064">
      <w:pPr>
        <w:pStyle w:val="CF-CapaeFolhadeRosto"/>
        <w:rPr>
          <w:rFonts w:cs="Arial"/>
          <w:lang w:val="pt-BR"/>
        </w:rPr>
      </w:pPr>
    </w:p>
    <w:p w14:paraId="1D509E9D" w14:textId="77777777" w:rsidR="00BC10B1" w:rsidRPr="00734B2F" w:rsidRDefault="00BC10B1" w:rsidP="005F3EFA">
      <w:pPr>
        <w:pStyle w:val="CF-CapaeFolhadeRosto"/>
        <w:jc w:val="both"/>
        <w:rPr>
          <w:rFonts w:cs="Arial"/>
          <w:lang w:val="pt-BR"/>
        </w:rPr>
      </w:pPr>
    </w:p>
    <w:p w14:paraId="38E1BA49" w14:textId="77777777" w:rsidR="00BC10B1" w:rsidRPr="00734B2F" w:rsidRDefault="00BC10B1" w:rsidP="00457064">
      <w:pPr>
        <w:pStyle w:val="CF-CapaeFolhadeRosto"/>
        <w:tabs>
          <w:tab w:val="left" w:pos="3270"/>
        </w:tabs>
        <w:rPr>
          <w:rFonts w:cs="Arial"/>
          <w:lang w:val="pt-BR"/>
        </w:rPr>
      </w:pPr>
      <w:r>
        <w:rPr>
          <w:rFonts w:cs="Arial"/>
          <w:lang w:val="pt-BR"/>
        </w:rPr>
        <w:tab/>
      </w:r>
    </w:p>
    <w:p w14:paraId="46B466C6" w14:textId="77777777" w:rsidR="00BC10B1" w:rsidRPr="00B12B21" w:rsidRDefault="00BC10B1" w:rsidP="00457064">
      <w:pPr>
        <w:pStyle w:val="CF-CapaeFolhadeRosto"/>
        <w:tabs>
          <w:tab w:val="left" w:pos="180"/>
        </w:tabs>
        <w:rPr>
          <w:rFonts w:cs="Arial"/>
          <w:u w:val="single"/>
          <w:lang w:val="pt-BR"/>
        </w:rPr>
      </w:pPr>
    </w:p>
    <w:p w14:paraId="11D7951F" w14:textId="77777777" w:rsidR="00BC10B1" w:rsidRPr="00734B2F" w:rsidRDefault="00BC10B1" w:rsidP="00457064">
      <w:pPr>
        <w:pStyle w:val="CF-CapaeFolhadeRosto"/>
        <w:tabs>
          <w:tab w:val="left" w:pos="3975"/>
        </w:tabs>
        <w:rPr>
          <w:rFonts w:cs="Arial"/>
          <w:lang w:val="pt-BR"/>
        </w:rPr>
      </w:pPr>
      <w:r>
        <w:rPr>
          <w:rFonts w:cs="Arial"/>
          <w:lang w:val="pt-BR"/>
        </w:rPr>
        <w:tab/>
      </w:r>
    </w:p>
    <w:p w14:paraId="16807BEA" w14:textId="77777777" w:rsidR="00BC10B1" w:rsidRPr="00734B2F" w:rsidRDefault="00BC10B1" w:rsidP="00457064">
      <w:pPr>
        <w:pStyle w:val="CF-CapaeFolhadeRosto"/>
        <w:rPr>
          <w:rFonts w:cs="Arial"/>
          <w:lang w:val="pt-BR"/>
        </w:rPr>
      </w:pPr>
    </w:p>
    <w:p w14:paraId="5A1E7595" w14:textId="77777777" w:rsidR="00BC10B1" w:rsidRPr="00A81041" w:rsidRDefault="00075D5D" w:rsidP="00457064">
      <w:pPr>
        <w:pStyle w:val="Corpodetexto"/>
        <w:spacing w:line="360" w:lineRule="auto"/>
        <w:ind w:right="147"/>
        <w:jc w:val="center"/>
        <w:rPr>
          <w:rFonts w:ascii="Arial" w:hAnsi="Arial" w:cs="Arial"/>
          <w:b/>
          <w:sz w:val="22"/>
          <w:szCs w:val="22"/>
        </w:rPr>
      </w:pPr>
      <w:r w:rsidRPr="00A81041">
        <w:rPr>
          <w:rFonts w:ascii="Arial" w:hAnsi="Arial" w:cs="Arial"/>
          <w:b/>
          <w:sz w:val="22"/>
          <w:szCs w:val="22"/>
        </w:rPr>
        <w:t>SÃ</w:t>
      </w:r>
      <w:r>
        <w:rPr>
          <w:rFonts w:ascii="Arial" w:hAnsi="Arial" w:cs="Arial"/>
          <w:b/>
          <w:sz w:val="22"/>
          <w:szCs w:val="22"/>
        </w:rPr>
        <w:t>O JOÃO DA BOA VISTA,</w:t>
      </w:r>
      <w:r w:rsidRPr="00A81041">
        <w:rPr>
          <w:rFonts w:ascii="Arial" w:hAnsi="Arial" w:cs="Arial"/>
          <w:b/>
          <w:sz w:val="22"/>
          <w:szCs w:val="22"/>
        </w:rPr>
        <w:t xml:space="preserve"> 2019</w:t>
      </w:r>
    </w:p>
    <w:p w14:paraId="5D91AA19" w14:textId="77777777" w:rsidR="00BC10B1" w:rsidRPr="00A81041" w:rsidRDefault="00BC10B1" w:rsidP="00457064">
      <w:pPr>
        <w:spacing w:line="360" w:lineRule="auto"/>
        <w:jc w:val="center"/>
        <w:rPr>
          <w:rFonts w:cs="Arial"/>
          <w:b/>
          <w:lang w:val="pt-BR"/>
        </w:rPr>
        <w:sectPr w:rsidR="00BC10B1" w:rsidRPr="00A81041" w:rsidSect="00277CDF">
          <w:headerReference w:type="default" r:id="rId8"/>
          <w:headerReference w:type="first" r:id="rId9"/>
          <w:pgSz w:w="11910" w:h="16850"/>
          <w:pgMar w:top="1600" w:right="880" w:bottom="280" w:left="1600" w:header="720" w:footer="720" w:gutter="0"/>
          <w:pgNumType w:fmt="upperRoman" w:start="1"/>
          <w:cols w:space="720"/>
          <w:titlePg/>
          <w:docGrid w:linePitch="299"/>
        </w:sectPr>
      </w:pPr>
    </w:p>
    <w:p w14:paraId="38375A2C" w14:textId="77777777" w:rsidR="00BC10B1" w:rsidRDefault="00BC10B1" w:rsidP="00457064">
      <w:pPr>
        <w:pStyle w:val="CF-CapaeFolhadeRosto"/>
        <w:rPr>
          <w:lang w:val="pt-BR"/>
        </w:rPr>
      </w:pPr>
    </w:p>
    <w:p w14:paraId="3E8B22B3" w14:textId="77777777" w:rsidR="00BC10B1" w:rsidRDefault="00BC10B1" w:rsidP="00457064">
      <w:pPr>
        <w:pStyle w:val="CF-CapaeFolhadeRosto"/>
        <w:rPr>
          <w:lang w:val="pt-BR"/>
        </w:rPr>
      </w:pPr>
    </w:p>
    <w:p w14:paraId="7ABF0943" w14:textId="77777777" w:rsidR="00BC10B1" w:rsidRDefault="00BC10B1" w:rsidP="00457064">
      <w:pPr>
        <w:pStyle w:val="CF-CapaeFolhadeRosto"/>
        <w:rPr>
          <w:lang w:val="pt-BR"/>
        </w:rPr>
      </w:pPr>
    </w:p>
    <w:p w14:paraId="0DD3402F" w14:textId="77777777" w:rsidR="00BC10B1" w:rsidRDefault="00BC10B1" w:rsidP="00457064">
      <w:pPr>
        <w:pStyle w:val="CF-CapaeFolhadeRosto"/>
        <w:rPr>
          <w:lang w:val="pt-BR"/>
        </w:rPr>
      </w:pPr>
    </w:p>
    <w:p w14:paraId="7C5213D4" w14:textId="77777777" w:rsidR="00BC10B1" w:rsidRDefault="00075D5D" w:rsidP="00457064">
      <w:pPr>
        <w:pStyle w:val="CF-CapaeFolhadeRosto"/>
        <w:rPr>
          <w:lang w:val="pt-BR"/>
        </w:rPr>
      </w:pPr>
      <w:r>
        <w:rPr>
          <w:caps w:val="0"/>
          <w:lang w:val="pt-BR"/>
        </w:rPr>
        <w:t>FABRICIO JULIARI</w:t>
      </w:r>
    </w:p>
    <w:p w14:paraId="73CF942A" w14:textId="77777777" w:rsidR="00BC10B1" w:rsidRDefault="00075D5D" w:rsidP="00457064">
      <w:pPr>
        <w:pStyle w:val="CF-CapaeFolhadeRosto"/>
        <w:rPr>
          <w:lang w:val="pt-BR"/>
        </w:rPr>
      </w:pPr>
      <w:r>
        <w:rPr>
          <w:caps w:val="0"/>
          <w:lang w:val="pt-BR"/>
        </w:rPr>
        <w:t>KASSIANE CRISTINA GONÇALVES</w:t>
      </w:r>
    </w:p>
    <w:p w14:paraId="7D73FBAD" w14:textId="77777777" w:rsidR="00BC10B1" w:rsidRDefault="00075D5D" w:rsidP="00457064">
      <w:pPr>
        <w:pStyle w:val="CF-CapaeFolhadeRosto"/>
        <w:rPr>
          <w:lang w:val="pt-BR"/>
        </w:rPr>
      </w:pPr>
      <w:r>
        <w:rPr>
          <w:caps w:val="0"/>
          <w:lang w:val="pt-BR"/>
        </w:rPr>
        <w:t>LUÍS GUSTAVO DE FREITAS</w:t>
      </w:r>
    </w:p>
    <w:p w14:paraId="658B15C1" w14:textId="77777777" w:rsidR="00BC10B1" w:rsidRDefault="00075D5D" w:rsidP="00457064">
      <w:pPr>
        <w:pStyle w:val="CF-CapaeFolhadeRosto"/>
        <w:rPr>
          <w:lang w:val="pt-BR"/>
        </w:rPr>
      </w:pPr>
      <w:r>
        <w:rPr>
          <w:caps w:val="0"/>
          <w:lang w:val="pt-BR"/>
        </w:rPr>
        <w:t>VITOR RAFAEL SILVA</w:t>
      </w:r>
    </w:p>
    <w:p w14:paraId="23CE7B56" w14:textId="77777777" w:rsidR="00BC10B1" w:rsidRDefault="00BC10B1" w:rsidP="00457064">
      <w:pPr>
        <w:pStyle w:val="CF-CapaeFolhadeRosto"/>
        <w:rPr>
          <w:lang w:val="pt-BR"/>
        </w:rPr>
      </w:pPr>
    </w:p>
    <w:p w14:paraId="435E4D23" w14:textId="77777777" w:rsidR="00BC10B1" w:rsidRDefault="00BC10B1" w:rsidP="00457064">
      <w:pPr>
        <w:pStyle w:val="CF-CapaeFolhadeRosto"/>
        <w:rPr>
          <w:lang w:val="pt-BR"/>
        </w:rPr>
      </w:pPr>
    </w:p>
    <w:p w14:paraId="13C208B7" w14:textId="77777777" w:rsidR="00BC10B1" w:rsidRDefault="00BC10B1" w:rsidP="00457064">
      <w:pPr>
        <w:pStyle w:val="CF-CapaeFolhadeRosto"/>
        <w:rPr>
          <w:lang w:val="pt-BR"/>
        </w:rPr>
      </w:pPr>
    </w:p>
    <w:p w14:paraId="15D51585" w14:textId="77777777" w:rsidR="00BC10B1" w:rsidRDefault="00BC10B1" w:rsidP="00457064">
      <w:pPr>
        <w:pStyle w:val="CF-CapaeFolhadeRosto"/>
        <w:rPr>
          <w:lang w:val="pt-BR"/>
        </w:rPr>
      </w:pPr>
    </w:p>
    <w:p w14:paraId="2AA75C45" w14:textId="77777777" w:rsidR="00BC10B1" w:rsidRDefault="00BC10B1" w:rsidP="00457064">
      <w:pPr>
        <w:pStyle w:val="CF-CapaeFolhadeRosto"/>
        <w:rPr>
          <w:lang w:val="pt-BR"/>
        </w:rPr>
      </w:pPr>
    </w:p>
    <w:p w14:paraId="718B8B72" w14:textId="77777777" w:rsidR="00BC10B1" w:rsidRDefault="00BC10B1" w:rsidP="00457064">
      <w:pPr>
        <w:pStyle w:val="CF-CapaeFolhadeRosto"/>
        <w:rPr>
          <w:lang w:val="pt-BR"/>
        </w:rPr>
      </w:pPr>
    </w:p>
    <w:p w14:paraId="11718017" w14:textId="77777777" w:rsidR="00BC10B1" w:rsidRDefault="00BC10B1" w:rsidP="00457064">
      <w:pPr>
        <w:pStyle w:val="CF-CapaeFolhadeRosto"/>
        <w:rPr>
          <w:lang w:val="pt-BR"/>
        </w:rPr>
      </w:pPr>
    </w:p>
    <w:p w14:paraId="4A4BA695" w14:textId="77777777" w:rsidR="00BC10B1" w:rsidRDefault="00BC10B1" w:rsidP="00457064">
      <w:pPr>
        <w:pStyle w:val="CF-CapaeFolhadeRosto"/>
        <w:rPr>
          <w:lang w:val="pt-BR"/>
        </w:rPr>
      </w:pPr>
    </w:p>
    <w:p w14:paraId="53426CC2" w14:textId="77777777" w:rsidR="00BC10B1" w:rsidRPr="00075D5D" w:rsidRDefault="00075D5D" w:rsidP="00457064">
      <w:pPr>
        <w:spacing w:line="360" w:lineRule="auto"/>
        <w:jc w:val="center"/>
        <w:rPr>
          <w:b/>
          <w:sz w:val="28"/>
          <w:szCs w:val="28"/>
          <w:lang w:val="pt-BR"/>
        </w:rPr>
      </w:pPr>
      <w:bookmarkStart w:id="16" w:name="_Toc302641978"/>
      <w:bookmarkStart w:id="17" w:name="_Toc15483731"/>
      <w:bookmarkStart w:id="18" w:name="_Toc17913603"/>
      <w:r w:rsidRPr="00075D5D">
        <w:rPr>
          <w:b/>
          <w:sz w:val="28"/>
          <w:szCs w:val="28"/>
          <w:lang w:val="pt-BR"/>
        </w:rPr>
        <w:t>PROJETO SISTEMA HOTELEIRO</w:t>
      </w:r>
      <w:bookmarkEnd w:id="16"/>
      <w:bookmarkEnd w:id="17"/>
      <w:bookmarkEnd w:id="18"/>
    </w:p>
    <w:p w14:paraId="36532505" w14:textId="77777777" w:rsidR="00BC10B1" w:rsidRPr="008C7415" w:rsidRDefault="00BC10B1" w:rsidP="00457064">
      <w:pPr>
        <w:pStyle w:val="CF-CapaeFolhadeRosto"/>
        <w:rPr>
          <w:sz w:val="28"/>
          <w:lang w:val="pt-BR"/>
        </w:rPr>
      </w:pPr>
    </w:p>
    <w:p w14:paraId="2EC002CA" w14:textId="77777777" w:rsidR="001600C5" w:rsidRDefault="00BC10B1" w:rsidP="00457064">
      <w:pPr>
        <w:pStyle w:val="CF-NaturezadoTrabalho-Orientador"/>
        <w:spacing w:line="360" w:lineRule="auto"/>
        <w:rPr>
          <w:lang w:val="pt-BR"/>
        </w:rPr>
      </w:pPr>
      <w:r>
        <w:rPr>
          <w:lang w:val="pt-BR"/>
        </w:rPr>
        <w:t>Trabalho de Conclusão de Curso</w:t>
      </w:r>
      <w:r w:rsidR="008718FC">
        <w:rPr>
          <w:lang w:val="pt-BR"/>
        </w:rPr>
        <w:t xml:space="preserve"> apresentad</w:t>
      </w:r>
      <w:r w:rsidR="001600C5">
        <w:rPr>
          <w:lang w:val="pt-BR"/>
        </w:rPr>
        <w:t>a como requisito parcial à obtenção do título de Técnico em</w:t>
      </w:r>
      <w:r>
        <w:rPr>
          <w:lang w:val="pt-BR"/>
        </w:rPr>
        <w:t xml:space="preserve"> Informática</w:t>
      </w:r>
      <w:r w:rsidR="001600C5">
        <w:rPr>
          <w:lang w:val="pt-BR"/>
        </w:rPr>
        <w:t>, da FIEC/UNIFAE.</w:t>
      </w:r>
    </w:p>
    <w:p w14:paraId="1737CE49" w14:textId="77777777" w:rsidR="00BC10B1" w:rsidRDefault="001600C5" w:rsidP="00457064">
      <w:pPr>
        <w:pStyle w:val="CF-NaturezadoTrabalho-Orientador"/>
        <w:spacing w:line="360" w:lineRule="auto"/>
        <w:rPr>
          <w:lang w:val="pt-BR"/>
        </w:rPr>
      </w:pPr>
      <w:r>
        <w:rPr>
          <w:lang w:val="pt-BR"/>
        </w:rPr>
        <w:t xml:space="preserve"> </w:t>
      </w:r>
    </w:p>
    <w:p w14:paraId="52F18442" w14:textId="77777777" w:rsidR="00BC10B1" w:rsidRDefault="00BC10B1" w:rsidP="00457064">
      <w:pPr>
        <w:pStyle w:val="CF-NaturezadoTrabalho-Orientador"/>
        <w:spacing w:line="360" w:lineRule="auto"/>
        <w:rPr>
          <w:lang w:val="pt-BR"/>
        </w:rPr>
      </w:pPr>
      <w:r>
        <w:rPr>
          <w:lang w:val="pt-BR"/>
        </w:rPr>
        <w:t>Orientador: Prof. Wagner Landiva</w:t>
      </w:r>
      <w:r w:rsidR="001600C5">
        <w:rPr>
          <w:lang w:val="pt-BR"/>
        </w:rPr>
        <w:t xml:space="preserve"> de Souza</w:t>
      </w:r>
      <w:r>
        <w:rPr>
          <w:lang w:val="pt-BR"/>
        </w:rPr>
        <w:t>.</w:t>
      </w:r>
    </w:p>
    <w:p w14:paraId="166BCB98" w14:textId="77777777" w:rsidR="00BC10B1" w:rsidRDefault="00BC10B1" w:rsidP="00457064">
      <w:pPr>
        <w:pStyle w:val="CF-CapaeFolhadeRosto"/>
        <w:rPr>
          <w:lang w:val="pt-BR"/>
        </w:rPr>
      </w:pPr>
    </w:p>
    <w:p w14:paraId="406E441C" w14:textId="77777777" w:rsidR="00BC10B1" w:rsidRDefault="00BC10B1" w:rsidP="00457064">
      <w:pPr>
        <w:pStyle w:val="CF-CapaeFolhadeRosto"/>
        <w:rPr>
          <w:lang w:val="pt-BR"/>
        </w:rPr>
      </w:pPr>
    </w:p>
    <w:p w14:paraId="6137C15C" w14:textId="77777777" w:rsidR="00BC10B1" w:rsidRDefault="00BC10B1" w:rsidP="00457064">
      <w:pPr>
        <w:pStyle w:val="CF-CapaeFolhadeRosto"/>
        <w:rPr>
          <w:lang w:val="pt-BR"/>
        </w:rPr>
      </w:pPr>
    </w:p>
    <w:p w14:paraId="3301C26F" w14:textId="77777777" w:rsidR="00BC10B1" w:rsidRPr="003A1A85" w:rsidRDefault="00BC10B1" w:rsidP="00457064">
      <w:pPr>
        <w:pStyle w:val="CF-CapaeFolhadeRosto"/>
        <w:rPr>
          <w:lang w:val="pt-BR"/>
        </w:rPr>
      </w:pPr>
    </w:p>
    <w:p w14:paraId="658CF842" w14:textId="77777777" w:rsidR="00BC10B1" w:rsidRPr="00075D5D" w:rsidRDefault="00BC10B1" w:rsidP="00457064">
      <w:pPr>
        <w:pStyle w:val="CF-CapaeFolhadeRosto"/>
        <w:rPr>
          <w:b w:val="0"/>
          <w:lang w:val="pt-BR"/>
        </w:rPr>
      </w:pPr>
    </w:p>
    <w:p w14:paraId="6C1CF74E" w14:textId="77777777" w:rsidR="00075D5D" w:rsidRPr="00075D5D" w:rsidRDefault="00075D5D" w:rsidP="00457064">
      <w:pPr>
        <w:pStyle w:val="CF-CapaeFolhadeRosto"/>
        <w:rPr>
          <w:rFonts w:cs="Arial"/>
          <w:lang w:val="pt-BR"/>
        </w:rPr>
      </w:pPr>
      <w:r w:rsidRPr="00075D5D">
        <w:rPr>
          <w:rFonts w:cs="Arial"/>
          <w:lang w:val="pt-BR"/>
        </w:rPr>
        <w:t>SÃO JOÃO DA BOA VISTA,</w:t>
      </w:r>
    </w:p>
    <w:p w14:paraId="2E486ACA" w14:textId="77777777" w:rsidR="00075D5D" w:rsidRPr="00075D5D" w:rsidRDefault="008718FC" w:rsidP="00457064">
      <w:pPr>
        <w:pStyle w:val="CF-CapaeFolhadeRosto"/>
        <w:rPr>
          <w:lang w:val="pt-BR"/>
        </w:rPr>
      </w:pPr>
      <w:r w:rsidRPr="008718FC">
        <w:rPr>
          <w:lang w:val="pt-BR"/>
        </w:rPr>
        <w:t>Centro Universitário das Faculdades Associadas</w:t>
      </w:r>
      <w:r w:rsidR="00075D5D" w:rsidRPr="00075D5D">
        <w:rPr>
          <w:lang w:val="pt-BR"/>
        </w:rPr>
        <w:t>, 2019</w:t>
      </w:r>
    </w:p>
    <w:p w14:paraId="39A46D29" w14:textId="43D61F03" w:rsidR="00FC6F87" w:rsidRPr="00BC10B1" w:rsidRDefault="00BC10B1" w:rsidP="00B93178">
      <w:pPr>
        <w:pStyle w:val="Ttulo"/>
        <w:outlineLvl w:val="9"/>
        <w:rPr>
          <w:lang w:val="pt-BR" w:eastAsia="pt-BR"/>
        </w:rPr>
        <w:sectPr w:rsidR="00FC6F87" w:rsidRPr="00BC10B1" w:rsidSect="00FC6F87">
          <w:headerReference w:type="default" r:id="rId10"/>
          <w:pgSz w:w="11910" w:h="16850"/>
          <w:pgMar w:top="1600" w:right="880" w:bottom="280" w:left="1600" w:header="720" w:footer="720" w:gutter="0"/>
          <w:cols w:space="720"/>
        </w:sectPr>
      </w:pPr>
      <w:r>
        <w:rPr>
          <w:lang w:val="pt-BR"/>
        </w:rPr>
        <w:tab/>
      </w:r>
    </w:p>
    <w:p w14:paraId="73FC86DF" w14:textId="77777777" w:rsidR="00743D46" w:rsidRPr="001472E8" w:rsidRDefault="00743D46" w:rsidP="00457064">
      <w:pPr>
        <w:pStyle w:val="Ttulo"/>
        <w:spacing w:line="360" w:lineRule="auto"/>
        <w:outlineLvl w:val="9"/>
        <w:rPr>
          <w:rFonts w:ascii="Arial" w:hAnsi="Arial" w:cs="Arial"/>
          <w:sz w:val="24"/>
          <w:szCs w:val="24"/>
          <w:lang w:val="pt-BR" w:eastAsia="pt-BR"/>
        </w:rPr>
      </w:pPr>
      <w:r>
        <w:rPr>
          <w:rFonts w:ascii="Arial" w:hAnsi="Arial" w:cs="Arial"/>
          <w:sz w:val="24"/>
          <w:szCs w:val="24"/>
          <w:lang w:val="pt-BR" w:eastAsia="pt-BR"/>
        </w:rPr>
        <w:lastRenderedPageBreak/>
        <w:t>APROVAÇÃO</w:t>
      </w:r>
    </w:p>
    <w:p w14:paraId="39CF1611" w14:textId="77777777" w:rsidR="00743D46" w:rsidRDefault="00743D46" w:rsidP="00457064">
      <w:pPr>
        <w:spacing w:before="91" w:line="360" w:lineRule="auto"/>
        <w:ind w:left="810"/>
        <w:rPr>
          <w:sz w:val="20"/>
          <w:lang w:val="pt-BR"/>
        </w:rPr>
      </w:pPr>
    </w:p>
    <w:p w14:paraId="588E6A28" w14:textId="77777777" w:rsidR="008C335D" w:rsidRPr="008C335D" w:rsidRDefault="008C335D" w:rsidP="00457064">
      <w:pPr>
        <w:spacing w:before="91" w:line="360" w:lineRule="auto"/>
        <w:ind w:left="567"/>
        <w:rPr>
          <w:sz w:val="20"/>
          <w:lang w:val="pt-BR"/>
        </w:rPr>
      </w:pPr>
      <w:r w:rsidRPr="008C335D">
        <w:rPr>
          <w:sz w:val="20"/>
          <w:lang w:val="pt-BR"/>
        </w:rPr>
        <w:t>Projeto TCC apresentado para obtenção do conceito da disciplina Projeto de Sistemas</w:t>
      </w:r>
      <w:r w:rsidR="00743D46">
        <w:rPr>
          <w:sz w:val="20"/>
          <w:lang w:val="pt-BR"/>
        </w:rPr>
        <w:t xml:space="preserve"> </w:t>
      </w:r>
      <w:r w:rsidRPr="008C335D">
        <w:rPr>
          <w:sz w:val="20"/>
          <w:lang w:val="pt-BR"/>
        </w:rPr>
        <w:t>II</w:t>
      </w:r>
    </w:p>
    <w:p w14:paraId="6A8B7485" w14:textId="77777777" w:rsidR="008C335D" w:rsidRDefault="008C335D" w:rsidP="00457064">
      <w:pPr>
        <w:pStyle w:val="Corpodetexto"/>
        <w:spacing w:line="360" w:lineRule="auto"/>
      </w:pPr>
    </w:p>
    <w:p w14:paraId="0301F30E" w14:textId="77777777" w:rsidR="008C335D" w:rsidRDefault="008C335D" w:rsidP="00457064">
      <w:pPr>
        <w:pStyle w:val="Corpodetexto"/>
        <w:spacing w:line="360" w:lineRule="auto"/>
      </w:pPr>
    </w:p>
    <w:p w14:paraId="7CD6004D" w14:textId="77777777" w:rsidR="008C335D" w:rsidRDefault="008C335D" w:rsidP="00457064">
      <w:pPr>
        <w:pStyle w:val="Corpodetexto"/>
        <w:spacing w:line="360" w:lineRule="auto"/>
      </w:pPr>
    </w:p>
    <w:p w14:paraId="38D68E39" w14:textId="77777777" w:rsidR="008718FC" w:rsidRPr="008C335D" w:rsidRDefault="001763FD" w:rsidP="00457064">
      <w:pPr>
        <w:pStyle w:val="Corpodetexto"/>
        <w:spacing w:before="9" w:line="360" w:lineRule="auto"/>
        <w:jc w:val="center"/>
      </w:pPr>
      <w:r>
        <w:rPr>
          <w:noProof/>
          <w:sz w:val="24"/>
          <w:lang w:eastAsia="pt-BR"/>
        </w:rPr>
        <mc:AlternateContent>
          <mc:Choice Requires="wps">
            <w:drawing>
              <wp:anchor distT="0" distB="0" distL="0" distR="0" simplePos="0" relativeHeight="251662336" behindDoc="1" locked="0" layoutInCell="1" allowOverlap="1" wp14:anchorId="529CD9DE" wp14:editId="665F0611">
                <wp:simplePos x="0" y="0"/>
                <wp:positionH relativeFrom="page">
                  <wp:posOffset>2430145</wp:posOffset>
                </wp:positionH>
                <wp:positionV relativeFrom="paragraph">
                  <wp:posOffset>172085</wp:posOffset>
                </wp:positionV>
                <wp:extent cx="3107055" cy="0"/>
                <wp:effectExtent l="10795" t="6985" r="6350" b="12065"/>
                <wp:wrapTopAndBottom/>
                <wp:docPr id="4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07055"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31F6482" id="Line 12"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3.55pt" to="43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h+h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" strokeweight=".14056mm">
                <w10:wrap type="topAndBottom" anchorx="page"/>
              </v:line>
            </w:pict>
          </mc:Fallback>
        </mc:AlternateContent>
      </w:r>
    </w:p>
    <w:p w14:paraId="1A1B020B" w14:textId="77777777" w:rsidR="00CC57E3" w:rsidRDefault="001763FD" w:rsidP="00457064">
      <w:pPr>
        <w:pStyle w:val="Corpodetexto"/>
        <w:spacing w:before="9" w:line="360" w:lineRule="auto"/>
        <w:jc w:val="center"/>
      </w:pPr>
      <w:r>
        <w:rPr>
          <w:noProof/>
          <w:sz w:val="24"/>
          <w:lang w:eastAsia="pt-BR"/>
        </w:rPr>
        <mc:AlternateContent>
          <mc:Choice Requires="wps">
            <w:drawing>
              <wp:anchor distT="0" distB="0" distL="0" distR="0" simplePos="0" relativeHeight="251664384" behindDoc="1" locked="0" layoutInCell="1" allowOverlap="1" wp14:anchorId="6678B402" wp14:editId="3F9E97E7">
                <wp:simplePos x="0" y="0"/>
                <wp:positionH relativeFrom="page">
                  <wp:posOffset>2430145</wp:posOffset>
                </wp:positionH>
                <wp:positionV relativeFrom="paragraph">
                  <wp:posOffset>172085</wp:posOffset>
                </wp:positionV>
                <wp:extent cx="3107055" cy="0"/>
                <wp:effectExtent l="10795" t="13335" r="6350" b="5715"/>
                <wp:wrapTopAndBottom/>
                <wp:docPr id="48"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07055"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20E33D0" id="Line 13" o:spid="_x0000_s1026" style="position:absolute;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3.55pt" to="43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V+bFAIAACo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" strokeweight=".14056mm">
                <w10:wrap type="topAndBottom" anchorx="page"/>
              </v:line>
            </w:pict>
          </mc:Fallback>
        </mc:AlternateContent>
      </w:r>
      <w:r w:rsidR="008841C4">
        <w:t xml:space="preserve">                                                          </w:t>
      </w:r>
    </w:p>
    <w:p w14:paraId="192A119A" w14:textId="77777777" w:rsidR="00CC57E3" w:rsidRPr="008C335D" w:rsidRDefault="001763FD" w:rsidP="00457064">
      <w:pPr>
        <w:pStyle w:val="Corpodetexto"/>
        <w:spacing w:before="9" w:line="360" w:lineRule="auto"/>
        <w:jc w:val="center"/>
      </w:pPr>
      <w:r>
        <w:rPr>
          <w:noProof/>
          <w:sz w:val="24"/>
          <w:lang w:eastAsia="pt-BR"/>
        </w:rPr>
        <mc:AlternateContent>
          <mc:Choice Requires="wps">
            <w:drawing>
              <wp:anchor distT="0" distB="0" distL="0" distR="0" simplePos="0" relativeHeight="251660288" behindDoc="1" locked="0" layoutInCell="1" allowOverlap="1" wp14:anchorId="42365754" wp14:editId="39C10643">
                <wp:simplePos x="0" y="0"/>
                <wp:positionH relativeFrom="page">
                  <wp:posOffset>2430145</wp:posOffset>
                </wp:positionH>
                <wp:positionV relativeFrom="paragraph">
                  <wp:posOffset>172085</wp:posOffset>
                </wp:positionV>
                <wp:extent cx="3107055" cy="0"/>
                <wp:effectExtent l="10795" t="13335" r="6350" b="5715"/>
                <wp:wrapTopAndBottom/>
                <wp:docPr id="4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07055"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8828683" id="Line 11"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3.55pt" to="43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" strokeweight=".14056mm">
                <w10:wrap type="topAndBottom" anchorx="page"/>
              </v:line>
            </w:pict>
          </mc:Fallback>
        </mc:AlternateContent>
      </w:r>
    </w:p>
    <w:p w14:paraId="7DF1FDDC" w14:textId="77777777" w:rsidR="008C335D" w:rsidRPr="008C335D" w:rsidRDefault="001763FD" w:rsidP="00457064">
      <w:pPr>
        <w:pStyle w:val="Corpodetexto"/>
        <w:spacing w:before="9" w:line="360" w:lineRule="auto"/>
        <w:jc w:val="center"/>
      </w:pPr>
      <w:r>
        <w:rPr>
          <w:noProof/>
          <w:sz w:val="24"/>
          <w:lang w:eastAsia="pt-BR"/>
        </w:rPr>
        <mc:AlternateContent>
          <mc:Choice Requires="wps">
            <w:drawing>
              <wp:anchor distT="0" distB="0" distL="0" distR="0" simplePos="0" relativeHeight="251655168" behindDoc="1" locked="0" layoutInCell="1" allowOverlap="1" wp14:anchorId="3D19FC86" wp14:editId="28F985C2">
                <wp:simplePos x="0" y="0"/>
                <wp:positionH relativeFrom="page">
                  <wp:posOffset>2430145</wp:posOffset>
                </wp:positionH>
                <wp:positionV relativeFrom="paragraph">
                  <wp:posOffset>172085</wp:posOffset>
                </wp:positionV>
                <wp:extent cx="3107055" cy="0"/>
                <wp:effectExtent l="10795" t="13335" r="6350" b="5715"/>
                <wp:wrapTopAndBottom/>
                <wp:docPr id="4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07055"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587F6FF" id="Line 6" o:spid="_x0000_s1026" style="position:absolute;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3.55pt" to="43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" strokeweight=".14056mm">
                <w10:wrap type="topAndBottom" anchorx="page"/>
              </v:line>
            </w:pict>
          </mc:Fallback>
        </mc:AlternateContent>
      </w:r>
      <w:r w:rsidR="008C335D" w:rsidRPr="008C335D">
        <w:t>Nomes dos Alunos</w:t>
      </w:r>
    </w:p>
    <w:p w14:paraId="47A4D49C" w14:textId="77777777" w:rsidR="008C335D" w:rsidRDefault="008C335D" w:rsidP="00457064">
      <w:pPr>
        <w:pStyle w:val="Corpodetexto"/>
        <w:spacing w:line="360" w:lineRule="auto"/>
        <w:rPr>
          <w:sz w:val="22"/>
        </w:rPr>
      </w:pPr>
    </w:p>
    <w:p w14:paraId="197D4FE6" w14:textId="77777777" w:rsidR="008C335D" w:rsidRDefault="008C335D" w:rsidP="00457064">
      <w:pPr>
        <w:pStyle w:val="Corpodetexto"/>
        <w:spacing w:line="360" w:lineRule="auto"/>
        <w:rPr>
          <w:sz w:val="22"/>
        </w:rPr>
      </w:pPr>
    </w:p>
    <w:p w14:paraId="776EDB41" w14:textId="77777777" w:rsidR="008C335D" w:rsidRPr="008C335D" w:rsidRDefault="008C335D" w:rsidP="00457064">
      <w:pPr>
        <w:tabs>
          <w:tab w:val="left" w:pos="2665"/>
          <w:tab w:val="left" w:pos="3121"/>
          <w:tab w:val="left" w:pos="3620"/>
        </w:tabs>
        <w:spacing w:before="184" w:line="360" w:lineRule="auto"/>
        <w:ind w:right="107"/>
        <w:jc w:val="center"/>
        <w:rPr>
          <w:sz w:val="20"/>
          <w:lang w:val="pt-BR"/>
        </w:rPr>
      </w:pPr>
      <w:r w:rsidRPr="008C335D">
        <w:rPr>
          <w:sz w:val="20"/>
          <w:lang w:val="pt-BR"/>
        </w:rPr>
        <w:t>Projeto TCC</w:t>
      </w:r>
      <w:r w:rsidRPr="008C335D">
        <w:rPr>
          <w:spacing w:val="-5"/>
          <w:sz w:val="20"/>
          <w:lang w:val="pt-BR"/>
        </w:rPr>
        <w:t xml:space="preserve"> </w:t>
      </w:r>
      <w:r w:rsidRPr="008C335D">
        <w:rPr>
          <w:sz w:val="20"/>
          <w:lang w:val="pt-BR"/>
        </w:rPr>
        <w:t>apresentado em</w:t>
      </w:r>
      <w:r w:rsidRPr="008C335D">
        <w:rPr>
          <w:sz w:val="20"/>
          <w:u w:val="single"/>
          <w:lang w:val="pt-BR"/>
        </w:rPr>
        <w:t xml:space="preserve"> </w:t>
      </w:r>
      <w:r w:rsidRPr="008C335D">
        <w:rPr>
          <w:sz w:val="20"/>
          <w:u w:val="single"/>
          <w:lang w:val="pt-BR"/>
        </w:rPr>
        <w:tab/>
      </w:r>
      <w:r w:rsidRPr="008C335D">
        <w:rPr>
          <w:sz w:val="20"/>
          <w:lang w:val="pt-BR"/>
        </w:rPr>
        <w:t>/</w:t>
      </w:r>
      <w:r w:rsidRPr="008C335D">
        <w:rPr>
          <w:sz w:val="20"/>
          <w:u w:val="single"/>
          <w:lang w:val="pt-BR"/>
        </w:rPr>
        <w:t xml:space="preserve"> </w:t>
      </w:r>
      <w:r w:rsidRPr="008C335D">
        <w:rPr>
          <w:sz w:val="20"/>
          <w:u w:val="single"/>
          <w:lang w:val="pt-BR"/>
        </w:rPr>
        <w:tab/>
      </w:r>
      <w:r w:rsidRPr="008C335D">
        <w:rPr>
          <w:sz w:val="20"/>
          <w:lang w:val="pt-BR"/>
        </w:rPr>
        <w:t>/</w:t>
      </w:r>
      <w:r w:rsidRPr="008C335D">
        <w:rPr>
          <w:sz w:val="20"/>
          <w:u w:val="single"/>
          <w:lang w:val="pt-BR"/>
        </w:rPr>
        <w:t xml:space="preserve"> </w:t>
      </w:r>
      <w:r w:rsidRPr="008C335D">
        <w:rPr>
          <w:sz w:val="20"/>
          <w:u w:val="single"/>
          <w:lang w:val="pt-BR"/>
        </w:rPr>
        <w:tab/>
      </w:r>
    </w:p>
    <w:p w14:paraId="72DE4F5C" w14:textId="77777777" w:rsidR="008C335D" w:rsidRDefault="008C335D" w:rsidP="00457064">
      <w:pPr>
        <w:pStyle w:val="Corpodetexto"/>
        <w:spacing w:line="360" w:lineRule="auto"/>
      </w:pPr>
    </w:p>
    <w:p w14:paraId="55977B46" w14:textId="77777777" w:rsidR="008C335D" w:rsidRDefault="008C335D" w:rsidP="00457064">
      <w:pPr>
        <w:pStyle w:val="Corpodetexto"/>
        <w:spacing w:line="360" w:lineRule="auto"/>
      </w:pPr>
    </w:p>
    <w:p w14:paraId="2F611A33" w14:textId="77777777" w:rsidR="008C335D" w:rsidRDefault="008C335D" w:rsidP="00457064">
      <w:pPr>
        <w:pStyle w:val="Corpodetexto"/>
        <w:spacing w:line="360" w:lineRule="auto"/>
      </w:pPr>
    </w:p>
    <w:p w14:paraId="3B36F457" w14:textId="77777777" w:rsidR="00CC57E3" w:rsidRDefault="00CC57E3" w:rsidP="00457064">
      <w:pPr>
        <w:pStyle w:val="Corpodetexto"/>
        <w:spacing w:line="360" w:lineRule="auto"/>
      </w:pPr>
    </w:p>
    <w:p w14:paraId="464870F7" w14:textId="77777777" w:rsidR="008C335D" w:rsidRPr="008C335D" w:rsidRDefault="001763FD" w:rsidP="00457064">
      <w:pPr>
        <w:pStyle w:val="Corpodetexto"/>
        <w:spacing w:before="7" w:line="360" w:lineRule="auto"/>
        <w:jc w:val="center"/>
      </w:pPr>
      <w:r>
        <w:rPr>
          <w:noProof/>
          <w:sz w:val="24"/>
          <w:lang w:eastAsia="pt-BR"/>
        </w:rPr>
        <mc:AlternateContent>
          <mc:Choice Requires="wps">
            <w:drawing>
              <wp:anchor distT="0" distB="0" distL="0" distR="0" simplePos="0" relativeHeight="251656192" behindDoc="1" locked="0" layoutInCell="1" allowOverlap="1" wp14:anchorId="078D3E98" wp14:editId="50A6FBE6">
                <wp:simplePos x="0" y="0"/>
                <wp:positionH relativeFrom="page">
                  <wp:posOffset>2430145</wp:posOffset>
                </wp:positionH>
                <wp:positionV relativeFrom="paragraph">
                  <wp:posOffset>113030</wp:posOffset>
                </wp:positionV>
                <wp:extent cx="3200400" cy="0"/>
                <wp:effectExtent l="10795" t="8255" r="8255" b="10795"/>
                <wp:wrapTopAndBottom/>
                <wp:docPr id="4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175377D" id="Line 7" o:spid="_x0000_s1026" style="position:absolute;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8.9pt" to="443.3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aiEgIAACk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" strokeweight=".48pt">
                <w10:wrap type="topAndBottom" anchorx="page"/>
              </v:line>
            </w:pict>
          </mc:Fallback>
        </mc:AlternateContent>
      </w:r>
      <w:r w:rsidR="008C335D" w:rsidRPr="008C335D">
        <w:t>Nome do Orientador</w:t>
      </w:r>
    </w:p>
    <w:p w14:paraId="642298E2" w14:textId="77777777" w:rsidR="008C335D" w:rsidRDefault="008C335D" w:rsidP="00457064">
      <w:pPr>
        <w:pStyle w:val="Corpodetexto"/>
        <w:spacing w:line="360" w:lineRule="auto"/>
      </w:pPr>
    </w:p>
    <w:p w14:paraId="1E4FF82F" w14:textId="77777777" w:rsidR="008C335D" w:rsidRDefault="008C335D" w:rsidP="00457064">
      <w:pPr>
        <w:pStyle w:val="Corpodetexto"/>
        <w:spacing w:line="360" w:lineRule="auto"/>
      </w:pPr>
    </w:p>
    <w:p w14:paraId="7CF0F3FE" w14:textId="77777777" w:rsidR="008C335D" w:rsidRDefault="008C335D" w:rsidP="00457064">
      <w:pPr>
        <w:pStyle w:val="Corpodetexto"/>
        <w:spacing w:line="360" w:lineRule="auto"/>
      </w:pPr>
    </w:p>
    <w:p w14:paraId="42CD5E12" w14:textId="77777777" w:rsidR="008C335D" w:rsidRPr="008C335D" w:rsidRDefault="001763FD" w:rsidP="00457064">
      <w:pPr>
        <w:pStyle w:val="Corpodetexto"/>
        <w:spacing w:before="9" w:line="360" w:lineRule="auto"/>
        <w:jc w:val="center"/>
      </w:pPr>
      <w:r>
        <w:rPr>
          <w:noProof/>
          <w:sz w:val="24"/>
          <w:lang w:eastAsia="pt-BR"/>
        </w:rPr>
        <mc:AlternateContent>
          <mc:Choice Requires="wps">
            <w:drawing>
              <wp:anchor distT="0" distB="0" distL="0" distR="0" simplePos="0" relativeHeight="251657216" behindDoc="1" locked="0" layoutInCell="1" allowOverlap="1" wp14:anchorId="311A869D" wp14:editId="61AB09A1">
                <wp:simplePos x="0" y="0"/>
                <wp:positionH relativeFrom="page">
                  <wp:posOffset>2430145</wp:posOffset>
                </wp:positionH>
                <wp:positionV relativeFrom="paragraph">
                  <wp:posOffset>172085</wp:posOffset>
                </wp:positionV>
                <wp:extent cx="3170555" cy="0"/>
                <wp:effectExtent l="10795" t="13335" r="9525" b="5715"/>
                <wp:wrapTopAndBottom/>
                <wp:docPr id="4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0555"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C5C2C23" id="Line 8"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3.55pt" to="441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7GqEwIAACk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" strokeweight=".14056mm">
                <w10:wrap type="topAndBottom" anchorx="page"/>
              </v:line>
            </w:pict>
          </mc:Fallback>
        </mc:AlternateContent>
      </w:r>
      <w:r w:rsidR="008C335D" w:rsidRPr="008C335D">
        <w:t>Nome do 1º</w:t>
      </w:r>
      <w:r w:rsidR="008C335D" w:rsidRPr="008C335D">
        <w:rPr>
          <w:spacing w:val="-10"/>
        </w:rPr>
        <w:t xml:space="preserve"> </w:t>
      </w:r>
      <w:r w:rsidR="008C335D" w:rsidRPr="008C335D">
        <w:t>Examinador</w:t>
      </w:r>
    </w:p>
    <w:p w14:paraId="5B9EA9AF" w14:textId="77777777" w:rsidR="008C335D" w:rsidRDefault="008C335D" w:rsidP="00457064">
      <w:pPr>
        <w:pStyle w:val="Corpodetexto"/>
        <w:spacing w:line="360" w:lineRule="auto"/>
      </w:pPr>
    </w:p>
    <w:p w14:paraId="70E093E9" w14:textId="77777777" w:rsidR="008C335D" w:rsidRDefault="008C335D" w:rsidP="00457064">
      <w:pPr>
        <w:pStyle w:val="Corpodetexto"/>
        <w:spacing w:line="360" w:lineRule="auto"/>
      </w:pPr>
    </w:p>
    <w:p w14:paraId="72973CB7" w14:textId="77777777" w:rsidR="008C335D" w:rsidRDefault="008C335D" w:rsidP="00457064">
      <w:pPr>
        <w:pStyle w:val="Corpodetexto"/>
        <w:spacing w:line="360" w:lineRule="auto"/>
      </w:pPr>
    </w:p>
    <w:p w14:paraId="2F01280D" w14:textId="77777777" w:rsidR="008C335D" w:rsidRPr="008C335D" w:rsidRDefault="001763FD" w:rsidP="00457064">
      <w:pPr>
        <w:pStyle w:val="Corpodetexto"/>
        <w:spacing w:line="360" w:lineRule="auto"/>
        <w:jc w:val="center"/>
      </w:pPr>
      <w:r>
        <w:rPr>
          <w:noProof/>
          <w:sz w:val="24"/>
          <w:lang w:eastAsia="pt-BR"/>
        </w:rPr>
        <mc:AlternateContent>
          <mc:Choice Requires="wps">
            <w:drawing>
              <wp:anchor distT="0" distB="0" distL="0" distR="0" simplePos="0" relativeHeight="251658240" behindDoc="1" locked="0" layoutInCell="1" allowOverlap="1" wp14:anchorId="799D4219" wp14:editId="20FDA668">
                <wp:simplePos x="0" y="0"/>
                <wp:positionH relativeFrom="page">
                  <wp:posOffset>2430145</wp:posOffset>
                </wp:positionH>
                <wp:positionV relativeFrom="paragraph">
                  <wp:posOffset>173355</wp:posOffset>
                </wp:positionV>
                <wp:extent cx="3170555" cy="0"/>
                <wp:effectExtent l="10795" t="5080" r="9525" b="13970"/>
                <wp:wrapTopAndBottom/>
                <wp:docPr id="4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0555"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CF7151B" id="Line 9"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3.65pt" to="441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GkgFA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" strokeweight=".14056mm">
                <w10:wrap type="topAndBottom" anchorx="page"/>
              </v:line>
            </w:pict>
          </mc:Fallback>
        </mc:AlternateContent>
      </w:r>
      <w:r w:rsidR="008C335D" w:rsidRPr="008C335D">
        <w:t>Nome do 2º</w:t>
      </w:r>
      <w:r w:rsidR="008C335D" w:rsidRPr="008C335D">
        <w:rPr>
          <w:spacing w:val="-10"/>
        </w:rPr>
        <w:t xml:space="preserve"> </w:t>
      </w:r>
      <w:r w:rsidR="008C335D" w:rsidRPr="008C335D">
        <w:t>Examinador</w:t>
      </w:r>
    </w:p>
    <w:p w14:paraId="5A6A4008" w14:textId="77777777" w:rsidR="008C335D" w:rsidRDefault="008C335D" w:rsidP="00457064">
      <w:pPr>
        <w:pStyle w:val="Corpodetexto"/>
        <w:spacing w:line="360" w:lineRule="auto"/>
      </w:pPr>
    </w:p>
    <w:p w14:paraId="39274D6C" w14:textId="77777777" w:rsidR="008C335D" w:rsidRDefault="008C335D" w:rsidP="00457064">
      <w:pPr>
        <w:pStyle w:val="Corpodetexto"/>
        <w:spacing w:line="360" w:lineRule="auto"/>
      </w:pPr>
    </w:p>
    <w:p w14:paraId="33D1EBE5" w14:textId="77777777" w:rsidR="00E16371" w:rsidRDefault="001763FD" w:rsidP="00457064">
      <w:pPr>
        <w:pStyle w:val="Corpodetexto"/>
        <w:spacing w:before="8" w:line="360" w:lineRule="auto"/>
        <w:jc w:val="center"/>
      </w:pPr>
      <w:r>
        <w:rPr>
          <w:noProof/>
          <w:sz w:val="24"/>
          <w:lang w:eastAsia="pt-BR"/>
        </w:rPr>
        <mc:AlternateContent>
          <mc:Choice Requires="wps">
            <w:drawing>
              <wp:anchor distT="0" distB="0" distL="0" distR="0" simplePos="0" relativeHeight="251659264" behindDoc="1" locked="0" layoutInCell="1" allowOverlap="1" wp14:anchorId="3DE597DB" wp14:editId="2BFF8F9E">
                <wp:simplePos x="0" y="0"/>
                <wp:positionH relativeFrom="page">
                  <wp:posOffset>2430145</wp:posOffset>
                </wp:positionH>
                <wp:positionV relativeFrom="paragraph">
                  <wp:posOffset>230505</wp:posOffset>
                </wp:positionV>
                <wp:extent cx="3200400" cy="0"/>
                <wp:effectExtent l="10795" t="5080" r="8255" b="13970"/>
                <wp:wrapTopAndBottom/>
                <wp:docPr id="1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C375EA4" id="Line 10"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8.15pt" to="443.3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" strokeweight=".48pt">
                <w10:wrap type="topAndBottom" anchorx="page"/>
              </v:line>
            </w:pict>
          </mc:Fallback>
        </mc:AlternateContent>
      </w:r>
      <w:r w:rsidR="00CC57E3">
        <w:t>Nome do Coordenador do Curso</w:t>
      </w:r>
      <w:bookmarkStart w:id="19" w:name="_Toc15483732"/>
      <w:bookmarkStart w:id="20" w:name="_Toc17913604"/>
      <w:bookmarkStart w:id="21" w:name="_Toc19984253"/>
      <w:bookmarkStart w:id="22" w:name="_Toc19987393"/>
      <w:bookmarkStart w:id="23" w:name="_Toc19992367"/>
      <w:bookmarkStart w:id="24" w:name="_Toc22743449"/>
    </w:p>
    <w:p w14:paraId="17538ADC" w14:textId="77777777" w:rsidR="00E16371" w:rsidRPr="00274FB1" w:rsidRDefault="00E16371" w:rsidP="00457064">
      <w:pPr>
        <w:spacing w:line="360" w:lineRule="auto"/>
        <w:rPr>
          <w:lang w:val="pt-BR"/>
        </w:rPr>
      </w:pPr>
    </w:p>
    <w:p w14:paraId="7B02C527" w14:textId="3DC22E9E" w:rsidR="008A170E" w:rsidRPr="008718FC" w:rsidRDefault="008A170E" w:rsidP="00F91BB4">
      <w:pPr>
        <w:pStyle w:val="Ttulo"/>
        <w:spacing w:line="360" w:lineRule="auto"/>
        <w:outlineLvl w:val="9"/>
        <w:rPr>
          <w:rFonts w:ascii="Arial" w:hAnsi="Arial" w:cs="Arial"/>
          <w:sz w:val="24"/>
          <w:szCs w:val="24"/>
          <w:lang w:val="pt-BR" w:eastAsia="pt-BR"/>
        </w:rPr>
      </w:pPr>
      <w:bookmarkStart w:id="25" w:name="_Toc22745341"/>
      <w:r w:rsidRPr="008718FC">
        <w:rPr>
          <w:rFonts w:ascii="Arial" w:hAnsi="Arial" w:cs="Arial"/>
          <w:sz w:val="24"/>
          <w:szCs w:val="24"/>
          <w:lang w:val="pt-BR" w:eastAsia="pt-BR"/>
        </w:rPr>
        <w:t>DEDICATÓRIA</w:t>
      </w:r>
      <w:bookmarkEnd w:id="19"/>
      <w:bookmarkEnd w:id="20"/>
      <w:bookmarkEnd w:id="21"/>
      <w:bookmarkEnd w:id="22"/>
      <w:bookmarkEnd w:id="23"/>
      <w:bookmarkEnd w:id="24"/>
      <w:bookmarkEnd w:id="25"/>
    </w:p>
    <w:p w14:paraId="345261F4" w14:textId="77777777" w:rsidR="008A170E" w:rsidRPr="00725970" w:rsidRDefault="008A170E" w:rsidP="00457064">
      <w:pPr>
        <w:spacing w:line="360" w:lineRule="auto"/>
        <w:rPr>
          <w:sz w:val="20"/>
          <w:lang w:val="pt-BR"/>
        </w:rPr>
      </w:pPr>
    </w:p>
    <w:p w14:paraId="57849FFC" w14:textId="77777777" w:rsidR="008A170E" w:rsidRPr="00725970" w:rsidRDefault="008A170E" w:rsidP="00457064">
      <w:pPr>
        <w:spacing w:line="360" w:lineRule="auto"/>
        <w:rPr>
          <w:sz w:val="20"/>
          <w:lang w:val="pt-BR"/>
        </w:rPr>
      </w:pPr>
    </w:p>
    <w:p w14:paraId="15FA784A" w14:textId="77777777" w:rsidR="008A170E" w:rsidRPr="00725970" w:rsidRDefault="008A170E" w:rsidP="00457064">
      <w:pPr>
        <w:tabs>
          <w:tab w:val="left" w:pos="6298"/>
        </w:tabs>
        <w:spacing w:line="360" w:lineRule="auto"/>
        <w:rPr>
          <w:sz w:val="20"/>
          <w:lang w:val="pt-BR"/>
        </w:rPr>
      </w:pPr>
      <w:r w:rsidRPr="00725970">
        <w:rPr>
          <w:sz w:val="20"/>
          <w:lang w:val="pt-BR"/>
        </w:rPr>
        <w:tab/>
      </w:r>
    </w:p>
    <w:p w14:paraId="44E57E62" w14:textId="77777777" w:rsidR="008A170E" w:rsidRPr="00725970" w:rsidRDefault="008A170E" w:rsidP="00457064">
      <w:pPr>
        <w:tabs>
          <w:tab w:val="left" w:pos="914"/>
        </w:tabs>
        <w:spacing w:line="360" w:lineRule="auto"/>
        <w:rPr>
          <w:sz w:val="20"/>
          <w:lang w:val="pt-BR"/>
        </w:rPr>
      </w:pPr>
      <w:r w:rsidRPr="00725970">
        <w:rPr>
          <w:sz w:val="20"/>
          <w:lang w:val="pt-BR"/>
        </w:rPr>
        <w:tab/>
      </w:r>
    </w:p>
    <w:p w14:paraId="332E44BA" w14:textId="77777777" w:rsidR="008A170E" w:rsidRPr="00725970" w:rsidRDefault="008A170E" w:rsidP="00457064">
      <w:pPr>
        <w:spacing w:line="360" w:lineRule="auto"/>
        <w:rPr>
          <w:sz w:val="20"/>
          <w:lang w:val="pt-BR"/>
        </w:rPr>
      </w:pPr>
    </w:p>
    <w:p w14:paraId="110F6638" w14:textId="77777777" w:rsidR="008A170E" w:rsidRPr="00725970" w:rsidRDefault="008A170E" w:rsidP="00457064">
      <w:pPr>
        <w:spacing w:line="360" w:lineRule="auto"/>
        <w:rPr>
          <w:sz w:val="20"/>
          <w:lang w:val="pt-BR"/>
        </w:rPr>
      </w:pPr>
    </w:p>
    <w:p w14:paraId="52F5357E" w14:textId="77777777" w:rsidR="008A170E" w:rsidRPr="00725970" w:rsidRDefault="008A170E" w:rsidP="00457064">
      <w:pPr>
        <w:spacing w:line="360" w:lineRule="auto"/>
        <w:rPr>
          <w:sz w:val="20"/>
          <w:lang w:val="pt-BR"/>
        </w:rPr>
      </w:pPr>
    </w:p>
    <w:p w14:paraId="241208AE" w14:textId="77777777" w:rsidR="008A170E" w:rsidRPr="00725970" w:rsidRDefault="008A170E" w:rsidP="00457064">
      <w:pPr>
        <w:spacing w:line="360" w:lineRule="auto"/>
        <w:rPr>
          <w:sz w:val="20"/>
          <w:lang w:val="pt-BR"/>
        </w:rPr>
      </w:pPr>
    </w:p>
    <w:p w14:paraId="62E3AFE2" w14:textId="77777777" w:rsidR="008A170E" w:rsidRPr="00725970" w:rsidRDefault="008A170E" w:rsidP="00457064">
      <w:pPr>
        <w:spacing w:line="360" w:lineRule="auto"/>
        <w:rPr>
          <w:sz w:val="20"/>
          <w:lang w:val="pt-BR"/>
        </w:rPr>
      </w:pPr>
    </w:p>
    <w:p w14:paraId="53DF658A" w14:textId="77777777" w:rsidR="008A170E" w:rsidRPr="00725970" w:rsidRDefault="008A170E" w:rsidP="00457064">
      <w:pPr>
        <w:spacing w:line="360" w:lineRule="auto"/>
        <w:rPr>
          <w:sz w:val="20"/>
          <w:lang w:val="pt-BR"/>
        </w:rPr>
      </w:pPr>
    </w:p>
    <w:p w14:paraId="3C474350" w14:textId="77777777" w:rsidR="008A170E" w:rsidRPr="00725970" w:rsidRDefault="008A170E" w:rsidP="00457064">
      <w:pPr>
        <w:spacing w:line="360" w:lineRule="auto"/>
        <w:rPr>
          <w:sz w:val="20"/>
          <w:lang w:val="pt-BR"/>
        </w:rPr>
      </w:pPr>
    </w:p>
    <w:p w14:paraId="14EE2849" w14:textId="77777777" w:rsidR="008A170E" w:rsidRPr="00725970" w:rsidRDefault="008A170E" w:rsidP="00457064">
      <w:pPr>
        <w:spacing w:line="360" w:lineRule="auto"/>
        <w:rPr>
          <w:sz w:val="20"/>
          <w:lang w:val="pt-BR"/>
        </w:rPr>
      </w:pPr>
    </w:p>
    <w:p w14:paraId="0F8C324B" w14:textId="77777777" w:rsidR="008A170E" w:rsidRPr="00725970" w:rsidRDefault="008A170E" w:rsidP="00457064">
      <w:pPr>
        <w:spacing w:line="360" w:lineRule="auto"/>
        <w:rPr>
          <w:sz w:val="20"/>
          <w:lang w:val="pt-BR"/>
        </w:rPr>
      </w:pPr>
    </w:p>
    <w:p w14:paraId="10721C73" w14:textId="77777777" w:rsidR="008A170E" w:rsidRPr="00725970" w:rsidRDefault="008A170E" w:rsidP="00457064">
      <w:pPr>
        <w:spacing w:line="360" w:lineRule="auto"/>
        <w:rPr>
          <w:sz w:val="20"/>
          <w:lang w:val="pt-BR"/>
        </w:rPr>
      </w:pPr>
    </w:p>
    <w:p w14:paraId="04BA19E9" w14:textId="77777777" w:rsidR="008A170E" w:rsidRPr="00725970" w:rsidRDefault="00DA1DCC" w:rsidP="00457064">
      <w:pPr>
        <w:spacing w:line="360" w:lineRule="auto"/>
        <w:ind w:left="5387"/>
        <w:jc w:val="right"/>
        <w:rPr>
          <w:lang w:val="pt-BR" w:eastAsia="pt-BR"/>
        </w:rPr>
      </w:pPr>
      <w:r>
        <w:rPr>
          <w:sz w:val="20"/>
          <w:lang w:val="pt-BR"/>
        </w:rPr>
        <w:t>Dedicamos</w:t>
      </w:r>
      <w:r w:rsidR="008A170E" w:rsidRPr="00725970">
        <w:rPr>
          <w:sz w:val="20"/>
          <w:lang w:val="pt-BR"/>
        </w:rPr>
        <w:t xml:space="preserve"> este trabalho a todos que contribuíram diretamente ou indiretamente com a nossa formação acadêmica. </w:t>
      </w:r>
      <w:bookmarkStart w:id="26" w:name="_Toc15483733"/>
    </w:p>
    <w:p w14:paraId="7280A09C" w14:textId="77777777" w:rsidR="008A170E" w:rsidRPr="001472E8" w:rsidRDefault="008A170E" w:rsidP="00457064">
      <w:pPr>
        <w:pStyle w:val="Ttulo"/>
        <w:spacing w:line="360" w:lineRule="auto"/>
        <w:outlineLvl w:val="9"/>
        <w:rPr>
          <w:rFonts w:ascii="Arial" w:hAnsi="Arial" w:cs="Arial"/>
          <w:sz w:val="24"/>
          <w:szCs w:val="24"/>
          <w:lang w:val="pt-BR" w:eastAsia="pt-BR"/>
        </w:rPr>
      </w:pPr>
      <w:r w:rsidRPr="00725970">
        <w:rPr>
          <w:lang w:val="pt-BR" w:eastAsia="pt-BR"/>
        </w:rPr>
        <w:br w:type="page"/>
      </w:r>
      <w:bookmarkStart w:id="27" w:name="_Toc17913605"/>
      <w:bookmarkStart w:id="28" w:name="_Toc22743450"/>
      <w:bookmarkStart w:id="29" w:name="_Toc22745342"/>
      <w:r w:rsidRPr="001472E8">
        <w:rPr>
          <w:rFonts w:ascii="Arial" w:hAnsi="Arial" w:cs="Arial"/>
          <w:sz w:val="24"/>
          <w:szCs w:val="24"/>
          <w:lang w:val="pt-BR" w:eastAsia="pt-BR"/>
        </w:rPr>
        <w:lastRenderedPageBreak/>
        <w:t>AGRADECIMENTO</w:t>
      </w:r>
      <w:bookmarkEnd w:id="26"/>
      <w:bookmarkEnd w:id="27"/>
      <w:bookmarkEnd w:id="28"/>
      <w:bookmarkEnd w:id="29"/>
    </w:p>
    <w:p w14:paraId="4B9E7DE0" w14:textId="77777777" w:rsidR="008A170E" w:rsidRPr="00725970" w:rsidRDefault="008A170E" w:rsidP="00457064">
      <w:pPr>
        <w:tabs>
          <w:tab w:val="left" w:pos="5334"/>
        </w:tabs>
        <w:spacing w:line="360" w:lineRule="auto"/>
        <w:rPr>
          <w:sz w:val="20"/>
          <w:u w:val="single"/>
          <w:lang w:val="pt-BR"/>
        </w:rPr>
      </w:pPr>
    </w:p>
    <w:p w14:paraId="1A4FE84C" w14:textId="77777777" w:rsidR="008A170E" w:rsidRPr="00725970" w:rsidRDefault="008A170E" w:rsidP="00457064">
      <w:pPr>
        <w:tabs>
          <w:tab w:val="left" w:pos="5334"/>
        </w:tabs>
        <w:spacing w:line="360" w:lineRule="auto"/>
        <w:rPr>
          <w:sz w:val="20"/>
          <w:lang w:val="pt-BR"/>
        </w:rPr>
      </w:pPr>
    </w:p>
    <w:p w14:paraId="068F70FF" w14:textId="77777777" w:rsidR="008A170E" w:rsidRPr="00725970" w:rsidRDefault="008A170E" w:rsidP="00457064">
      <w:pPr>
        <w:tabs>
          <w:tab w:val="left" w:pos="5334"/>
        </w:tabs>
        <w:spacing w:line="360" w:lineRule="auto"/>
        <w:rPr>
          <w:sz w:val="20"/>
          <w:lang w:val="pt-BR"/>
        </w:rPr>
      </w:pPr>
    </w:p>
    <w:p w14:paraId="47EEA1C1" w14:textId="77777777" w:rsidR="008A170E" w:rsidRPr="00725970" w:rsidRDefault="008A170E" w:rsidP="00457064">
      <w:pPr>
        <w:tabs>
          <w:tab w:val="left" w:pos="5334"/>
        </w:tabs>
        <w:spacing w:line="360" w:lineRule="auto"/>
        <w:rPr>
          <w:sz w:val="20"/>
          <w:lang w:val="pt-BR"/>
        </w:rPr>
      </w:pPr>
    </w:p>
    <w:p w14:paraId="28C04F04" w14:textId="77777777" w:rsidR="008A170E" w:rsidRPr="00725970" w:rsidRDefault="008A170E" w:rsidP="00457064">
      <w:pPr>
        <w:tabs>
          <w:tab w:val="left" w:pos="5334"/>
        </w:tabs>
        <w:spacing w:line="360" w:lineRule="auto"/>
        <w:rPr>
          <w:sz w:val="20"/>
          <w:lang w:val="pt-BR"/>
        </w:rPr>
      </w:pPr>
    </w:p>
    <w:p w14:paraId="74A4277D" w14:textId="17B3E59A" w:rsidR="008A170E" w:rsidRDefault="008A170E" w:rsidP="008E5D07">
      <w:pPr>
        <w:pStyle w:val="TextodoTrabalho"/>
        <w:ind w:firstLine="709"/>
      </w:pPr>
      <w:r>
        <w:t>Certamente estes parágrafos não irão atender a todas as pessoas que fizeram part</w:t>
      </w:r>
      <w:r w:rsidR="006937E6">
        <w:t>e dessa importante fase de nossas vidas. Portanto, desde já pedimos</w:t>
      </w:r>
      <w:r>
        <w:t xml:space="preserve"> desculpas aquelas pessoas que não estão presentes</w:t>
      </w:r>
      <w:r w:rsidR="00BC2490">
        <w:t xml:space="preserve"> entre essas palavras, mas elas </w:t>
      </w:r>
      <w:r>
        <w:t>podem esta</w:t>
      </w:r>
      <w:r w:rsidR="006937E6">
        <w:t>r certas que faze</w:t>
      </w:r>
      <w:r w:rsidR="00BC2490">
        <w:t>m parte do pensamento e gratidão</w:t>
      </w:r>
      <w:r>
        <w:t xml:space="preserve">. </w:t>
      </w:r>
    </w:p>
    <w:p w14:paraId="588BDAD9" w14:textId="72747ADE" w:rsidR="008A170E" w:rsidRDefault="00281033" w:rsidP="00457064">
      <w:pPr>
        <w:pStyle w:val="TextodoTrabalho"/>
      </w:pPr>
      <w:r>
        <w:t>Agradecemos aos</w:t>
      </w:r>
      <w:r w:rsidR="008A170E">
        <w:t xml:space="preserve"> orientador</w:t>
      </w:r>
      <w:r w:rsidR="006937E6">
        <w:t>es e Professores</w:t>
      </w:r>
      <w:r w:rsidR="00E75F71">
        <w:t xml:space="preserve">, </w:t>
      </w:r>
      <w:r w:rsidR="004A1A9A" w:rsidRPr="004A1A9A">
        <w:t>Adriana Costa Nascimento</w:t>
      </w:r>
      <w:r w:rsidR="008A170E">
        <w:t>,</w:t>
      </w:r>
      <w:r w:rsidR="00B9662E">
        <w:t xml:space="preserve"> Adriana </w:t>
      </w:r>
      <w:r w:rsidR="00BF2CA1">
        <w:t xml:space="preserve">Godoy </w:t>
      </w:r>
      <w:r w:rsidR="00B9662E">
        <w:t>Gruli,</w:t>
      </w:r>
      <w:r w:rsidR="006937E6" w:rsidRPr="006937E6">
        <w:t xml:space="preserve"> </w:t>
      </w:r>
      <w:r w:rsidR="006937E6">
        <w:t>Carlos</w:t>
      </w:r>
      <w:r w:rsidR="004A1A9A">
        <w:t xml:space="preserve"> Aberto Rodolpho de Oliveira</w:t>
      </w:r>
      <w:r w:rsidR="006937E6">
        <w:t>,</w:t>
      </w:r>
      <w:r w:rsidR="006937E6" w:rsidRPr="006937E6">
        <w:t xml:space="preserve"> </w:t>
      </w:r>
      <w:r w:rsidR="004A1A9A" w:rsidRPr="004A1A9A">
        <w:t>Fernanda Menezes Ferrari Esteves</w:t>
      </w:r>
      <w:r w:rsidR="006937E6">
        <w:t>,</w:t>
      </w:r>
      <w:r w:rsidR="008A170E">
        <w:t xml:space="preserve"> </w:t>
      </w:r>
      <w:r w:rsidR="006937E6">
        <w:t>Gabriel</w:t>
      </w:r>
      <w:r w:rsidR="004A1A9A">
        <w:t xml:space="preserve"> Akira Yanaguya</w:t>
      </w:r>
      <w:r w:rsidR="006937E6">
        <w:t>, Manuela</w:t>
      </w:r>
      <w:r w:rsidR="004A1A9A">
        <w:t xml:space="preserve"> de Stefano Pereira</w:t>
      </w:r>
      <w:r w:rsidR="006937E6">
        <w:t>, Thiago</w:t>
      </w:r>
      <w:r w:rsidR="00590933">
        <w:t xml:space="preserve"> Maltempe Bertoni</w:t>
      </w:r>
      <w:r w:rsidR="006937E6">
        <w:t>, e Wagner Landiva pela sabedoria com que nos guiaram</w:t>
      </w:r>
      <w:r w:rsidR="008A170E">
        <w:t xml:space="preserve"> nesta </w:t>
      </w:r>
      <w:r w:rsidR="006937E6">
        <w:t>trajetóri</w:t>
      </w:r>
      <w:r w:rsidR="00BC2490">
        <w:t>a tão importante</w:t>
      </w:r>
      <w:r w:rsidR="008A170E">
        <w:t>.</w:t>
      </w:r>
    </w:p>
    <w:p w14:paraId="08579B2A" w14:textId="77777777" w:rsidR="008A170E" w:rsidRDefault="00325B5F" w:rsidP="00457064">
      <w:pPr>
        <w:pStyle w:val="TextodoTrabalho"/>
      </w:pPr>
      <w:r>
        <w:t xml:space="preserve">Aos </w:t>
      </w:r>
      <w:r w:rsidR="006937E6">
        <w:t xml:space="preserve">colegas de sala e a </w:t>
      </w:r>
      <w:r w:rsidR="008A170E">
        <w:t>Secretaria do Curso, pela cooperação.</w:t>
      </w:r>
    </w:p>
    <w:p w14:paraId="23E8560D" w14:textId="63EC2C79" w:rsidR="008A170E" w:rsidRDefault="008A170E" w:rsidP="00457064">
      <w:pPr>
        <w:pStyle w:val="TextodoTrabalho"/>
      </w:pPr>
      <w:r>
        <w:t>Gostaríamos de d</w:t>
      </w:r>
      <w:r w:rsidR="00281033">
        <w:t xml:space="preserve">eixar registrado também, o reconhecimento dos familiares, </w:t>
      </w:r>
      <w:r>
        <w:t>pois acreditamos que sem o apoio deles seria difícil vencer esse desafio</w:t>
      </w:r>
      <w:r w:rsidR="00BC2490">
        <w:t xml:space="preserve"> e chegarmos até o final de cabeça erguida</w:t>
      </w:r>
      <w:r>
        <w:t xml:space="preserve">. </w:t>
      </w:r>
    </w:p>
    <w:p w14:paraId="233A089E" w14:textId="5F542AC1" w:rsidR="008841C4" w:rsidRDefault="008841C4" w:rsidP="00457064">
      <w:pPr>
        <w:pStyle w:val="TextodoTrabalho"/>
      </w:pPr>
      <w:r>
        <w:t>Enfim, a todos os que por algum motivo cont</w:t>
      </w:r>
      <w:r w:rsidR="00FE5DCE">
        <w:t>ribuíram para a realização deste projeto</w:t>
      </w:r>
      <w:r>
        <w:t>.</w:t>
      </w:r>
    </w:p>
    <w:p w14:paraId="04694B5A" w14:textId="77777777" w:rsidR="008841C4" w:rsidRPr="00CC57E3" w:rsidRDefault="008841C4" w:rsidP="00457064">
      <w:pPr>
        <w:tabs>
          <w:tab w:val="left" w:pos="5334"/>
        </w:tabs>
        <w:spacing w:line="360" w:lineRule="auto"/>
        <w:rPr>
          <w:sz w:val="20"/>
          <w:lang w:val="pt-BR"/>
        </w:rPr>
      </w:pPr>
      <w:r w:rsidRPr="00CC57E3">
        <w:rPr>
          <w:sz w:val="20"/>
          <w:lang w:val="pt-BR"/>
        </w:rPr>
        <w:t xml:space="preserve"> </w:t>
      </w:r>
    </w:p>
    <w:p w14:paraId="567C66C7" w14:textId="77777777" w:rsidR="008841C4" w:rsidRDefault="008841C4" w:rsidP="00457064">
      <w:pPr>
        <w:pStyle w:val="TextodoTrabalho"/>
      </w:pPr>
    </w:p>
    <w:p w14:paraId="7D7FCB23" w14:textId="77777777" w:rsidR="008A170E" w:rsidRPr="00725970" w:rsidRDefault="008A170E" w:rsidP="00457064">
      <w:pPr>
        <w:tabs>
          <w:tab w:val="left" w:pos="5334"/>
        </w:tabs>
        <w:spacing w:line="360" w:lineRule="auto"/>
        <w:rPr>
          <w:sz w:val="20"/>
          <w:lang w:val="pt-BR"/>
        </w:rPr>
      </w:pPr>
    </w:p>
    <w:p w14:paraId="2AA0FEAB" w14:textId="77777777" w:rsidR="008A170E" w:rsidRPr="00725970" w:rsidRDefault="008A170E" w:rsidP="00457064">
      <w:pPr>
        <w:tabs>
          <w:tab w:val="left" w:pos="5334"/>
        </w:tabs>
        <w:spacing w:line="360" w:lineRule="auto"/>
        <w:rPr>
          <w:sz w:val="20"/>
          <w:lang w:val="pt-BR"/>
        </w:rPr>
      </w:pPr>
    </w:p>
    <w:p w14:paraId="7D56B0D2" w14:textId="77777777" w:rsidR="008A170E" w:rsidRPr="00725970" w:rsidRDefault="008A170E" w:rsidP="00457064">
      <w:pPr>
        <w:spacing w:line="360" w:lineRule="auto"/>
        <w:rPr>
          <w:b/>
          <w:caps/>
          <w:lang w:val="pt-BR" w:eastAsia="pt-BR"/>
        </w:rPr>
      </w:pPr>
      <w:bookmarkStart w:id="30" w:name="_Toc15483734"/>
      <w:r w:rsidRPr="00725970">
        <w:rPr>
          <w:lang w:val="pt-BR" w:eastAsia="pt-BR"/>
        </w:rPr>
        <w:br w:type="page"/>
      </w:r>
    </w:p>
    <w:p w14:paraId="01CA6C2B" w14:textId="77777777" w:rsidR="008A170E" w:rsidRPr="004B4434" w:rsidRDefault="008A170E" w:rsidP="00457064">
      <w:pPr>
        <w:pStyle w:val="Titulo6"/>
        <w:rPr>
          <w:lang w:eastAsia="pt-BR"/>
        </w:rPr>
      </w:pPr>
      <w:bookmarkStart w:id="31" w:name="_Toc17913606"/>
      <w:bookmarkStart w:id="32" w:name="_Toc19984254"/>
      <w:bookmarkStart w:id="33" w:name="_Toc19987394"/>
      <w:bookmarkStart w:id="34" w:name="_Toc19992368"/>
      <w:bookmarkStart w:id="35" w:name="_Toc22743451"/>
      <w:bookmarkStart w:id="36" w:name="_Toc22745343"/>
      <w:r>
        <w:rPr>
          <w:lang w:eastAsia="pt-BR"/>
        </w:rPr>
        <w:lastRenderedPageBreak/>
        <w:t>EPÍGRAFE</w:t>
      </w:r>
      <w:bookmarkEnd w:id="30"/>
      <w:bookmarkEnd w:id="31"/>
      <w:bookmarkEnd w:id="32"/>
      <w:bookmarkEnd w:id="33"/>
      <w:bookmarkEnd w:id="34"/>
      <w:bookmarkEnd w:id="35"/>
      <w:bookmarkEnd w:id="36"/>
    </w:p>
    <w:p w14:paraId="4DA4551C" w14:textId="77777777" w:rsidR="008A170E" w:rsidRDefault="008A170E" w:rsidP="00457064">
      <w:pPr>
        <w:pStyle w:val="DedicatriaEpgrafe"/>
        <w:spacing w:line="360" w:lineRule="auto"/>
      </w:pPr>
    </w:p>
    <w:p w14:paraId="3461E273" w14:textId="77777777" w:rsidR="008A170E" w:rsidRDefault="008A170E" w:rsidP="00457064">
      <w:pPr>
        <w:pStyle w:val="DedicatriaEpgrafe"/>
        <w:spacing w:line="360" w:lineRule="auto"/>
      </w:pPr>
    </w:p>
    <w:p w14:paraId="2A392700" w14:textId="77777777" w:rsidR="008A170E" w:rsidRDefault="008A170E" w:rsidP="00457064">
      <w:pPr>
        <w:pStyle w:val="DedicatriaEpgrafe"/>
        <w:spacing w:line="360" w:lineRule="auto"/>
      </w:pPr>
    </w:p>
    <w:p w14:paraId="6D9A00F1" w14:textId="77777777" w:rsidR="008A170E" w:rsidRDefault="008A170E" w:rsidP="00457064">
      <w:pPr>
        <w:pStyle w:val="DedicatriaEpgrafe"/>
        <w:spacing w:line="360" w:lineRule="auto"/>
      </w:pPr>
    </w:p>
    <w:p w14:paraId="48230481" w14:textId="77777777" w:rsidR="008A170E" w:rsidRDefault="008A170E" w:rsidP="00457064">
      <w:pPr>
        <w:pStyle w:val="DedicatriaEpgrafe"/>
        <w:spacing w:line="360" w:lineRule="auto"/>
      </w:pPr>
    </w:p>
    <w:p w14:paraId="06ECA396" w14:textId="7BDE1FDC" w:rsidR="008A170E" w:rsidRDefault="008A170E" w:rsidP="005F3EFA">
      <w:pPr>
        <w:pStyle w:val="DedicatriaEpgrafe"/>
        <w:spacing w:line="360" w:lineRule="auto"/>
        <w:ind w:left="0"/>
        <w:jc w:val="both"/>
      </w:pPr>
    </w:p>
    <w:p w14:paraId="13793D73" w14:textId="2D372870" w:rsidR="005F3EFA" w:rsidRDefault="005F3EFA" w:rsidP="005F3EFA">
      <w:pPr>
        <w:rPr>
          <w:lang w:val="pt-BR"/>
        </w:rPr>
      </w:pPr>
    </w:p>
    <w:p w14:paraId="38172B5A" w14:textId="77777777" w:rsidR="005F3EFA" w:rsidRPr="005F3EFA" w:rsidRDefault="005F3EFA" w:rsidP="005F3EFA">
      <w:pPr>
        <w:rPr>
          <w:lang w:val="pt-BR"/>
        </w:rPr>
      </w:pPr>
    </w:p>
    <w:p w14:paraId="3F4C6DE2" w14:textId="77777777" w:rsidR="008A170E" w:rsidRDefault="008A170E" w:rsidP="00457064">
      <w:pPr>
        <w:pStyle w:val="DedicatriaEpgrafe"/>
        <w:spacing w:line="360" w:lineRule="auto"/>
      </w:pPr>
    </w:p>
    <w:p w14:paraId="72206060" w14:textId="77777777" w:rsidR="008A170E" w:rsidRDefault="008A170E" w:rsidP="00457064">
      <w:pPr>
        <w:pStyle w:val="DedicatriaEpgrafe"/>
        <w:spacing w:line="360" w:lineRule="auto"/>
      </w:pPr>
    </w:p>
    <w:p w14:paraId="5F1E2494" w14:textId="77777777" w:rsidR="008A170E" w:rsidRDefault="008A170E" w:rsidP="00457064">
      <w:pPr>
        <w:pStyle w:val="DedicatriaEpgrafe"/>
        <w:spacing w:line="360" w:lineRule="auto"/>
      </w:pPr>
    </w:p>
    <w:p w14:paraId="226E3C93" w14:textId="77777777" w:rsidR="008A170E" w:rsidRDefault="008A170E" w:rsidP="00457064">
      <w:pPr>
        <w:pStyle w:val="DedicatriaEpgrafe"/>
        <w:spacing w:line="360" w:lineRule="auto"/>
      </w:pPr>
      <w:r>
        <w:t>O perigo de verdade não é que os computadores passem a pensar como humanos, mas sim que humanos passem a pensar como computadores.</w:t>
      </w:r>
    </w:p>
    <w:p w14:paraId="7A16A213" w14:textId="77777777" w:rsidR="008A170E" w:rsidRDefault="008A170E" w:rsidP="00457064">
      <w:pPr>
        <w:pStyle w:val="DedicatriaEpgrafe"/>
        <w:spacing w:line="360" w:lineRule="auto"/>
      </w:pPr>
      <w:r>
        <w:t>(Sydney Harris).</w:t>
      </w:r>
    </w:p>
    <w:p w14:paraId="5154A877" w14:textId="77777777" w:rsidR="008A170E" w:rsidRPr="00725970" w:rsidRDefault="008A170E" w:rsidP="00457064">
      <w:pPr>
        <w:spacing w:line="360" w:lineRule="auto"/>
        <w:rPr>
          <w:lang w:val="pt-BR"/>
        </w:rPr>
      </w:pPr>
      <w:r w:rsidRPr="00725970">
        <w:rPr>
          <w:lang w:val="pt-BR"/>
        </w:rPr>
        <w:tab/>
      </w:r>
      <w:r w:rsidRPr="00725970">
        <w:rPr>
          <w:lang w:val="pt-BR"/>
        </w:rPr>
        <w:tab/>
      </w:r>
      <w:r w:rsidRPr="00725970">
        <w:rPr>
          <w:lang w:val="pt-BR"/>
        </w:rPr>
        <w:tab/>
      </w:r>
      <w:r w:rsidRPr="00725970">
        <w:rPr>
          <w:lang w:val="pt-BR"/>
        </w:rPr>
        <w:tab/>
      </w:r>
      <w:r w:rsidRPr="00725970">
        <w:rPr>
          <w:lang w:val="pt-BR"/>
        </w:rPr>
        <w:tab/>
      </w:r>
      <w:r w:rsidRPr="00725970">
        <w:rPr>
          <w:lang w:val="pt-BR"/>
        </w:rPr>
        <w:tab/>
      </w:r>
      <w:r w:rsidRPr="00725970">
        <w:rPr>
          <w:lang w:val="pt-BR"/>
        </w:rPr>
        <w:tab/>
      </w:r>
      <w:r w:rsidRPr="00725970">
        <w:rPr>
          <w:lang w:val="pt-BR"/>
        </w:rPr>
        <w:tab/>
      </w:r>
      <w:r w:rsidRPr="00725970">
        <w:rPr>
          <w:lang w:val="pt-BR"/>
        </w:rPr>
        <w:tab/>
      </w:r>
      <w:r w:rsidRPr="00725970">
        <w:rPr>
          <w:lang w:val="pt-BR"/>
        </w:rPr>
        <w:tab/>
      </w:r>
      <w:r w:rsidRPr="00725970">
        <w:rPr>
          <w:lang w:val="pt-BR"/>
        </w:rPr>
        <w:tab/>
      </w:r>
    </w:p>
    <w:p w14:paraId="37CFB6EC" w14:textId="77777777" w:rsidR="008A170E" w:rsidRPr="00AB7813" w:rsidRDefault="008A170E" w:rsidP="00457064">
      <w:pPr>
        <w:pStyle w:val="Ttulo"/>
        <w:spacing w:line="360" w:lineRule="auto"/>
        <w:outlineLvl w:val="9"/>
        <w:rPr>
          <w:rFonts w:ascii="Arial" w:hAnsi="Arial" w:cs="Arial"/>
          <w:sz w:val="24"/>
          <w:szCs w:val="24"/>
          <w:lang w:val="pt-BR"/>
        </w:rPr>
      </w:pPr>
      <w:r w:rsidRPr="00AB7813">
        <w:rPr>
          <w:lang w:val="pt-BR"/>
        </w:rPr>
        <w:br w:type="page"/>
      </w:r>
      <w:bookmarkStart w:id="37" w:name="_Toc302641982"/>
      <w:bookmarkStart w:id="38" w:name="_Toc15483735"/>
      <w:bookmarkStart w:id="39" w:name="_Toc17913607"/>
      <w:bookmarkStart w:id="40" w:name="_Toc19984255"/>
      <w:bookmarkStart w:id="41" w:name="_Toc19987395"/>
      <w:bookmarkStart w:id="42" w:name="_Toc19992369"/>
      <w:bookmarkStart w:id="43" w:name="_Toc22743452"/>
      <w:bookmarkStart w:id="44" w:name="_Toc22745344"/>
      <w:r w:rsidRPr="00AB7813">
        <w:rPr>
          <w:rFonts w:ascii="Arial" w:hAnsi="Arial" w:cs="Arial"/>
          <w:sz w:val="24"/>
          <w:szCs w:val="24"/>
          <w:lang w:val="pt-BR"/>
        </w:rPr>
        <w:lastRenderedPageBreak/>
        <w:t>R</w:t>
      </w:r>
      <w:bookmarkEnd w:id="37"/>
      <w:bookmarkEnd w:id="38"/>
      <w:bookmarkEnd w:id="39"/>
      <w:bookmarkEnd w:id="40"/>
      <w:bookmarkEnd w:id="41"/>
      <w:bookmarkEnd w:id="42"/>
      <w:r w:rsidR="00653F1F" w:rsidRPr="00AB7813">
        <w:rPr>
          <w:rFonts w:ascii="Arial" w:hAnsi="Arial" w:cs="Arial"/>
          <w:sz w:val="24"/>
          <w:szCs w:val="24"/>
          <w:lang w:val="pt-BR"/>
        </w:rPr>
        <w:t>ESUMO</w:t>
      </w:r>
      <w:bookmarkEnd w:id="43"/>
      <w:bookmarkEnd w:id="44"/>
    </w:p>
    <w:p w14:paraId="36A93F78" w14:textId="77777777" w:rsidR="008A170E" w:rsidRDefault="008A170E" w:rsidP="00457064">
      <w:pPr>
        <w:pStyle w:val="Formataodoresumo"/>
        <w:spacing w:line="360" w:lineRule="auto"/>
        <w:rPr>
          <w:b/>
        </w:rPr>
      </w:pPr>
    </w:p>
    <w:p w14:paraId="15F4C03A" w14:textId="6C278AEB" w:rsidR="00B171C0" w:rsidRPr="00AB3213" w:rsidRDefault="008A170E" w:rsidP="00457064">
      <w:pPr>
        <w:spacing w:line="360" w:lineRule="auto"/>
        <w:rPr>
          <w:rFonts w:cs="Arial"/>
          <w:lang w:val="pt-BR"/>
        </w:rPr>
      </w:pPr>
      <w:r w:rsidRPr="00725970">
        <w:rPr>
          <w:rFonts w:cs="Arial"/>
          <w:b/>
          <w:lang w:val="pt-BR"/>
        </w:rPr>
        <w:t>RESUMO:</w:t>
      </w:r>
      <w:r w:rsidR="00C10957">
        <w:rPr>
          <w:lang w:val="pt-BR"/>
        </w:rPr>
        <w:t xml:space="preserve"> </w:t>
      </w:r>
      <w:r w:rsidR="00AB3213" w:rsidRPr="00AB3213">
        <w:rPr>
          <w:rFonts w:cs="Arial"/>
          <w:lang w:val="pt-BR"/>
        </w:rPr>
        <w:t xml:space="preserve">O projeto proposto é de um software que realiza </w:t>
      </w:r>
      <w:r w:rsidR="00ED03DD">
        <w:rPr>
          <w:rFonts w:cs="Arial"/>
          <w:lang w:val="pt-BR"/>
        </w:rPr>
        <w:t>o</w:t>
      </w:r>
      <w:r w:rsidR="00AB3213" w:rsidRPr="00AB3213">
        <w:rPr>
          <w:rFonts w:cs="Arial"/>
          <w:lang w:val="pt-BR"/>
        </w:rPr>
        <w:t xml:space="preserve"> </w:t>
      </w:r>
      <w:r w:rsidR="00ED03DD">
        <w:rPr>
          <w:rFonts w:cs="Arial"/>
          <w:lang w:val="pt-BR"/>
        </w:rPr>
        <w:t>gerenciamento</w:t>
      </w:r>
      <w:r w:rsidR="00AB3213" w:rsidRPr="00AB3213">
        <w:rPr>
          <w:rFonts w:cs="Arial"/>
          <w:lang w:val="pt-BR"/>
        </w:rPr>
        <w:t xml:space="preserve"> de um hotel, com o objetivo de cadastrar e </w:t>
      </w:r>
      <w:r w:rsidR="005C769D">
        <w:rPr>
          <w:rFonts w:cs="Arial"/>
          <w:lang w:val="pt-BR"/>
        </w:rPr>
        <w:t>manipular os dados inseridos</w:t>
      </w:r>
      <w:r w:rsidR="00AB3213" w:rsidRPr="00AB3213">
        <w:rPr>
          <w:rFonts w:cs="Arial"/>
          <w:lang w:val="pt-BR"/>
        </w:rPr>
        <w:t xml:space="preserve"> </w:t>
      </w:r>
      <w:r w:rsidR="00311F0D">
        <w:rPr>
          <w:rFonts w:cs="Arial"/>
          <w:lang w:val="pt-BR"/>
        </w:rPr>
        <w:t xml:space="preserve">no mesmo. O software contém as funções para gerenciar funcionários, </w:t>
      </w:r>
      <w:r w:rsidR="00AB3213" w:rsidRPr="00AB3213">
        <w:rPr>
          <w:rFonts w:cs="Arial"/>
          <w:lang w:val="pt-BR"/>
        </w:rPr>
        <w:t>hóspedes</w:t>
      </w:r>
      <w:r w:rsidR="00311F0D">
        <w:rPr>
          <w:rFonts w:cs="Arial"/>
          <w:lang w:val="pt-BR"/>
        </w:rPr>
        <w:t>, quartos</w:t>
      </w:r>
      <w:r w:rsidR="009155F0">
        <w:rPr>
          <w:rFonts w:cs="Arial"/>
          <w:lang w:val="pt-BR"/>
        </w:rPr>
        <w:t xml:space="preserve">, reservas e pagamentos. Também </w:t>
      </w:r>
      <w:r w:rsidR="00123BF2">
        <w:rPr>
          <w:rFonts w:cs="Arial"/>
          <w:lang w:val="pt-BR"/>
        </w:rPr>
        <w:t xml:space="preserve">contém </w:t>
      </w:r>
      <w:r w:rsidR="009155F0">
        <w:rPr>
          <w:rFonts w:cs="Arial"/>
          <w:lang w:val="pt-BR"/>
        </w:rPr>
        <w:t xml:space="preserve">um adicional </w:t>
      </w:r>
      <w:r w:rsidR="00123BF2">
        <w:rPr>
          <w:rFonts w:cs="Arial"/>
          <w:lang w:val="pt-BR"/>
        </w:rPr>
        <w:t>que é a função do lembrete, no qual é utilizado para fazer anotações importantes.</w:t>
      </w:r>
    </w:p>
    <w:p w14:paraId="697F3E8B" w14:textId="77777777" w:rsidR="00B9662E" w:rsidRDefault="00B9662E" w:rsidP="00457064">
      <w:pPr>
        <w:spacing w:line="360" w:lineRule="auto"/>
        <w:rPr>
          <w:rFonts w:cs="Arial"/>
          <w:lang w:val="pt-BR"/>
        </w:rPr>
      </w:pPr>
    </w:p>
    <w:p w14:paraId="518F53A8" w14:textId="336B45E9" w:rsidR="00B171C0" w:rsidRPr="0052328B" w:rsidRDefault="008A170E" w:rsidP="00457064">
      <w:pPr>
        <w:spacing w:line="360" w:lineRule="auto"/>
        <w:rPr>
          <w:lang w:val="pt-BR" w:eastAsia="pt-BR"/>
        </w:rPr>
      </w:pPr>
      <w:r w:rsidRPr="00274FB1">
        <w:rPr>
          <w:b/>
          <w:lang w:val="pt-BR"/>
        </w:rPr>
        <w:t>Palavras-chave:</w:t>
      </w:r>
      <w:r w:rsidR="0084151C" w:rsidRPr="00274FB1">
        <w:rPr>
          <w:lang w:val="pt-BR"/>
        </w:rPr>
        <w:t xml:space="preserve"> </w:t>
      </w:r>
      <w:r w:rsidR="006713DA">
        <w:rPr>
          <w:lang w:val="pt-BR"/>
        </w:rPr>
        <w:t>Projeto</w:t>
      </w:r>
      <w:r w:rsidR="0052328B">
        <w:rPr>
          <w:lang w:val="pt-BR"/>
        </w:rPr>
        <w:t xml:space="preserve">, </w:t>
      </w:r>
      <w:r w:rsidR="006713DA">
        <w:rPr>
          <w:lang w:val="pt-BR"/>
        </w:rPr>
        <w:t>Software</w:t>
      </w:r>
      <w:r w:rsidR="0052328B">
        <w:rPr>
          <w:lang w:val="pt-BR"/>
        </w:rPr>
        <w:t>,</w:t>
      </w:r>
      <w:r w:rsidR="006713DA">
        <w:rPr>
          <w:lang w:val="pt-BR"/>
        </w:rPr>
        <w:t xml:space="preserve"> Funções</w:t>
      </w:r>
      <w:r w:rsidR="00B171C0" w:rsidRPr="0052328B">
        <w:rPr>
          <w:lang w:val="pt-BR"/>
        </w:rPr>
        <w:t>;</w:t>
      </w:r>
    </w:p>
    <w:p w14:paraId="028922DC" w14:textId="77777777" w:rsidR="008A170E" w:rsidRPr="00C74154" w:rsidRDefault="008A170E" w:rsidP="00457064">
      <w:pPr>
        <w:pStyle w:val="Titulo6"/>
        <w:rPr>
          <w:lang w:val="en-US" w:eastAsia="pt-BR"/>
        </w:rPr>
      </w:pPr>
      <w:r w:rsidRPr="008E5D07">
        <w:rPr>
          <w:lang w:eastAsia="pt-BR"/>
        </w:rPr>
        <w:br w:type="page"/>
      </w:r>
      <w:bookmarkStart w:id="45" w:name="_Toc22743453"/>
      <w:bookmarkStart w:id="46" w:name="_Toc22745345"/>
      <w:r w:rsidR="00F911A6">
        <w:rPr>
          <w:lang w:val="en-US" w:eastAsia="pt-BR"/>
        </w:rPr>
        <w:lastRenderedPageBreak/>
        <w:t>ABSTRACT</w:t>
      </w:r>
      <w:bookmarkEnd w:id="45"/>
      <w:bookmarkEnd w:id="46"/>
    </w:p>
    <w:p w14:paraId="620B08B1" w14:textId="77777777" w:rsidR="008A170E" w:rsidRPr="00C863EA" w:rsidRDefault="008A170E" w:rsidP="00457064">
      <w:pPr>
        <w:pStyle w:val="Formataodoresumo"/>
        <w:spacing w:line="360" w:lineRule="auto"/>
        <w:rPr>
          <w:rFonts w:cs="Arial"/>
          <w:b/>
          <w:lang w:val="en-US"/>
        </w:rPr>
      </w:pPr>
    </w:p>
    <w:p w14:paraId="512C6EDA" w14:textId="77777777" w:rsidR="00E00F40" w:rsidRPr="00E00F40" w:rsidRDefault="008A170E" w:rsidP="00E00F40">
      <w:pPr>
        <w:spacing w:line="360" w:lineRule="auto"/>
        <w:rPr>
          <w:rFonts w:cs="Arial"/>
        </w:rPr>
      </w:pPr>
      <w:r w:rsidRPr="008B050A">
        <w:rPr>
          <w:b/>
        </w:rPr>
        <w:t>ABSTRACT</w:t>
      </w:r>
      <w:r w:rsidRPr="00E00F40">
        <w:rPr>
          <w:b/>
        </w:rPr>
        <w:t>:</w:t>
      </w:r>
      <w:r w:rsidR="00E90949">
        <w:rPr>
          <w:rFonts w:cs="Arial"/>
        </w:rPr>
        <w:t xml:space="preserve"> </w:t>
      </w:r>
      <w:r w:rsidR="00E00F40" w:rsidRPr="00E00F40">
        <w:rPr>
          <w:rFonts w:cs="Arial"/>
        </w:rPr>
        <w:t>The proposed project is a software that performs the management of a hotel, in order to record and manipulate the data entered in it. The software contains functions for managing employees, guests, rooms, reservations and payments. It also contains an additional feature that is remembered, what is</w:t>
      </w:r>
    </w:p>
    <w:p w14:paraId="5A110AAE" w14:textId="30A583F4" w:rsidR="0029664C" w:rsidRDefault="00E00F40" w:rsidP="00E00F40">
      <w:pPr>
        <w:spacing w:line="360" w:lineRule="auto"/>
        <w:rPr>
          <w:rFonts w:cs="Arial"/>
        </w:rPr>
      </w:pPr>
      <w:r w:rsidRPr="00E00F40">
        <w:rPr>
          <w:rFonts w:cs="Arial"/>
        </w:rPr>
        <w:t>used to make important notes.</w:t>
      </w:r>
    </w:p>
    <w:p w14:paraId="2C3E47D0" w14:textId="4FAB025E" w:rsidR="008A170E" w:rsidRPr="00933A81" w:rsidRDefault="008A170E" w:rsidP="0029664C">
      <w:pPr>
        <w:spacing w:line="360" w:lineRule="auto"/>
      </w:pPr>
      <w:r w:rsidRPr="00724800">
        <w:rPr>
          <w:b/>
        </w:rPr>
        <w:t>Keywords:</w:t>
      </w:r>
      <w:r w:rsidRPr="00724800">
        <w:t xml:space="preserve"> </w:t>
      </w:r>
      <w:r w:rsidR="00E07009">
        <w:t>Project</w:t>
      </w:r>
      <w:r w:rsidR="0052328B">
        <w:t>,</w:t>
      </w:r>
      <w:r w:rsidR="00C539A1">
        <w:t xml:space="preserve"> </w:t>
      </w:r>
      <w:r w:rsidR="00E07009">
        <w:t>Software,</w:t>
      </w:r>
      <w:r w:rsidR="00521BCD">
        <w:t xml:space="preserve"> </w:t>
      </w:r>
      <w:r w:rsidR="00E07009">
        <w:t>Functions</w:t>
      </w:r>
      <w:r w:rsidR="00E90949">
        <w:t>;</w:t>
      </w:r>
    </w:p>
    <w:p w14:paraId="6C55C1B7" w14:textId="77777777" w:rsidR="008A170E" w:rsidRPr="00C74154" w:rsidRDefault="008A170E" w:rsidP="00457064">
      <w:pPr>
        <w:tabs>
          <w:tab w:val="left" w:pos="2880"/>
        </w:tabs>
        <w:spacing w:line="360" w:lineRule="auto"/>
      </w:pPr>
      <w:r w:rsidRPr="00C74154">
        <w:tab/>
      </w:r>
    </w:p>
    <w:p w14:paraId="30F56A70" w14:textId="77777777" w:rsidR="00FA38F4" w:rsidRPr="00BE5298" w:rsidRDefault="00FA38F4" w:rsidP="00457064">
      <w:pPr>
        <w:pStyle w:val="Ttulo"/>
        <w:spacing w:line="360" w:lineRule="auto"/>
        <w:jc w:val="left"/>
        <w:outlineLvl w:val="9"/>
        <w:rPr>
          <w:rFonts w:ascii="Arial" w:hAnsi="Arial" w:cs="Arial"/>
          <w:sz w:val="28"/>
        </w:rPr>
      </w:pPr>
      <w:r>
        <w:br w:type="page"/>
      </w:r>
      <w:bookmarkStart w:id="47" w:name="_Toc22745340"/>
      <w:r w:rsidRPr="00BE5298">
        <w:rPr>
          <w:rFonts w:ascii="Arial" w:hAnsi="Arial" w:cs="Arial"/>
          <w:sz w:val="28"/>
        </w:rPr>
        <w:lastRenderedPageBreak/>
        <w:t>SUMÁRIO DAS IMAGENS</w:t>
      </w:r>
      <w:bookmarkEnd w:id="47"/>
    </w:p>
    <w:p w14:paraId="52012653" w14:textId="77777777" w:rsidR="00FA38F4" w:rsidRDefault="00FA38F4" w:rsidP="00457064">
      <w:pPr>
        <w:pStyle w:val="ndicedeilustraes"/>
        <w:tabs>
          <w:tab w:val="right" w:leader="dot" w:pos="8494"/>
        </w:tabs>
        <w:spacing w:line="360" w:lineRule="auto"/>
      </w:pPr>
    </w:p>
    <w:p w14:paraId="37E44400" w14:textId="354796FE" w:rsidR="00EC5E6E" w:rsidRDefault="00FA38F4"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r>
        <w:fldChar w:fldCharType="begin"/>
      </w:r>
      <w:r>
        <w:instrText xml:space="preserve"> TOC \h \z \c "Figura" </w:instrText>
      </w:r>
      <w:r>
        <w:fldChar w:fldCharType="separate"/>
      </w:r>
      <w:hyperlink w:anchor="_Toc23521553" w:history="1">
        <w:r w:rsidR="00EC5E6E" w:rsidRPr="00C87C72">
          <w:rPr>
            <w:rStyle w:val="Hyperlink"/>
            <w:noProof/>
            <w:lang w:val="pt-BR"/>
          </w:rPr>
          <w:t xml:space="preserve">Figura 1 </w:t>
        </w:r>
        <w:r w:rsidR="005F3EFA">
          <w:rPr>
            <w:rStyle w:val="Hyperlink"/>
            <w:noProof/>
            <w:lang w:val="pt-BR"/>
          </w:rPr>
          <w:t>-</w:t>
        </w:r>
        <w:r w:rsidR="00EC5E6E" w:rsidRPr="00C87C72">
          <w:rPr>
            <w:rStyle w:val="Hyperlink"/>
            <w:noProof/>
            <w:lang w:val="pt-BR"/>
          </w:rPr>
          <w:t xml:space="preserve"> Diagrama de Caso de Uso</w:t>
        </w:r>
        <w:r w:rsidR="00EC5E6E">
          <w:rPr>
            <w:noProof/>
            <w:webHidden/>
          </w:rPr>
          <w:tab/>
        </w:r>
        <w:r w:rsidR="00EC5E6E">
          <w:rPr>
            <w:noProof/>
            <w:webHidden/>
          </w:rPr>
          <w:fldChar w:fldCharType="begin"/>
        </w:r>
        <w:r w:rsidR="00EC5E6E">
          <w:rPr>
            <w:noProof/>
            <w:webHidden/>
          </w:rPr>
          <w:instrText xml:space="preserve"> PAGEREF _Toc23521553 \h </w:instrText>
        </w:r>
        <w:r w:rsidR="00EC5E6E">
          <w:rPr>
            <w:noProof/>
            <w:webHidden/>
          </w:rPr>
        </w:r>
        <w:r w:rsidR="00EC5E6E">
          <w:rPr>
            <w:noProof/>
            <w:webHidden/>
          </w:rPr>
          <w:fldChar w:fldCharType="separate"/>
        </w:r>
        <w:r w:rsidR="00EC5E6E">
          <w:rPr>
            <w:noProof/>
            <w:webHidden/>
          </w:rPr>
          <w:t>13</w:t>
        </w:r>
        <w:r w:rsidR="00EC5E6E">
          <w:rPr>
            <w:noProof/>
            <w:webHidden/>
          </w:rPr>
          <w:fldChar w:fldCharType="end"/>
        </w:r>
      </w:hyperlink>
    </w:p>
    <w:p w14:paraId="4B118E5D"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54" w:history="1">
        <w:r w:rsidR="00EC5E6E" w:rsidRPr="00C87C72">
          <w:rPr>
            <w:rStyle w:val="Hyperlink"/>
            <w:noProof/>
            <w:lang w:val="pt-BR"/>
          </w:rPr>
          <w:t>Figura 2 - Projeto Conceitual</w:t>
        </w:r>
        <w:r w:rsidR="00EC5E6E">
          <w:rPr>
            <w:noProof/>
            <w:webHidden/>
          </w:rPr>
          <w:tab/>
        </w:r>
        <w:r w:rsidR="00EC5E6E">
          <w:rPr>
            <w:noProof/>
            <w:webHidden/>
          </w:rPr>
          <w:fldChar w:fldCharType="begin"/>
        </w:r>
        <w:r w:rsidR="00EC5E6E">
          <w:rPr>
            <w:noProof/>
            <w:webHidden/>
          </w:rPr>
          <w:instrText xml:space="preserve"> PAGEREF _Toc23521554 \h </w:instrText>
        </w:r>
        <w:r w:rsidR="00EC5E6E">
          <w:rPr>
            <w:noProof/>
            <w:webHidden/>
          </w:rPr>
        </w:r>
        <w:r w:rsidR="00EC5E6E">
          <w:rPr>
            <w:noProof/>
            <w:webHidden/>
          </w:rPr>
          <w:fldChar w:fldCharType="separate"/>
        </w:r>
        <w:r w:rsidR="00EC5E6E">
          <w:rPr>
            <w:noProof/>
            <w:webHidden/>
          </w:rPr>
          <w:t>14</w:t>
        </w:r>
        <w:r w:rsidR="00EC5E6E">
          <w:rPr>
            <w:noProof/>
            <w:webHidden/>
          </w:rPr>
          <w:fldChar w:fldCharType="end"/>
        </w:r>
      </w:hyperlink>
    </w:p>
    <w:p w14:paraId="7B8F61DE"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55" w:history="1">
        <w:r w:rsidR="00EC5E6E" w:rsidRPr="00C87C72">
          <w:rPr>
            <w:rStyle w:val="Hyperlink"/>
            <w:noProof/>
          </w:rPr>
          <w:t>Figura 3 - Projeto Lógico</w:t>
        </w:r>
        <w:r w:rsidR="00EC5E6E">
          <w:rPr>
            <w:noProof/>
            <w:webHidden/>
          </w:rPr>
          <w:tab/>
        </w:r>
        <w:r w:rsidR="00EC5E6E">
          <w:rPr>
            <w:noProof/>
            <w:webHidden/>
          </w:rPr>
          <w:fldChar w:fldCharType="begin"/>
        </w:r>
        <w:r w:rsidR="00EC5E6E">
          <w:rPr>
            <w:noProof/>
            <w:webHidden/>
          </w:rPr>
          <w:instrText xml:space="preserve"> PAGEREF _Toc23521555 \h </w:instrText>
        </w:r>
        <w:r w:rsidR="00EC5E6E">
          <w:rPr>
            <w:noProof/>
            <w:webHidden/>
          </w:rPr>
        </w:r>
        <w:r w:rsidR="00EC5E6E">
          <w:rPr>
            <w:noProof/>
            <w:webHidden/>
          </w:rPr>
          <w:fldChar w:fldCharType="separate"/>
        </w:r>
        <w:r w:rsidR="00EC5E6E">
          <w:rPr>
            <w:noProof/>
            <w:webHidden/>
          </w:rPr>
          <w:t>15</w:t>
        </w:r>
        <w:r w:rsidR="00EC5E6E">
          <w:rPr>
            <w:noProof/>
            <w:webHidden/>
          </w:rPr>
          <w:fldChar w:fldCharType="end"/>
        </w:r>
      </w:hyperlink>
    </w:p>
    <w:p w14:paraId="46AA8AEB"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56" w:history="1">
        <w:r w:rsidR="00EC5E6E" w:rsidRPr="00C87C72">
          <w:rPr>
            <w:rStyle w:val="Hyperlink"/>
            <w:noProof/>
            <w:lang w:val="pt-BR"/>
          </w:rPr>
          <w:t xml:space="preserve">Figura 4 - </w:t>
        </w:r>
        <w:r w:rsidR="00EC5E6E" w:rsidRPr="00C87C72">
          <w:rPr>
            <w:rStyle w:val="Hyperlink"/>
            <w:noProof/>
          </w:rPr>
          <w:t>Análogo</w:t>
        </w:r>
        <w:r w:rsidR="00EC5E6E">
          <w:rPr>
            <w:noProof/>
            <w:webHidden/>
          </w:rPr>
          <w:tab/>
        </w:r>
        <w:r w:rsidR="00EC5E6E">
          <w:rPr>
            <w:noProof/>
            <w:webHidden/>
          </w:rPr>
          <w:fldChar w:fldCharType="begin"/>
        </w:r>
        <w:r w:rsidR="00EC5E6E">
          <w:rPr>
            <w:noProof/>
            <w:webHidden/>
          </w:rPr>
          <w:instrText xml:space="preserve"> PAGEREF _Toc23521556 \h </w:instrText>
        </w:r>
        <w:r w:rsidR="00EC5E6E">
          <w:rPr>
            <w:noProof/>
            <w:webHidden/>
          </w:rPr>
        </w:r>
        <w:r w:rsidR="00EC5E6E">
          <w:rPr>
            <w:noProof/>
            <w:webHidden/>
          </w:rPr>
          <w:fldChar w:fldCharType="separate"/>
        </w:r>
        <w:r w:rsidR="00EC5E6E">
          <w:rPr>
            <w:noProof/>
            <w:webHidden/>
          </w:rPr>
          <w:t>19</w:t>
        </w:r>
        <w:r w:rsidR="00EC5E6E">
          <w:rPr>
            <w:noProof/>
            <w:webHidden/>
          </w:rPr>
          <w:fldChar w:fldCharType="end"/>
        </w:r>
      </w:hyperlink>
    </w:p>
    <w:p w14:paraId="17A02A39"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57" w:history="1">
        <w:r w:rsidR="00EC5E6E" w:rsidRPr="00C87C72">
          <w:rPr>
            <w:rStyle w:val="Hyperlink"/>
            <w:noProof/>
          </w:rPr>
          <w:t>Figura 5 - Análogo</w:t>
        </w:r>
        <w:r w:rsidR="00EC5E6E">
          <w:rPr>
            <w:noProof/>
            <w:webHidden/>
          </w:rPr>
          <w:tab/>
        </w:r>
        <w:r w:rsidR="00EC5E6E">
          <w:rPr>
            <w:noProof/>
            <w:webHidden/>
          </w:rPr>
          <w:fldChar w:fldCharType="begin"/>
        </w:r>
        <w:r w:rsidR="00EC5E6E">
          <w:rPr>
            <w:noProof/>
            <w:webHidden/>
          </w:rPr>
          <w:instrText xml:space="preserve"> PAGEREF _Toc23521557 \h </w:instrText>
        </w:r>
        <w:r w:rsidR="00EC5E6E">
          <w:rPr>
            <w:noProof/>
            <w:webHidden/>
          </w:rPr>
        </w:r>
        <w:r w:rsidR="00EC5E6E">
          <w:rPr>
            <w:noProof/>
            <w:webHidden/>
          </w:rPr>
          <w:fldChar w:fldCharType="separate"/>
        </w:r>
        <w:r w:rsidR="00EC5E6E">
          <w:rPr>
            <w:noProof/>
            <w:webHidden/>
          </w:rPr>
          <w:t>19</w:t>
        </w:r>
        <w:r w:rsidR="00EC5E6E">
          <w:rPr>
            <w:noProof/>
            <w:webHidden/>
          </w:rPr>
          <w:fldChar w:fldCharType="end"/>
        </w:r>
      </w:hyperlink>
    </w:p>
    <w:p w14:paraId="76807FCE" w14:textId="6622AB85"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58" w:history="1">
        <w:r w:rsidR="00EC5E6E" w:rsidRPr="00C87C72">
          <w:rPr>
            <w:rStyle w:val="Hyperlink"/>
            <w:noProof/>
          </w:rPr>
          <w:t xml:space="preserve">Figura 6 </w:t>
        </w:r>
        <w:r w:rsidR="005F3EFA">
          <w:rPr>
            <w:rStyle w:val="Hyperlink"/>
            <w:noProof/>
          </w:rPr>
          <w:t>-</w:t>
        </w:r>
        <w:r w:rsidR="00EC5E6E" w:rsidRPr="00C87C72">
          <w:rPr>
            <w:rStyle w:val="Hyperlink"/>
            <w:noProof/>
          </w:rPr>
          <w:t xml:space="preserve"> Tríade</w:t>
        </w:r>
        <w:r w:rsidR="00EC5E6E">
          <w:rPr>
            <w:noProof/>
            <w:webHidden/>
          </w:rPr>
          <w:tab/>
        </w:r>
        <w:r w:rsidR="00EC5E6E">
          <w:rPr>
            <w:noProof/>
            <w:webHidden/>
          </w:rPr>
          <w:fldChar w:fldCharType="begin"/>
        </w:r>
        <w:r w:rsidR="00EC5E6E">
          <w:rPr>
            <w:noProof/>
            <w:webHidden/>
          </w:rPr>
          <w:instrText xml:space="preserve"> PAGEREF _Toc23521558 \h </w:instrText>
        </w:r>
        <w:r w:rsidR="00EC5E6E">
          <w:rPr>
            <w:noProof/>
            <w:webHidden/>
          </w:rPr>
        </w:r>
        <w:r w:rsidR="00EC5E6E">
          <w:rPr>
            <w:noProof/>
            <w:webHidden/>
          </w:rPr>
          <w:fldChar w:fldCharType="separate"/>
        </w:r>
        <w:r w:rsidR="00EC5E6E">
          <w:rPr>
            <w:noProof/>
            <w:webHidden/>
          </w:rPr>
          <w:t>20</w:t>
        </w:r>
        <w:r w:rsidR="00EC5E6E">
          <w:rPr>
            <w:noProof/>
            <w:webHidden/>
          </w:rPr>
          <w:fldChar w:fldCharType="end"/>
        </w:r>
      </w:hyperlink>
    </w:p>
    <w:p w14:paraId="3AB3FD65" w14:textId="0A17F7E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59" w:history="1">
        <w:r w:rsidR="00EC5E6E" w:rsidRPr="00C87C72">
          <w:rPr>
            <w:rStyle w:val="Hyperlink"/>
            <w:noProof/>
            <w:lang w:val="pt-BR"/>
          </w:rPr>
          <w:t xml:space="preserve">Figura 7 </w:t>
        </w:r>
        <w:r w:rsidR="005F3EFA">
          <w:rPr>
            <w:rStyle w:val="Hyperlink"/>
            <w:noProof/>
            <w:lang w:val="pt-BR"/>
          </w:rPr>
          <w:t>-</w:t>
        </w:r>
        <w:r w:rsidR="00EC5E6E" w:rsidRPr="00C87C72">
          <w:rPr>
            <w:rStyle w:val="Hyperlink"/>
            <w:noProof/>
            <w:lang w:val="pt-BR"/>
          </w:rPr>
          <w:t xml:space="preserve"> Sombras</w:t>
        </w:r>
        <w:r w:rsidR="00EC5E6E">
          <w:rPr>
            <w:noProof/>
            <w:webHidden/>
          </w:rPr>
          <w:tab/>
        </w:r>
        <w:r w:rsidR="00EC5E6E">
          <w:rPr>
            <w:noProof/>
            <w:webHidden/>
          </w:rPr>
          <w:fldChar w:fldCharType="begin"/>
        </w:r>
        <w:r w:rsidR="00EC5E6E">
          <w:rPr>
            <w:noProof/>
            <w:webHidden/>
          </w:rPr>
          <w:instrText xml:space="preserve"> PAGEREF _Toc23521559 \h </w:instrText>
        </w:r>
        <w:r w:rsidR="00EC5E6E">
          <w:rPr>
            <w:noProof/>
            <w:webHidden/>
          </w:rPr>
        </w:r>
        <w:r w:rsidR="00EC5E6E">
          <w:rPr>
            <w:noProof/>
            <w:webHidden/>
          </w:rPr>
          <w:fldChar w:fldCharType="separate"/>
        </w:r>
        <w:r w:rsidR="00EC5E6E">
          <w:rPr>
            <w:noProof/>
            <w:webHidden/>
          </w:rPr>
          <w:t>20</w:t>
        </w:r>
        <w:r w:rsidR="00EC5E6E">
          <w:rPr>
            <w:noProof/>
            <w:webHidden/>
          </w:rPr>
          <w:fldChar w:fldCharType="end"/>
        </w:r>
      </w:hyperlink>
    </w:p>
    <w:p w14:paraId="260CD366"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0" w:history="1">
        <w:r w:rsidR="00EC5E6E" w:rsidRPr="00C87C72">
          <w:rPr>
            <w:rStyle w:val="Hyperlink"/>
            <w:noProof/>
            <w:lang w:val="pt-BR"/>
          </w:rPr>
          <w:t>Figura 8 - Tela de Login</w:t>
        </w:r>
        <w:r w:rsidR="00EC5E6E">
          <w:rPr>
            <w:noProof/>
            <w:webHidden/>
          </w:rPr>
          <w:tab/>
        </w:r>
        <w:r w:rsidR="00EC5E6E">
          <w:rPr>
            <w:noProof/>
            <w:webHidden/>
          </w:rPr>
          <w:fldChar w:fldCharType="begin"/>
        </w:r>
        <w:r w:rsidR="00EC5E6E">
          <w:rPr>
            <w:noProof/>
            <w:webHidden/>
          </w:rPr>
          <w:instrText xml:space="preserve"> PAGEREF _Toc23521560 \h </w:instrText>
        </w:r>
        <w:r w:rsidR="00EC5E6E">
          <w:rPr>
            <w:noProof/>
            <w:webHidden/>
          </w:rPr>
        </w:r>
        <w:r w:rsidR="00EC5E6E">
          <w:rPr>
            <w:noProof/>
            <w:webHidden/>
          </w:rPr>
          <w:fldChar w:fldCharType="separate"/>
        </w:r>
        <w:r w:rsidR="00EC5E6E">
          <w:rPr>
            <w:noProof/>
            <w:webHidden/>
          </w:rPr>
          <w:t>24</w:t>
        </w:r>
        <w:r w:rsidR="00EC5E6E">
          <w:rPr>
            <w:noProof/>
            <w:webHidden/>
          </w:rPr>
          <w:fldChar w:fldCharType="end"/>
        </w:r>
      </w:hyperlink>
    </w:p>
    <w:p w14:paraId="5516C360"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1" w:history="1">
        <w:r w:rsidR="00EC5E6E" w:rsidRPr="00C87C72">
          <w:rPr>
            <w:rStyle w:val="Hyperlink"/>
            <w:noProof/>
            <w:lang w:val="pt-BR"/>
          </w:rPr>
          <w:t>Figura 9 - Tela Inicial primaria</w:t>
        </w:r>
        <w:r w:rsidR="00EC5E6E">
          <w:rPr>
            <w:noProof/>
            <w:webHidden/>
          </w:rPr>
          <w:tab/>
        </w:r>
        <w:r w:rsidR="00EC5E6E">
          <w:rPr>
            <w:noProof/>
            <w:webHidden/>
          </w:rPr>
          <w:fldChar w:fldCharType="begin"/>
        </w:r>
        <w:r w:rsidR="00EC5E6E">
          <w:rPr>
            <w:noProof/>
            <w:webHidden/>
          </w:rPr>
          <w:instrText xml:space="preserve"> PAGEREF _Toc23521561 \h </w:instrText>
        </w:r>
        <w:r w:rsidR="00EC5E6E">
          <w:rPr>
            <w:noProof/>
            <w:webHidden/>
          </w:rPr>
        </w:r>
        <w:r w:rsidR="00EC5E6E">
          <w:rPr>
            <w:noProof/>
            <w:webHidden/>
          </w:rPr>
          <w:fldChar w:fldCharType="separate"/>
        </w:r>
        <w:r w:rsidR="00EC5E6E">
          <w:rPr>
            <w:noProof/>
            <w:webHidden/>
          </w:rPr>
          <w:t>25</w:t>
        </w:r>
        <w:r w:rsidR="00EC5E6E">
          <w:rPr>
            <w:noProof/>
            <w:webHidden/>
          </w:rPr>
          <w:fldChar w:fldCharType="end"/>
        </w:r>
      </w:hyperlink>
    </w:p>
    <w:p w14:paraId="6552131D"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2" w:history="1">
        <w:r w:rsidR="00EC5E6E" w:rsidRPr="00C87C72">
          <w:rPr>
            <w:rStyle w:val="Hyperlink"/>
            <w:noProof/>
            <w:lang w:val="pt-BR"/>
          </w:rPr>
          <w:t>Figura 10 - Tela secundaria</w:t>
        </w:r>
        <w:r w:rsidR="00EC5E6E">
          <w:rPr>
            <w:noProof/>
            <w:webHidden/>
          </w:rPr>
          <w:tab/>
        </w:r>
        <w:r w:rsidR="00EC5E6E">
          <w:rPr>
            <w:noProof/>
            <w:webHidden/>
          </w:rPr>
          <w:fldChar w:fldCharType="begin"/>
        </w:r>
        <w:r w:rsidR="00EC5E6E">
          <w:rPr>
            <w:noProof/>
            <w:webHidden/>
          </w:rPr>
          <w:instrText xml:space="preserve"> PAGEREF _Toc23521562 \h </w:instrText>
        </w:r>
        <w:r w:rsidR="00EC5E6E">
          <w:rPr>
            <w:noProof/>
            <w:webHidden/>
          </w:rPr>
        </w:r>
        <w:r w:rsidR="00EC5E6E">
          <w:rPr>
            <w:noProof/>
            <w:webHidden/>
          </w:rPr>
          <w:fldChar w:fldCharType="separate"/>
        </w:r>
        <w:r w:rsidR="00EC5E6E">
          <w:rPr>
            <w:noProof/>
            <w:webHidden/>
          </w:rPr>
          <w:t>25</w:t>
        </w:r>
        <w:r w:rsidR="00EC5E6E">
          <w:rPr>
            <w:noProof/>
            <w:webHidden/>
          </w:rPr>
          <w:fldChar w:fldCharType="end"/>
        </w:r>
      </w:hyperlink>
    </w:p>
    <w:p w14:paraId="18B42631"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3" w:history="1">
        <w:r w:rsidR="00EC5E6E" w:rsidRPr="00C87C72">
          <w:rPr>
            <w:rStyle w:val="Hyperlink"/>
            <w:noProof/>
            <w:lang w:val="pt-BR"/>
          </w:rPr>
          <w:t>Figura 11 - Tela de Cadastro de Funcionários</w:t>
        </w:r>
        <w:r w:rsidR="00EC5E6E">
          <w:rPr>
            <w:noProof/>
            <w:webHidden/>
          </w:rPr>
          <w:tab/>
        </w:r>
        <w:r w:rsidR="00EC5E6E">
          <w:rPr>
            <w:noProof/>
            <w:webHidden/>
          </w:rPr>
          <w:fldChar w:fldCharType="begin"/>
        </w:r>
        <w:r w:rsidR="00EC5E6E">
          <w:rPr>
            <w:noProof/>
            <w:webHidden/>
          </w:rPr>
          <w:instrText xml:space="preserve"> PAGEREF _Toc23521563 \h </w:instrText>
        </w:r>
        <w:r w:rsidR="00EC5E6E">
          <w:rPr>
            <w:noProof/>
            <w:webHidden/>
          </w:rPr>
        </w:r>
        <w:r w:rsidR="00EC5E6E">
          <w:rPr>
            <w:noProof/>
            <w:webHidden/>
          </w:rPr>
          <w:fldChar w:fldCharType="separate"/>
        </w:r>
        <w:r w:rsidR="00EC5E6E">
          <w:rPr>
            <w:noProof/>
            <w:webHidden/>
          </w:rPr>
          <w:t>26</w:t>
        </w:r>
        <w:r w:rsidR="00EC5E6E">
          <w:rPr>
            <w:noProof/>
            <w:webHidden/>
          </w:rPr>
          <w:fldChar w:fldCharType="end"/>
        </w:r>
      </w:hyperlink>
    </w:p>
    <w:p w14:paraId="5229D36E" w14:textId="7BD1007D" w:rsidR="00EC5E6E" w:rsidRP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4" w:history="1">
        <w:r w:rsidR="00EC5E6E" w:rsidRPr="00EC5E6E">
          <w:rPr>
            <w:rStyle w:val="Hyperlink"/>
            <w:rFonts w:cs="Arial"/>
            <w:noProof/>
            <w:lang w:val="pt-BR"/>
          </w:rPr>
          <w:t>Figura 12 - Tela de Exclusão de Funcionário</w:t>
        </w:r>
        <w:r w:rsidR="00EC5E6E" w:rsidRPr="00EC5E6E">
          <w:rPr>
            <w:noProof/>
            <w:webHidden/>
          </w:rPr>
          <w:tab/>
        </w:r>
        <w:r w:rsidR="00EC5E6E" w:rsidRPr="00EC5E6E">
          <w:rPr>
            <w:noProof/>
            <w:webHidden/>
          </w:rPr>
          <w:fldChar w:fldCharType="begin"/>
        </w:r>
        <w:r w:rsidR="00EC5E6E" w:rsidRPr="00EC5E6E">
          <w:rPr>
            <w:noProof/>
            <w:webHidden/>
          </w:rPr>
          <w:instrText xml:space="preserve"> PAGEREF _Toc23521564 \h </w:instrText>
        </w:r>
        <w:r w:rsidR="00EC5E6E" w:rsidRPr="00EC5E6E">
          <w:rPr>
            <w:noProof/>
            <w:webHidden/>
          </w:rPr>
        </w:r>
        <w:r w:rsidR="00EC5E6E" w:rsidRPr="00EC5E6E">
          <w:rPr>
            <w:noProof/>
            <w:webHidden/>
          </w:rPr>
          <w:fldChar w:fldCharType="separate"/>
        </w:r>
        <w:r w:rsidR="00EC5E6E" w:rsidRPr="00EC5E6E">
          <w:rPr>
            <w:noProof/>
            <w:webHidden/>
          </w:rPr>
          <w:t>27</w:t>
        </w:r>
        <w:r w:rsidR="00EC5E6E" w:rsidRPr="00EC5E6E">
          <w:rPr>
            <w:noProof/>
            <w:webHidden/>
          </w:rPr>
          <w:fldChar w:fldCharType="end"/>
        </w:r>
      </w:hyperlink>
    </w:p>
    <w:p w14:paraId="29A1148E"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5" w:history="1">
        <w:r w:rsidR="00EC5E6E" w:rsidRPr="00C87C72">
          <w:rPr>
            <w:rStyle w:val="Hyperlink"/>
            <w:noProof/>
            <w:lang w:val="pt-BR"/>
          </w:rPr>
          <w:t>Figura 13 - Tela de Ver Funcionário</w:t>
        </w:r>
        <w:r w:rsidR="00EC5E6E">
          <w:rPr>
            <w:noProof/>
            <w:webHidden/>
          </w:rPr>
          <w:tab/>
        </w:r>
        <w:r w:rsidR="00EC5E6E">
          <w:rPr>
            <w:noProof/>
            <w:webHidden/>
          </w:rPr>
          <w:fldChar w:fldCharType="begin"/>
        </w:r>
        <w:r w:rsidR="00EC5E6E">
          <w:rPr>
            <w:noProof/>
            <w:webHidden/>
          </w:rPr>
          <w:instrText xml:space="preserve"> PAGEREF _Toc23521565 \h </w:instrText>
        </w:r>
        <w:r w:rsidR="00EC5E6E">
          <w:rPr>
            <w:noProof/>
            <w:webHidden/>
          </w:rPr>
        </w:r>
        <w:r w:rsidR="00EC5E6E">
          <w:rPr>
            <w:noProof/>
            <w:webHidden/>
          </w:rPr>
          <w:fldChar w:fldCharType="separate"/>
        </w:r>
        <w:r w:rsidR="00EC5E6E">
          <w:rPr>
            <w:noProof/>
            <w:webHidden/>
          </w:rPr>
          <w:t>28</w:t>
        </w:r>
        <w:r w:rsidR="00EC5E6E">
          <w:rPr>
            <w:noProof/>
            <w:webHidden/>
          </w:rPr>
          <w:fldChar w:fldCharType="end"/>
        </w:r>
      </w:hyperlink>
    </w:p>
    <w:p w14:paraId="239E4D26"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6" w:history="1">
        <w:r w:rsidR="00EC5E6E" w:rsidRPr="00C87C72">
          <w:rPr>
            <w:rStyle w:val="Hyperlink"/>
            <w:noProof/>
            <w:lang w:val="pt-BR"/>
          </w:rPr>
          <w:t>Figura 14 - Tela de Editar Funcionário</w:t>
        </w:r>
        <w:r w:rsidR="00EC5E6E">
          <w:rPr>
            <w:noProof/>
            <w:webHidden/>
          </w:rPr>
          <w:tab/>
        </w:r>
        <w:r w:rsidR="00EC5E6E">
          <w:rPr>
            <w:noProof/>
            <w:webHidden/>
          </w:rPr>
          <w:fldChar w:fldCharType="begin"/>
        </w:r>
        <w:r w:rsidR="00EC5E6E">
          <w:rPr>
            <w:noProof/>
            <w:webHidden/>
          </w:rPr>
          <w:instrText xml:space="preserve"> PAGEREF _Toc23521566 \h </w:instrText>
        </w:r>
        <w:r w:rsidR="00EC5E6E">
          <w:rPr>
            <w:noProof/>
            <w:webHidden/>
          </w:rPr>
        </w:r>
        <w:r w:rsidR="00EC5E6E">
          <w:rPr>
            <w:noProof/>
            <w:webHidden/>
          </w:rPr>
          <w:fldChar w:fldCharType="separate"/>
        </w:r>
        <w:r w:rsidR="00EC5E6E">
          <w:rPr>
            <w:noProof/>
            <w:webHidden/>
          </w:rPr>
          <w:t>29</w:t>
        </w:r>
        <w:r w:rsidR="00EC5E6E">
          <w:rPr>
            <w:noProof/>
            <w:webHidden/>
          </w:rPr>
          <w:fldChar w:fldCharType="end"/>
        </w:r>
      </w:hyperlink>
    </w:p>
    <w:p w14:paraId="0B02822D"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7" w:history="1">
        <w:r w:rsidR="00EC5E6E" w:rsidRPr="00C87C72">
          <w:rPr>
            <w:rStyle w:val="Hyperlink"/>
            <w:noProof/>
            <w:lang w:val="pt-BR"/>
          </w:rPr>
          <w:t>Figura 15 - Tela de Cadastrar novo Hóspede</w:t>
        </w:r>
        <w:r w:rsidR="00EC5E6E">
          <w:rPr>
            <w:noProof/>
            <w:webHidden/>
          </w:rPr>
          <w:tab/>
        </w:r>
        <w:r w:rsidR="00EC5E6E">
          <w:rPr>
            <w:noProof/>
            <w:webHidden/>
          </w:rPr>
          <w:fldChar w:fldCharType="begin"/>
        </w:r>
        <w:r w:rsidR="00EC5E6E">
          <w:rPr>
            <w:noProof/>
            <w:webHidden/>
          </w:rPr>
          <w:instrText xml:space="preserve"> PAGEREF _Toc23521567 \h </w:instrText>
        </w:r>
        <w:r w:rsidR="00EC5E6E">
          <w:rPr>
            <w:noProof/>
            <w:webHidden/>
          </w:rPr>
        </w:r>
        <w:r w:rsidR="00EC5E6E">
          <w:rPr>
            <w:noProof/>
            <w:webHidden/>
          </w:rPr>
          <w:fldChar w:fldCharType="separate"/>
        </w:r>
        <w:r w:rsidR="00EC5E6E">
          <w:rPr>
            <w:noProof/>
            <w:webHidden/>
          </w:rPr>
          <w:t>30</w:t>
        </w:r>
        <w:r w:rsidR="00EC5E6E">
          <w:rPr>
            <w:noProof/>
            <w:webHidden/>
          </w:rPr>
          <w:fldChar w:fldCharType="end"/>
        </w:r>
      </w:hyperlink>
    </w:p>
    <w:p w14:paraId="7A48A3E1"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8" w:history="1">
        <w:r w:rsidR="00EC5E6E" w:rsidRPr="00C87C72">
          <w:rPr>
            <w:rStyle w:val="Hyperlink"/>
            <w:noProof/>
            <w:lang w:val="pt-BR"/>
          </w:rPr>
          <w:t>Figura 16 - Tela de Excluir Hóspede</w:t>
        </w:r>
        <w:r w:rsidR="00EC5E6E">
          <w:rPr>
            <w:noProof/>
            <w:webHidden/>
          </w:rPr>
          <w:tab/>
        </w:r>
        <w:r w:rsidR="00EC5E6E">
          <w:rPr>
            <w:noProof/>
            <w:webHidden/>
          </w:rPr>
          <w:fldChar w:fldCharType="begin"/>
        </w:r>
        <w:r w:rsidR="00EC5E6E">
          <w:rPr>
            <w:noProof/>
            <w:webHidden/>
          </w:rPr>
          <w:instrText xml:space="preserve"> PAGEREF _Toc23521568 \h </w:instrText>
        </w:r>
        <w:r w:rsidR="00EC5E6E">
          <w:rPr>
            <w:noProof/>
            <w:webHidden/>
          </w:rPr>
        </w:r>
        <w:r w:rsidR="00EC5E6E">
          <w:rPr>
            <w:noProof/>
            <w:webHidden/>
          </w:rPr>
          <w:fldChar w:fldCharType="separate"/>
        </w:r>
        <w:r w:rsidR="00EC5E6E">
          <w:rPr>
            <w:noProof/>
            <w:webHidden/>
          </w:rPr>
          <w:t>31</w:t>
        </w:r>
        <w:r w:rsidR="00EC5E6E">
          <w:rPr>
            <w:noProof/>
            <w:webHidden/>
          </w:rPr>
          <w:fldChar w:fldCharType="end"/>
        </w:r>
      </w:hyperlink>
    </w:p>
    <w:p w14:paraId="4FC3DD08"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9" w:history="1">
        <w:r w:rsidR="00EC5E6E" w:rsidRPr="00C87C72">
          <w:rPr>
            <w:rStyle w:val="Hyperlink"/>
            <w:noProof/>
            <w:lang w:val="pt-BR"/>
          </w:rPr>
          <w:t>Figura 17 - Tela de Ver Hóspede</w:t>
        </w:r>
        <w:r w:rsidR="00EC5E6E">
          <w:rPr>
            <w:noProof/>
            <w:webHidden/>
          </w:rPr>
          <w:tab/>
        </w:r>
        <w:r w:rsidR="00EC5E6E">
          <w:rPr>
            <w:noProof/>
            <w:webHidden/>
          </w:rPr>
          <w:fldChar w:fldCharType="begin"/>
        </w:r>
        <w:r w:rsidR="00EC5E6E">
          <w:rPr>
            <w:noProof/>
            <w:webHidden/>
          </w:rPr>
          <w:instrText xml:space="preserve"> PAGEREF _Toc23521569 \h </w:instrText>
        </w:r>
        <w:r w:rsidR="00EC5E6E">
          <w:rPr>
            <w:noProof/>
            <w:webHidden/>
          </w:rPr>
        </w:r>
        <w:r w:rsidR="00EC5E6E">
          <w:rPr>
            <w:noProof/>
            <w:webHidden/>
          </w:rPr>
          <w:fldChar w:fldCharType="separate"/>
        </w:r>
        <w:r w:rsidR="00EC5E6E">
          <w:rPr>
            <w:noProof/>
            <w:webHidden/>
          </w:rPr>
          <w:t>32</w:t>
        </w:r>
        <w:r w:rsidR="00EC5E6E">
          <w:rPr>
            <w:noProof/>
            <w:webHidden/>
          </w:rPr>
          <w:fldChar w:fldCharType="end"/>
        </w:r>
      </w:hyperlink>
    </w:p>
    <w:p w14:paraId="28036422" w14:textId="25BFB96F"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0" w:history="1">
        <w:r w:rsidR="00EC5E6E" w:rsidRPr="00C87C72">
          <w:rPr>
            <w:rStyle w:val="Hyperlink"/>
            <w:noProof/>
            <w:lang w:val="pt-BR"/>
          </w:rPr>
          <w:t xml:space="preserve">Figura 18 </w:t>
        </w:r>
        <w:r w:rsidR="005F3EFA">
          <w:rPr>
            <w:rStyle w:val="Hyperlink"/>
            <w:noProof/>
            <w:lang w:val="pt-BR"/>
          </w:rPr>
          <w:t>-</w:t>
        </w:r>
        <w:r w:rsidR="00EC5E6E" w:rsidRPr="00C87C72">
          <w:rPr>
            <w:rStyle w:val="Hyperlink"/>
            <w:noProof/>
            <w:lang w:val="pt-BR"/>
          </w:rPr>
          <w:t xml:space="preserve"> Tela de Editar Hóspede</w:t>
        </w:r>
        <w:r w:rsidR="00EC5E6E">
          <w:rPr>
            <w:noProof/>
            <w:webHidden/>
          </w:rPr>
          <w:tab/>
        </w:r>
        <w:r w:rsidR="00EC5E6E">
          <w:rPr>
            <w:noProof/>
            <w:webHidden/>
          </w:rPr>
          <w:fldChar w:fldCharType="begin"/>
        </w:r>
        <w:r w:rsidR="00EC5E6E">
          <w:rPr>
            <w:noProof/>
            <w:webHidden/>
          </w:rPr>
          <w:instrText xml:space="preserve"> PAGEREF _Toc23521570 \h </w:instrText>
        </w:r>
        <w:r w:rsidR="00EC5E6E">
          <w:rPr>
            <w:noProof/>
            <w:webHidden/>
          </w:rPr>
        </w:r>
        <w:r w:rsidR="00EC5E6E">
          <w:rPr>
            <w:noProof/>
            <w:webHidden/>
          </w:rPr>
          <w:fldChar w:fldCharType="separate"/>
        </w:r>
        <w:r w:rsidR="00EC5E6E">
          <w:rPr>
            <w:noProof/>
            <w:webHidden/>
          </w:rPr>
          <w:t>33</w:t>
        </w:r>
        <w:r w:rsidR="00EC5E6E">
          <w:rPr>
            <w:noProof/>
            <w:webHidden/>
          </w:rPr>
          <w:fldChar w:fldCharType="end"/>
        </w:r>
      </w:hyperlink>
    </w:p>
    <w:p w14:paraId="2525393B"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1" w:history="1">
        <w:r w:rsidR="00EC5E6E" w:rsidRPr="00C87C72">
          <w:rPr>
            <w:rStyle w:val="Hyperlink"/>
            <w:noProof/>
            <w:lang w:val="pt-BR"/>
          </w:rPr>
          <w:t>Figura 19 - Tela de Cadastrar novo Quarto</w:t>
        </w:r>
        <w:r w:rsidR="00EC5E6E">
          <w:rPr>
            <w:noProof/>
            <w:webHidden/>
          </w:rPr>
          <w:tab/>
        </w:r>
        <w:r w:rsidR="00EC5E6E">
          <w:rPr>
            <w:noProof/>
            <w:webHidden/>
          </w:rPr>
          <w:fldChar w:fldCharType="begin"/>
        </w:r>
        <w:r w:rsidR="00EC5E6E">
          <w:rPr>
            <w:noProof/>
            <w:webHidden/>
          </w:rPr>
          <w:instrText xml:space="preserve"> PAGEREF _Toc23521571 \h </w:instrText>
        </w:r>
        <w:r w:rsidR="00EC5E6E">
          <w:rPr>
            <w:noProof/>
            <w:webHidden/>
          </w:rPr>
        </w:r>
        <w:r w:rsidR="00EC5E6E">
          <w:rPr>
            <w:noProof/>
            <w:webHidden/>
          </w:rPr>
          <w:fldChar w:fldCharType="separate"/>
        </w:r>
        <w:r w:rsidR="00EC5E6E">
          <w:rPr>
            <w:noProof/>
            <w:webHidden/>
          </w:rPr>
          <w:t>34</w:t>
        </w:r>
        <w:r w:rsidR="00EC5E6E">
          <w:rPr>
            <w:noProof/>
            <w:webHidden/>
          </w:rPr>
          <w:fldChar w:fldCharType="end"/>
        </w:r>
      </w:hyperlink>
    </w:p>
    <w:p w14:paraId="20114DD9"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2" w:history="1">
        <w:r w:rsidR="00EC5E6E" w:rsidRPr="00C87C72">
          <w:rPr>
            <w:rStyle w:val="Hyperlink"/>
            <w:noProof/>
            <w:lang w:val="pt-BR"/>
          </w:rPr>
          <w:t>Figura 20 - Tela Excluir Quarto</w:t>
        </w:r>
        <w:r w:rsidR="00EC5E6E">
          <w:rPr>
            <w:noProof/>
            <w:webHidden/>
          </w:rPr>
          <w:tab/>
        </w:r>
        <w:r w:rsidR="00EC5E6E">
          <w:rPr>
            <w:noProof/>
            <w:webHidden/>
          </w:rPr>
          <w:fldChar w:fldCharType="begin"/>
        </w:r>
        <w:r w:rsidR="00EC5E6E">
          <w:rPr>
            <w:noProof/>
            <w:webHidden/>
          </w:rPr>
          <w:instrText xml:space="preserve"> PAGEREF _Toc23521572 \h </w:instrText>
        </w:r>
        <w:r w:rsidR="00EC5E6E">
          <w:rPr>
            <w:noProof/>
            <w:webHidden/>
          </w:rPr>
        </w:r>
        <w:r w:rsidR="00EC5E6E">
          <w:rPr>
            <w:noProof/>
            <w:webHidden/>
          </w:rPr>
          <w:fldChar w:fldCharType="separate"/>
        </w:r>
        <w:r w:rsidR="00EC5E6E">
          <w:rPr>
            <w:noProof/>
            <w:webHidden/>
          </w:rPr>
          <w:t>35</w:t>
        </w:r>
        <w:r w:rsidR="00EC5E6E">
          <w:rPr>
            <w:noProof/>
            <w:webHidden/>
          </w:rPr>
          <w:fldChar w:fldCharType="end"/>
        </w:r>
      </w:hyperlink>
    </w:p>
    <w:p w14:paraId="52E44743"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3" w:history="1">
        <w:r w:rsidR="00EC5E6E" w:rsidRPr="00C87C72">
          <w:rPr>
            <w:rStyle w:val="Hyperlink"/>
            <w:noProof/>
            <w:lang w:val="pt-BR"/>
          </w:rPr>
          <w:t>Figura 21 - Tela de Ver Quarto</w:t>
        </w:r>
        <w:r w:rsidR="00EC5E6E">
          <w:rPr>
            <w:noProof/>
            <w:webHidden/>
          </w:rPr>
          <w:tab/>
        </w:r>
        <w:r w:rsidR="00EC5E6E">
          <w:rPr>
            <w:noProof/>
            <w:webHidden/>
          </w:rPr>
          <w:fldChar w:fldCharType="begin"/>
        </w:r>
        <w:r w:rsidR="00EC5E6E">
          <w:rPr>
            <w:noProof/>
            <w:webHidden/>
          </w:rPr>
          <w:instrText xml:space="preserve"> PAGEREF _Toc23521573 \h </w:instrText>
        </w:r>
        <w:r w:rsidR="00EC5E6E">
          <w:rPr>
            <w:noProof/>
            <w:webHidden/>
          </w:rPr>
        </w:r>
        <w:r w:rsidR="00EC5E6E">
          <w:rPr>
            <w:noProof/>
            <w:webHidden/>
          </w:rPr>
          <w:fldChar w:fldCharType="separate"/>
        </w:r>
        <w:r w:rsidR="00EC5E6E">
          <w:rPr>
            <w:noProof/>
            <w:webHidden/>
          </w:rPr>
          <w:t>36</w:t>
        </w:r>
        <w:r w:rsidR="00EC5E6E">
          <w:rPr>
            <w:noProof/>
            <w:webHidden/>
          </w:rPr>
          <w:fldChar w:fldCharType="end"/>
        </w:r>
      </w:hyperlink>
    </w:p>
    <w:p w14:paraId="1A8EAF7B" w14:textId="3D08DC4C"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4" w:history="1">
        <w:r w:rsidR="00EC5E6E" w:rsidRPr="00C87C72">
          <w:rPr>
            <w:rStyle w:val="Hyperlink"/>
            <w:noProof/>
            <w:lang w:val="pt-BR"/>
          </w:rPr>
          <w:t>Figura 22 - Tela de Editar Quarto</w:t>
        </w:r>
        <w:r w:rsidR="00EC5E6E">
          <w:rPr>
            <w:noProof/>
            <w:webHidden/>
          </w:rPr>
          <w:tab/>
        </w:r>
        <w:r w:rsidR="00EC5E6E">
          <w:rPr>
            <w:noProof/>
            <w:webHidden/>
          </w:rPr>
          <w:fldChar w:fldCharType="begin"/>
        </w:r>
        <w:r w:rsidR="00EC5E6E">
          <w:rPr>
            <w:noProof/>
            <w:webHidden/>
          </w:rPr>
          <w:instrText xml:space="preserve"> PAGEREF _Toc23521574 \h </w:instrText>
        </w:r>
        <w:r w:rsidR="00EC5E6E">
          <w:rPr>
            <w:noProof/>
            <w:webHidden/>
          </w:rPr>
        </w:r>
        <w:r w:rsidR="00EC5E6E">
          <w:rPr>
            <w:noProof/>
            <w:webHidden/>
          </w:rPr>
          <w:fldChar w:fldCharType="separate"/>
        </w:r>
        <w:r w:rsidR="00EC5E6E">
          <w:rPr>
            <w:noProof/>
            <w:webHidden/>
          </w:rPr>
          <w:t>37</w:t>
        </w:r>
        <w:r w:rsidR="00EC5E6E">
          <w:rPr>
            <w:noProof/>
            <w:webHidden/>
          </w:rPr>
          <w:fldChar w:fldCharType="end"/>
        </w:r>
      </w:hyperlink>
    </w:p>
    <w:p w14:paraId="6EEEC8DD" w14:textId="3A251E51"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5" w:history="1">
        <w:r w:rsidR="00EC5E6E" w:rsidRPr="00C87C72">
          <w:rPr>
            <w:rStyle w:val="Hyperlink"/>
            <w:noProof/>
            <w:lang w:val="pt-BR"/>
          </w:rPr>
          <w:t>Figura 23 - Tela de Cadastrar nova Reserva</w:t>
        </w:r>
        <w:r w:rsidR="00EC5E6E">
          <w:rPr>
            <w:noProof/>
            <w:webHidden/>
          </w:rPr>
          <w:tab/>
        </w:r>
        <w:r w:rsidR="00EC5E6E">
          <w:rPr>
            <w:noProof/>
            <w:webHidden/>
          </w:rPr>
          <w:fldChar w:fldCharType="begin"/>
        </w:r>
        <w:r w:rsidR="00EC5E6E">
          <w:rPr>
            <w:noProof/>
            <w:webHidden/>
          </w:rPr>
          <w:instrText xml:space="preserve"> PAGEREF _Toc23521575 \h </w:instrText>
        </w:r>
        <w:r w:rsidR="00EC5E6E">
          <w:rPr>
            <w:noProof/>
            <w:webHidden/>
          </w:rPr>
        </w:r>
        <w:r w:rsidR="00EC5E6E">
          <w:rPr>
            <w:noProof/>
            <w:webHidden/>
          </w:rPr>
          <w:fldChar w:fldCharType="separate"/>
        </w:r>
        <w:r w:rsidR="00EC5E6E">
          <w:rPr>
            <w:noProof/>
            <w:webHidden/>
          </w:rPr>
          <w:t>38</w:t>
        </w:r>
        <w:r w:rsidR="00EC5E6E">
          <w:rPr>
            <w:noProof/>
            <w:webHidden/>
          </w:rPr>
          <w:fldChar w:fldCharType="end"/>
        </w:r>
      </w:hyperlink>
    </w:p>
    <w:p w14:paraId="599CB58D" w14:textId="252FE9B2"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6" w:history="1">
        <w:r w:rsidR="00EC5E6E" w:rsidRPr="00C87C72">
          <w:rPr>
            <w:rStyle w:val="Hyperlink"/>
            <w:noProof/>
            <w:lang w:val="pt-BR"/>
          </w:rPr>
          <w:t>Figura 24 - Tela de Excluir Reserva</w:t>
        </w:r>
        <w:r w:rsidR="00EC5E6E">
          <w:rPr>
            <w:noProof/>
            <w:webHidden/>
          </w:rPr>
          <w:tab/>
        </w:r>
        <w:r w:rsidR="00EC5E6E">
          <w:rPr>
            <w:noProof/>
            <w:webHidden/>
          </w:rPr>
          <w:fldChar w:fldCharType="begin"/>
        </w:r>
        <w:r w:rsidR="00EC5E6E">
          <w:rPr>
            <w:noProof/>
            <w:webHidden/>
          </w:rPr>
          <w:instrText xml:space="preserve"> PAGEREF _Toc23521576 \h </w:instrText>
        </w:r>
        <w:r w:rsidR="00EC5E6E">
          <w:rPr>
            <w:noProof/>
            <w:webHidden/>
          </w:rPr>
        </w:r>
        <w:r w:rsidR="00EC5E6E">
          <w:rPr>
            <w:noProof/>
            <w:webHidden/>
          </w:rPr>
          <w:fldChar w:fldCharType="separate"/>
        </w:r>
        <w:r w:rsidR="00EC5E6E">
          <w:rPr>
            <w:noProof/>
            <w:webHidden/>
          </w:rPr>
          <w:t>39</w:t>
        </w:r>
        <w:r w:rsidR="00EC5E6E">
          <w:rPr>
            <w:noProof/>
            <w:webHidden/>
          </w:rPr>
          <w:fldChar w:fldCharType="end"/>
        </w:r>
      </w:hyperlink>
    </w:p>
    <w:p w14:paraId="6BEDD862"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7" w:history="1">
        <w:r w:rsidR="00EC5E6E" w:rsidRPr="00C87C72">
          <w:rPr>
            <w:rStyle w:val="Hyperlink"/>
            <w:noProof/>
            <w:lang w:val="pt-BR"/>
          </w:rPr>
          <w:t>Figura 25 - Tela de Ver Reservas</w:t>
        </w:r>
        <w:r w:rsidR="00EC5E6E">
          <w:rPr>
            <w:noProof/>
            <w:webHidden/>
          </w:rPr>
          <w:tab/>
        </w:r>
        <w:r w:rsidR="00EC5E6E">
          <w:rPr>
            <w:noProof/>
            <w:webHidden/>
          </w:rPr>
          <w:fldChar w:fldCharType="begin"/>
        </w:r>
        <w:r w:rsidR="00EC5E6E">
          <w:rPr>
            <w:noProof/>
            <w:webHidden/>
          </w:rPr>
          <w:instrText xml:space="preserve"> PAGEREF _Toc23521577 \h </w:instrText>
        </w:r>
        <w:r w:rsidR="00EC5E6E">
          <w:rPr>
            <w:noProof/>
            <w:webHidden/>
          </w:rPr>
        </w:r>
        <w:r w:rsidR="00EC5E6E">
          <w:rPr>
            <w:noProof/>
            <w:webHidden/>
          </w:rPr>
          <w:fldChar w:fldCharType="separate"/>
        </w:r>
        <w:r w:rsidR="00EC5E6E">
          <w:rPr>
            <w:noProof/>
            <w:webHidden/>
          </w:rPr>
          <w:t>40</w:t>
        </w:r>
        <w:r w:rsidR="00EC5E6E">
          <w:rPr>
            <w:noProof/>
            <w:webHidden/>
          </w:rPr>
          <w:fldChar w:fldCharType="end"/>
        </w:r>
      </w:hyperlink>
    </w:p>
    <w:p w14:paraId="1E93129A" w14:textId="3622C1A3"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8" w:history="1">
        <w:r w:rsidR="00EC5E6E" w:rsidRPr="00C87C72">
          <w:rPr>
            <w:rStyle w:val="Hyperlink"/>
            <w:noProof/>
            <w:lang w:val="pt-BR"/>
          </w:rPr>
          <w:t>Figura 26 - Tela de Editar Reserva</w:t>
        </w:r>
        <w:r w:rsidR="00EC5E6E">
          <w:rPr>
            <w:noProof/>
            <w:webHidden/>
          </w:rPr>
          <w:tab/>
        </w:r>
        <w:r w:rsidR="00EC5E6E">
          <w:rPr>
            <w:noProof/>
            <w:webHidden/>
          </w:rPr>
          <w:fldChar w:fldCharType="begin"/>
        </w:r>
        <w:r w:rsidR="00EC5E6E">
          <w:rPr>
            <w:noProof/>
            <w:webHidden/>
          </w:rPr>
          <w:instrText xml:space="preserve"> PAGEREF _Toc23521578 \h </w:instrText>
        </w:r>
        <w:r w:rsidR="00EC5E6E">
          <w:rPr>
            <w:noProof/>
            <w:webHidden/>
          </w:rPr>
        </w:r>
        <w:r w:rsidR="00EC5E6E">
          <w:rPr>
            <w:noProof/>
            <w:webHidden/>
          </w:rPr>
          <w:fldChar w:fldCharType="separate"/>
        </w:r>
        <w:r w:rsidR="00EC5E6E">
          <w:rPr>
            <w:noProof/>
            <w:webHidden/>
          </w:rPr>
          <w:t>41</w:t>
        </w:r>
        <w:r w:rsidR="00EC5E6E">
          <w:rPr>
            <w:noProof/>
            <w:webHidden/>
          </w:rPr>
          <w:fldChar w:fldCharType="end"/>
        </w:r>
      </w:hyperlink>
    </w:p>
    <w:p w14:paraId="0B3D601C"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9" w:history="1">
        <w:r w:rsidR="00EC5E6E" w:rsidRPr="00C87C72">
          <w:rPr>
            <w:rStyle w:val="Hyperlink"/>
            <w:noProof/>
            <w:lang w:val="pt-BR"/>
          </w:rPr>
          <w:t>Figura 27 - Tela de Cadastrar novo Pagamento</w:t>
        </w:r>
        <w:r w:rsidR="00EC5E6E">
          <w:rPr>
            <w:noProof/>
            <w:webHidden/>
          </w:rPr>
          <w:tab/>
        </w:r>
        <w:r w:rsidR="00EC5E6E">
          <w:rPr>
            <w:noProof/>
            <w:webHidden/>
          </w:rPr>
          <w:fldChar w:fldCharType="begin"/>
        </w:r>
        <w:r w:rsidR="00EC5E6E">
          <w:rPr>
            <w:noProof/>
            <w:webHidden/>
          </w:rPr>
          <w:instrText xml:space="preserve"> PAGEREF _Toc23521579 \h </w:instrText>
        </w:r>
        <w:r w:rsidR="00EC5E6E">
          <w:rPr>
            <w:noProof/>
            <w:webHidden/>
          </w:rPr>
        </w:r>
        <w:r w:rsidR="00EC5E6E">
          <w:rPr>
            <w:noProof/>
            <w:webHidden/>
          </w:rPr>
          <w:fldChar w:fldCharType="separate"/>
        </w:r>
        <w:r w:rsidR="00EC5E6E">
          <w:rPr>
            <w:noProof/>
            <w:webHidden/>
          </w:rPr>
          <w:t>42</w:t>
        </w:r>
        <w:r w:rsidR="00EC5E6E">
          <w:rPr>
            <w:noProof/>
            <w:webHidden/>
          </w:rPr>
          <w:fldChar w:fldCharType="end"/>
        </w:r>
      </w:hyperlink>
    </w:p>
    <w:p w14:paraId="4C9CD48F"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0" w:history="1">
        <w:r w:rsidR="00EC5E6E" w:rsidRPr="00C87C72">
          <w:rPr>
            <w:rStyle w:val="Hyperlink"/>
            <w:noProof/>
            <w:lang w:val="pt-BR"/>
          </w:rPr>
          <w:t>Figura 28 - Tela de Excluir Pagamento</w:t>
        </w:r>
        <w:r w:rsidR="00EC5E6E">
          <w:rPr>
            <w:noProof/>
            <w:webHidden/>
          </w:rPr>
          <w:tab/>
        </w:r>
        <w:r w:rsidR="00EC5E6E">
          <w:rPr>
            <w:noProof/>
            <w:webHidden/>
          </w:rPr>
          <w:fldChar w:fldCharType="begin"/>
        </w:r>
        <w:r w:rsidR="00EC5E6E">
          <w:rPr>
            <w:noProof/>
            <w:webHidden/>
          </w:rPr>
          <w:instrText xml:space="preserve"> PAGEREF _Toc23521580 \h </w:instrText>
        </w:r>
        <w:r w:rsidR="00EC5E6E">
          <w:rPr>
            <w:noProof/>
            <w:webHidden/>
          </w:rPr>
        </w:r>
        <w:r w:rsidR="00EC5E6E">
          <w:rPr>
            <w:noProof/>
            <w:webHidden/>
          </w:rPr>
          <w:fldChar w:fldCharType="separate"/>
        </w:r>
        <w:r w:rsidR="00EC5E6E">
          <w:rPr>
            <w:noProof/>
            <w:webHidden/>
          </w:rPr>
          <w:t>43</w:t>
        </w:r>
        <w:r w:rsidR="00EC5E6E">
          <w:rPr>
            <w:noProof/>
            <w:webHidden/>
          </w:rPr>
          <w:fldChar w:fldCharType="end"/>
        </w:r>
      </w:hyperlink>
    </w:p>
    <w:p w14:paraId="3793493E"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1" w:history="1">
        <w:r w:rsidR="00EC5E6E" w:rsidRPr="00C87C72">
          <w:rPr>
            <w:rStyle w:val="Hyperlink"/>
            <w:noProof/>
            <w:lang w:val="pt-BR"/>
          </w:rPr>
          <w:t>Figura 29 - Tela de Ver Pagamentos</w:t>
        </w:r>
        <w:r w:rsidR="00EC5E6E">
          <w:rPr>
            <w:noProof/>
            <w:webHidden/>
          </w:rPr>
          <w:tab/>
        </w:r>
        <w:r w:rsidR="00EC5E6E">
          <w:rPr>
            <w:noProof/>
            <w:webHidden/>
          </w:rPr>
          <w:fldChar w:fldCharType="begin"/>
        </w:r>
        <w:r w:rsidR="00EC5E6E">
          <w:rPr>
            <w:noProof/>
            <w:webHidden/>
          </w:rPr>
          <w:instrText xml:space="preserve"> PAGEREF _Toc23521581 \h </w:instrText>
        </w:r>
        <w:r w:rsidR="00EC5E6E">
          <w:rPr>
            <w:noProof/>
            <w:webHidden/>
          </w:rPr>
        </w:r>
        <w:r w:rsidR="00EC5E6E">
          <w:rPr>
            <w:noProof/>
            <w:webHidden/>
          </w:rPr>
          <w:fldChar w:fldCharType="separate"/>
        </w:r>
        <w:r w:rsidR="00EC5E6E">
          <w:rPr>
            <w:noProof/>
            <w:webHidden/>
          </w:rPr>
          <w:t>44</w:t>
        </w:r>
        <w:r w:rsidR="00EC5E6E">
          <w:rPr>
            <w:noProof/>
            <w:webHidden/>
          </w:rPr>
          <w:fldChar w:fldCharType="end"/>
        </w:r>
      </w:hyperlink>
    </w:p>
    <w:p w14:paraId="286D9A74"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2" w:history="1">
        <w:r w:rsidR="00EC5E6E" w:rsidRPr="00C87C72">
          <w:rPr>
            <w:rStyle w:val="Hyperlink"/>
            <w:noProof/>
            <w:lang w:val="pt-BR"/>
          </w:rPr>
          <w:t>Figura 30 - Tela de Editar Pagamento</w:t>
        </w:r>
        <w:r w:rsidR="00EC5E6E">
          <w:rPr>
            <w:noProof/>
            <w:webHidden/>
          </w:rPr>
          <w:tab/>
        </w:r>
        <w:r w:rsidR="00EC5E6E">
          <w:rPr>
            <w:noProof/>
            <w:webHidden/>
          </w:rPr>
          <w:fldChar w:fldCharType="begin"/>
        </w:r>
        <w:r w:rsidR="00EC5E6E">
          <w:rPr>
            <w:noProof/>
            <w:webHidden/>
          </w:rPr>
          <w:instrText xml:space="preserve"> PAGEREF _Toc23521582 \h </w:instrText>
        </w:r>
        <w:r w:rsidR="00EC5E6E">
          <w:rPr>
            <w:noProof/>
            <w:webHidden/>
          </w:rPr>
        </w:r>
        <w:r w:rsidR="00EC5E6E">
          <w:rPr>
            <w:noProof/>
            <w:webHidden/>
          </w:rPr>
          <w:fldChar w:fldCharType="separate"/>
        </w:r>
        <w:r w:rsidR="00EC5E6E">
          <w:rPr>
            <w:noProof/>
            <w:webHidden/>
          </w:rPr>
          <w:t>45</w:t>
        </w:r>
        <w:r w:rsidR="00EC5E6E">
          <w:rPr>
            <w:noProof/>
            <w:webHidden/>
          </w:rPr>
          <w:fldChar w:fldCharType="end"/>
        </w:r>
      </w:hyperlink>
    </w:p>
    <w:p w14:paraId="0FCB2032"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3" w:history="1">
        <w:r w:rsidR="00EC5E6E" w:rsidRPr="00C87C72">
          <w:rPr>
            <w:rStyle w:val="Hyperlink"/>
            <w:noProof/>
            <w:lang w:val="pt-BR"/>
          </w:rPr>
          <w:t>Figura 31 - Tela de Cadastrar novo Lembrete</w:t>
        </w:r>
        <w:r w:rsidR="00EC5E6E">
          <w:rPr>
            <w:noProof/>
            <w:webHidden/>
          </w:rPr>
          <w:tab/>
        </w:r>
        <w:r w:rsidR="00EC5E6E">
          <w:rPr>
            <w:noProof/>
            <w:webHidden/>
          </w:rPr>
          <w:fldChar w:fldCharType="begin"/>
        </w:r>
        <w:r w:rsidR="00EC5E6E">
          <w:rPr>
            <w:noProof/>
            <w:webHidden/>
          </w:rPr>
          <w:instrText xml:space="preserve"> PAGEREF _Toc23521583 \h </w:instrText>
        </w:r>
        <w:r w:rsidR="00EC5E6E">
          <w:rPr>
            <w:noProof/>
            <w:webHidden/>
          </w:rPr>
        </w:r>
        <w:r w:rsidR="00EC5E6E">
          <w:rPr>
            <w:noProof/>
            <w:webHidden/>
          </w:rPr>
          <w:fldChar w:fldCharType="separate"/>
        </w:r>
        <w:r w:rsidR="00EC5E6E">
          <w:rPr>
            <w:noProof/>
            <w:webHidden/>
          </w:rPr>
          <w:t>46</w:t>
        </w:r>
        <w:r w:rsidR="00EC5E6E">
          <w:rPr>
            <w:noProof/>
            <w:webHidden/>
          </w:rPr>
          <w:fldChar w:fldCharType="end"/>
        </w:r>
      </w:hyperlink>
    </w:p>
    <w:p w14:paraId="7E9EDFA6"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4" w:history="1">
        <w:r w:rsidR="00EC5E6E" w:rsidRPr="00C87C72">
          <w:rPr>
            <w:rStyle w:val="Hyperlink"/>
            <w:noProof/>
            <w:lang w:val="pt-BR"/>
          </w:rPr>
          <w:t>Figura 32 - Tela de Excluir Lembrete</w:t>
        </w:r>
        <w:r w:rsidR="00EC5E6E">
          <w:rPr>
            <w:noProof/>
            <w:webHidden/>
          </w:rPr>
          <w:tab/>
        </w:r>
        <w:r w:rsidR="00EC5E6E">
          <w:rPr>
            <w:noProof/>
            <w:webHidden/>
          </w:rPr>
          <w:fldChar w:fldCharType="begin"/>
        </w:r>
        <w:r w:rsidR="00EC5E6E">
          <w:rPr>
            <w:noProof/>
            <w:webHidden/>
          </w:rPr>
          <w:instrText xml:space="preserve"> PAGEREF _Toc23521584 \h </w:instrText>
        </w:r>
        <w:r w:rsidR="00EC5E6E">
          <w:rPr>
            <w:noProof/>
            <w:webHidden/>
          </w:rPr>
        </w:r>
        <w:r w:rsidR="00EC5E6E">
          <w:rPr>
            <w:noProof/>
            <w:webHidden/>
          </w:rPr>
          <w:fldChar w:fldCharType="separate"/>
        </w:r>
        <w:r w:rsidR="00EC5E6E">
          <w:rPr>
            <w:noProof/>
            <w:webHidden/>
          </w:rPr>
          <w:t>47</w:t>
        </w:r>
        <w:r w:rsidR="00EC5E6E">
          <w:rPr>
            <w:noProof/>
            <w:webHidden/>
          </w:rPr>
          <w:fldChar w:fldCharType="end"/>
        </w:r>
      </w:hyperlink>
    </w:p>
    <w:p w14:paraId="2FF6DA11"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5" w:history="1">
        <w:r w:rsidR="00EC5E6E" w:rsidRPr="00C87C72">
          <w:rPr>
            <w:rStyle w:val="Hyperlink"/>
            <w:noProof/>
            <w:lang w:val="pt-BR"/>
          </w:rPr>
          <w:t>Figura 33 - Tela de Ver Lembrete</w:t>
        </w:r>
        <w:r w:rsidR="00EC5E6E">
          <w:rPr>
            <w:noProof/>
            <w:webHidden/>
          </w:rPr>
          <w:tab/>
        </w:r>
        <w:r w:rsidR="00EC5E6E">
          <w:rPr>
            <w:noProof/>
            <w:webHidden/>
          </w:rPr>
          <w:fldChar w:fldCharType="begin"/>
        </w:r>
        <w:r w:rsidR="00EC5E6E">
          <w:rPr>
            <w:noProof/>
            <w:webHidden/>
          </w:rPr>
          <w:instrText xml:space="preserve"> PAGEREF _Toc23521585 \h </w:instrText>
        </w:r>
        <w:r w:rsidR="00EC5E6E">
          <w:rPr>
            <w:noProof/>
            <w:webHidden/>
          </w:rPr>
        </w:r>
        <w:r w:rsidR="00EC5E6E">
          <w:rPr>
            <w:noProof/>
            <w:webHidden/>
          </w:rPr>
          <w:fldChar w:fldCharType="separate"/>
        </w:r>
        <w:r w:rsidR="00EC5E6E">
          <w:rPr>
            <w:noProof/>
            <w:webHidden/>
          </w:rPr>
          <w:t>48</w:t>
        </w:r>
        <w:r w:rsidR="00EC5E6E">
          <w:rPr>
            <w:noProof/>
            <w:webHidden/>
          </w:rPr>
          <w:fldChar w:fldCharType="end"/>
        </w:r>
      </w:hyperlink>
    </w:p>
    <w:p w14:paraId="2C189445"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6" w:history="1">
        <w:r w:rsidR="00EC5E6E" w:rsidRPr="00C87C72">
          <w:rPr>
            <w:rStyle w:val="Hyperlink"/>
            <w:noProof/>
            <w:lang w:val="pt-BR"/>
          </w:rPr>
          <w:t>Figura 34 - Tela de Editar Lembrete</w:t>
        </w:r>
        <w:r w:rsidR="00EC5E6E">
          <w:rPr>
            <w:noProof/>
            <w:webHidden/>
          </w:rPr>
          <w:tab/>
        </w:r>
        <w:r w:rsidR="00EC5E6E">
          <w:rPr>
            <w:noProof/>
            <w:webHidden/>
          </w:rPr>
          <w:fldChar w:fldCharType="begin"/>
        </w:r>
        <w:r w:rsidR="00EC5E6E">
          <w:rPr>
            <w:noProof/>
            <w:webHidden/>
          </w:rPr>
          <w:instrText xml:space="preserve"> PAGEREF _Toc23521586 \h </w:instrText>
        </w:r>
        <w:r w:rsidR="00EC5E6E">
          <w:rPr>
            <w:noProof/>
            <w:webHidden/>
          </w:rPr>
        </w:r>
        <w:r w:rsidR="00EC5E6E">
          <w:rPr>
            <w:noProof/>
            <w:webHidden/>
          </w:rPr>
          <w:fldChar w:fldCharType="separate"/>
        </w:r>
        <w:r w:rsidR="00EC5E6E">
          <w:rPr>
            <w:noProof/>
            <w:webHidden/>
          </w:rPr>
          <w:t>49</w:t>
        </w:r>
        <w:r w:rsidR="00EC5E6E">
          <w:rPr>
            <w:noProof/>
            <w:webHidden/>
          </w:rPr>
          <w:fldChar w:fldCharType="end"/>
        </w:r>
      </w:hyperlink>
    </w:p>
    <w:p w14:paraId="45FCE997" w14:textId="6E6B4B2D"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7" w:history="1">
        <w:r w:rsidR="00EC5E6E" w:rsidRPr="00C87C72">
          <w:rPr>
            <w:rStyle w:val="Hyperlink"/>
            <w:noProof/>
            <w:lang w:val="pt-BR"/>
          </w:rPr>
          <w:t>Figura 35 - Tela da Equipe de Desenvolvimento</w:t>
        </w:r>
        <w:r w:rsidR="00EC5E6E">
          <w:rPr>
            <w:noProof/>
            <w:webHidden/>
          </w:rPr>
          <w:tab/>
        </w:r>
        <w:r w:rsidR="00EC5E6E">
          <w:rPr>
            <w:noProof/>
            <w:webHidden/>
          </w:rPr>
          <w:fldChar w:fldCharType="begin"/>
        </w:r>
        <w:r w:rsidR="00EC5E6E">
          <w:rPr>
            <w:noProof/>
            <w:webHidden/>
          </w:rPr>
          <w:instrText xml:space="preserve"> PAGEREF _Toc23521587 \h </w:instrText>
        </w:r>
        <w:r w:rsidR="00EC5E6E">
          <w:rPr>
            <w:noProof/>
            <w:webHidden/>
          </w:rPr>
        </w:r>
        <w:r w:rsidR="00EC5E6E">
          <w:rPr>
            <w:noProof/>
            <w:webHidden/>
          </w:rPr>
          <w:fldChar w:fldCharType="separate"/>
        </w:r>
        <w:r w:rsidR="00EC5E6E">
          <w:rPr>
            <w:noProof/>
            <w:webHidden/>
          </w:rPr>
          <w:t>50</w:t>
        </w:r>
        <w:r w:rsidR="00EC5E6E">
          <w:rPr>
            <w:noProof/>
            <w:webHidden/>
          </w:rPr>
          <w:fldChar w:fldCharType="end"/>
        </w:r>
      </w:hyperlink>
    </w:p>
    <w:p w14:paraId="4D5AFCC6" w14:textId="77777777" w:rsidR="00FA38F4" w:rsidRDefault="00FA38F4" w:rsidP="005F3EFA">
      <w:pPr>
        <w:pStyle w:val="CabealhodoSumrio"/>
        <w:spacing w:line="240" w:lineRule="auto"/>
      </w:pPr>
      <w:r>
        <w:fldChar w:fldCharType="end"/>
      </w:r>
    </w:p>
    <w:p w14:paraId="6994E14A" w14:textId="77777777" w:rsidR="00A80012" w:rsidRPr="001D134D" w:rsidRDefault="00FA38F4" w:rsidP="00A80012">
      <w:pPr>
        <w:pStyle w:val="CabealhodoSumrio"/>
        <w:spacing w:line="360" w:lineRule="auto"/>
        <w:jc w:val="center"/>
      </w:pPr>
      <w:r>
        <w:br w:type="page"/>
      </w:r>
    </w:p>
    <w:sdt>
      <w:sdtPr>
        <w:rPr>
          <w:rFonts w:ascii="Arial" w:hAnsi="Arial"/>
          <w:color w:val="000000"/>
          <w:sz w:val="24"/>
          <w:szCs w:val="24"/>
          <w:lang w:val="en-US" w:eastAsia="en-US"/>
        </w:rPr>
        <w:id w:val="528993023"/>
        <w:docPartObj>
          <w:docPartGallery w:val="Table of Contents"/>
          <w:docPartUnique/>
        </w:docPartObj>
      </w:sdtPr>
      <w:sdtEndPr>
        <w:rPr>
          <w:b/>
          <w:bCs/>
          <w:sz w:val="22"/>
          <w:szCs w:val="22"/>
        </w:rPr>
      </w:sdtEndPr>
      <w:sdtContent>
        <w:p w14:paraId="5C59A2BE" w14:textId="7307DD5A" w:rsidR="00A80012" w:rsidRPr="00A80012" w:rsidRDefault="00A80012" w:rsidP="00A80012">
          <w:pPr>
            <w:pStyle w:val="CabealhodoSumrio"/>
            <w:rPr>
              <w:rFonts w:ascii="Arial" w:hAnsi="Arial" w:cs="Arial"/>
              <w:sz w:val="36"/>
              <w:szCs w:val="36"/>
            </w:rPr>
          </w:pPr>
          <w:r w:rsidRPr="00A80012">
            <w:rPr>
              <w:rFonts w:ascii="Arial" w:hAnsi="Arial" w:cs="Arial"/>
              <w:sz w:val="36"/>
              <w:szCs w:val="36"/>
            </w:rPr>
            <w:t>Sumário</w:t>
          </w:r>
        </w:p>
        <w:p w14:paraId="4A81027F" w14:textId="55BEDDF5" w:rsidR="00615386" w:rsidRDefault="00A80012">
          <w:pPr>
            <w:pStyle w:val="Sumrio1"/>
            <w:rPr>
              <w:rFonts w:asciiTheme="minorHAnsi" w:eastAsiaTheme="minorEastAsia" w:hAnsiTheme="minorHAnsi" w:cstheme="minorBidi"/>
              <w:b w:val="0"/>
              <w:caps w:val="0"/>
              <w:noProof/>
              <w:sz w:val="22"/>
              <w:szCs w:val="22"/>
              <w:lang w:val="pt-BR" w:eastAsia="pt-BR"/>
            </w:rPr>
          </w:pPr>
          <w:r w:rsidRPr="00F91BB4">
            <w:rPr>
              <w:sz w:val="22"/>
              <w:szCs w:val="22"/>
            </w:rPr>
            <w:fldChar w:fldCharType="begin"/>
          </w:r>
          <w:r w:rsidRPr="00F91BB4">
            <w:rPr>
              <w:sz w:val="22"/>
              <w:szCs w:val="22"/>
            </w:rPr>
            <w:instrText xml:space="preserve"> TOC \o "1-3" \h \z \u </w:instrText>
          </w:r>
          <w:r w:rsidRPr="00F91BB4">
            <w:rPr>
              <w:sz w:val="22"/>
              <w:szCs w:val="22"/>
            </w:rPr>
            <w:fldChar w:fldCharType="separate"/>
          </w:r>
          <w:hyperlink w:anchor="_Toc25147375" w:history="1">
            <w:r w:rsidR="00615386" w:rsidRPr="0038212D">
              <w:rPr>
                <w:rStyle w:val="Hyperlink"/>
                <w:rFonts w:cs="Arial"/>
                <w:noProof/>
                <w:lang w:val="pt-BR"/>
              </w:rPr>
              <w:t>1 INTRODUÇÃO</w:t>
            </w:r>
            <w:r w:rsidR="00615386">
              <w:rPr>
                <w:noProof/>
                <w:webHidden/>
              </w:rPr>
              <w:tab/>
            </w:r>
            <w:r w:rsidR="00615386">
              <w:rPr>
                <w:noProof/>
                <w:webHidden/>
              </w:rPr>
              <w:fldChar w:fldCharType="begin"/>
            </w:r>
            <w:r w:rsidR="00615386">
              <w:rPr>
                <w:noProof/>
                <w:webHidden/>
              </w:rPr>
              <w:instrText xml:space="preserve"> PAGEREF _Toc25147375 \h </w:instrText>
            </w:r>
            <w:r w:rsidR="00615386">
              <w:rPr>
                <w:noProof/>
                <w:webHidden/>
              </w:rPr>
            </w:r>
            <w:r w:rsidR="00615386">
              <w:rPr>
                <w:noProof/>
                <w:webHidden/>
              </w:rPr>
              <w:fldChar w:fldCharType="separate"/>
            </w:r>
            <w:r w:rsidR="00615386">
              <w:rPr>
                <w:noProof/>
                <w:webHidden/>
              </w:rPr>
              <w:t>11</w:t>
            </w:r>
            <w:r w:rsidR="00615386">
              <w:rPr>
                <w:noProof/>
                <w:webHidden/>
              </w:rPr>
              <w:fldChar w:fldCharType="end"/>
            </w:r>
          </w:hyperlink>
        </w:p>
        <w:p w14:paraId="52499216" w14:textId="4B1F7540" w:rsidR="00615386" w:rsidRDefault="00615386">
          <w:pPr>
            <w:pStyle w:val="Sumrio2"/>
            <w:rPr>
              <w:rFonts w:asciiTheme="minorHAnsi" w:eastAsiaTheme="minorEastAsia" w:hAnsiTheme="minorHAnsi" w:cstheme="minorBidi"/>
              <w:b w:val="0"/>
              <w:caps w:val="0"/>
              <w:sz w:val="22"/>
              <w:szCs w:val="22"/>
              <w:lang w:eastAsia="pt-BR"/>
            </w:rPr>
          </w:pPr>
          <w:hyperlink w:anchor="_Toc25147376" w:history="1">
            <w:r w:rsidRPr="0038212D">
              <w:rPr>
                <w:rStyle w:val="Hyperlink"/>
              </w:rPr>
              <w:t>1.1 Sistema do Hotel</w:t>
            </w:r>
            <w:r>
              <w:rPr>
                <w:webHidden/>
              </w:rPr>
              <w:tab/>
            </w:r>
            <w:r>
              <w:rPr>
                <w:webHidden/>
              </w:rPr>
              <w:fldChar w:fldCharType="begin"/>
            </w:r>
            <w:r>
              <w:rPr>
                <w:webHidden/>
              </w:rPr>
              <w:instrText xml:space="preserve"> PAGEREF _Toc25147376 \h </w:instrText>
            </w:r>
            <w:r>
              <w:rPr>
                <w:webHidden/>
              </w:rPr>
            </w:r>
            <w:r>
              <w:rPr>
                <w:webHidden/>
              </w:rPr>
              <w:fldChar w:fldCharType="separate"/>
            </w:r>
            <w:r>
              <w:rPr>
                <w:webHidden/>
              </w:rPr>
              <w:t>11</w:t>
            </w:r>
            <w:r>
              <w:rPr>
                <w:webHidden/>
              </w:rPr>
              <w:fldChar w:fldCharType="end"/>
            </w:r>
          </w:hyperlink>
        </w:p>
        <w:p w14:paraId="6B762890" w14:textId="4F617907" w:rsidR="00615386" w:rsidRDefault="00615386">
          <w:pPr>
            <w:pStyle w:val="Sumrio2"/>
            <w:rPr>
              <w:rFonts w:asciiTheme="minorHAnsi" w:eastAsiaTheme="minorEastAsia" w:hAnsiTheme="minorHAnsi" w:cstheme="minorBidi"/>
              <w:b w:val="0"/>
              <w:caps w:val="0"/>
              <w:sz w:val="22"/>
              <w:szCs w:val="22"/>
              <w:lang w:eastAsia="pt-BR"/>
            </w:rPr>
          </w:pPr>
          <w:hyperlink w:anchor="_Toc25147377" w:history="1">
            <w:r w:rsidRPr="0038212D">
              <w:rPr>
                <w:rStyle w:val="Hyperlink"/>
              </w:rPr>
              <w:t>1.2 Equipe</w:t>
            </w:r>
            <w:r>
              <w:rPr>
                <w:webHidden/>
              </w:rPr>
              <w:tab/>
            </w:r>
            <w:r>
              <w:rPr>
                <w:webHidden/>
              </w:rPr>
              <w:fldChar w:fldCharType="begin"/>
            </w:r>
            <w:r>
              <w:rPr>
                <w:webHidden/>
              </w:rPr>
              <w:instrText xml:space="preserve"> PAGEREF _Toc25147377 \h </w:instrText>
            </w:r>
            <w:r>
              <w:rPr>
                <w:webHidden/>
              </w:rPr>
            </w:r>
            <w:r>
              <w:rPr>
                <w:webHidden/>
              </w:rPr>
              <w:fldChar w:fldCharType="separate"/>
            </w:r>
            <w:r>
              <w:rPr>
                <w:webHidden/>
              </w:rPr>
              <w:t>11</w:t>
            </w:r>
            <w:r>
              <w:rPr>
                <w:webHidden/>
              </w:rPr>
              <w:fldChar w:fldCharType="end"/>
            </w:r>
          </w:hyperlink>
        </w:p>
        <w:p w14:paraId="2EFEFC99" w14:textId="665F2A33" w:rsidR="00615386" w:rsidRDefault="00615386">
          <w:pPr>
            <w:pStyle w:val="Sumrio2"/>
            <w:rPr>
              <w:rFonts w:asciiTheme="minorHAnsi" w:eastAsiaTheme="minorEastAsia" w:hAnsiTheme="minorHAnsi" w:cstheme="minorBidi"/>
              <w:b w:val="0"/>
              <w:caps w:val="0"/>
              <w:sz w:val="22"/>
              <w:szCs w:val="22"/>
              <w:lang w:eastAsia="pt-BR"/>
            </w:rPr>
          </w:pPr>
          <w:hyperlink w:anchor="_Toc25147378" w:history="1">
            <w:r w:rsidRPr="0038212D">
              <w:rPr>
                <w:rStyle w:val="Hyperlink"/>
              </w:rPr>
              <w:t>1.3 Requisitos</w:t>
            </w:r>
            <w:r>
              <w:rPr>
                <w:webHidden/>
              </w:rPr>
              <w:tab/>
            </w:r>
            <w:r>
              <w:rPr>
                <w:webHidden/>
              </w:rPr>
              <w:fldChar w:fldCharType="begin"/>
            </w:r>
            <w:r>
              <w:rPr>
                <w:webHidden/>
              </w:rPr>
              <w:instrText xml:space="preserve"> PAGEREF _Toc25147378 \h </w:instrText>
            </w:r>
            <w:r>
              <w:rPr>
                <w:webHidden/>
              </w:rPr>
            </w:r>
            <w:r>
              <w:rPr>
                <w:webHidden/>
              </w:rPr>
              <w:fldChar w:fldCharType="separate"/>
            </w:r>
            <w:r>
              <w:rPr>
                <w:webHidden/>
              </w:rPr>
              <w:t>11</w:t>
            </w:r>
            <w:r>
              <w:rPr>
                <w:webHidden/>
              </w:rPr>
              <w:fldChar w:fldCharType="end"/>
            </w:r>
          </w:hyperlink>
        </w:p>
        <w:p w14:paraId="072D3CCC" w14:textId="478A57FC" w:rsidR="00615386" w:rsidRDefault="00615386">
          <w:pPr>
            <w:pStyle w:val="Sumrio2"/>
            <w:rPr>
              <w:rFonts w:asciiTheme="minorHAnsi" w:eastAsiaTheme="minorEastAsia" w:hAnsiTheme="minorHAnsi" w:cstheme="minorBidi"/>
              <w:b w:val="0"/>
              <w:caps w:val="0"/>
              <w:sz w:val="22"/>
              <w:szCs w:val="22"/>
              <w:lang w:eastAsia="pt-BR"/>
            </w:rPr>
          </w:pPr>
          <w:hyperlink w:anchor="_Toc25147379" w:history="1">
            <w:r w:rsidRPr="0038212D">
              <w:rPr>
                <w:rStyle w:val="Hyperlink"/>
              </w:rPr>
              <w:t>1.4 Tecnologias</w:t>
            </w:r>
            <w:r>
              <w:rPr>
                <w:webHidden/>
              </w:rPr>
              <w:tab/>
            </w:r>
            <w:r>
              <w:rPr>
                <w:webHidden/>
              </w:rPr>
              <w:fldChar w:fldCharType="begin"/>
            </w:r>
            <w:r>
              <w:rPr>
                <w:webHidden/>
              </w:rPr>
              <w:instrText xml:space="preserve"> PAGEREF _Toc25147379 \h </w:instrText>
            </w:r>
            <w:r>
              <w:rPr>
                <w:webHidden/>
              </w:rPr>
            </w:r>
            <w:r>
              <w:rPr>
                <w:webHidden/>
              </w:rPr>
              <w:fldChar w:fldCharType="separate"/>
            </w:r>
            <w:r>
              <w:rPr>
                <w:webHidden/>
              </w:rPr>
              <w:t>12</w:t>
            </w:r>
            <w:r>
              <w:rPr>
                <w:webHidden/>
              </w:rPr>
              <w:fldChar w:fldCharType="end"/>
            </w:r>
          </w:hyperlink>
        </w:p>
        <w:p w14:paraId="6D820EF6" w14:textId="0A822B03" w:rsidR="00615386" w:rsidRDefault="00615386">
          <w:pPr>
            <w:pStyle w:val="Sumrio2"/>
            <w:rPr>
              <w:rFonts w:asciiTheme="minorHAnsi" w:eastAsiaTheme="minorEastAsia" w:hAnsiTheme="minorHAnsi" w:cstheme="minorBidi"/>
              <w:b w:val="0"/>
              <w:caps w:val="0"/>
              <w:sz w:val="22"/>
              <w:szCs w:val="22"/>
              <w:lang w:eastAsia="pt-BR"/>
            </w:rPr>
          </w:pPr>
          <w:hyperlink w:anchor="_Toc25147380" w:history="1">
            <w:r w:rsidRPr="0038212D">
              <w:rPr>
                <w:rStyle w:val="Hyperlink"/>
              </w:rPr>
              <w:t>1.5 Metodologia</w:t>
            </w:r>
            <w:r>
              <w:rPr>
                <w:webHidden/>
              </w:rPr>
              <w:tab/>
            </w:r>
            <w:r>
              <w:rPr>
                <w:webHidden/>
              </w:rPr>
              <w:fldChar w:fldCharType="begin"/>
            </w:r>
            <w:r>
              <w:rPr>
                <w:webHidden/>
              </w:rPr>
              <w:instrText xml:space="preserve"> PAGEREF _Toc25147380 \h </w:instrText>
            </w:r>
            <w:r>
              <w:rPr>
                <w:webHidden/>
              </w:rPr>
            </w:r>
            <w:r>
              <w:rPr>
                <w:webHidden/>
              </w:rPr>
              <w:fldChar w:fldCharType="separate"/>
            </w:r>
            <w:r>
              <w:rPr>
                <w:webHidden/>
              </w:rPr>
              <w:t>12</w:t>
            </w:r>
            <w:r>
              <w:rPr>
                <w:webHidden/>
              </w:rPr>
              <w:fldChar w:fldCharType="end"/>
            </w:r>
          </w:hyperlink>
        </w:p>
        <w:p w14:paraId="3184DDB1" w14:textId="7031A40C" w:rsidR="00615386" w:rsidRDefault="00615386">
          <w:pPr>
            <w:pStyle w:val="Sumrio1"/>
            <w:rPr>
              <w:rFonts w:asciiTheme="minorHAnsi" w:eastAsiaTheme="minorEastAsia" w:hAnsiTheme="minorHAnsi" w:cstheme="minorBidi"/>
              <w:b w:val="0"/>
              <w:caps w:val="0"/>
              <w:noProof/>
              <w:sz w:val="22"/>
              <w:szCs w:val="22"/>
              <w:lang w:val="pt-BR" w:eastAsia="pt-BR"/>
            </w:rPr>
          </w:pPr>
          <w:hyperlink w:anchor="_Toc25147381" w:history="1">
            <w:r w:rsidRPr="0038212D">
              <w:rPr>
                <w:rStyle w:val="Hyperlink"/>
                <w:rFonts w:cs="Arial"/>
                <w:noProof/>
                <w:lang w:val="pt-BR"/>
              </w:rPr>
              <w:t>2 OBJETIVO</w:t>
            </w:r>
            <w:r>
              <w:rPr>
                <w:noProof/>
                <w:webHidden/>
              </w:rPr>
              <w:tab/>
            </w:r>
            <w:r>
              <w:rPr>
                <w:noProof/>
                <w:webHidden/>
              </w:rPr>
              <w:fldChar w:fldCharType="begin"/>
            </w:r>
            <w:r>
              <w:rPr>
                <w:noProof/>
                <w:webHidden/>
              </w:rPr>
              <w:instrText xml:space="preserve"> PAGEREF _Toc25147381 \h </w:instrText>
            </w:r>
            <w:r>
              <w:rPr>
                <w:noProof/>
                <w:webHidden/>
              </w:rPr>
            </w:r>
            <w:r>
              <w:rPr>
                <w:noProof/>
                <w:webHidden/>
              </w:rPr>
              <w:fldChar w:fldCharType="separate"/>
            </w:r>
            <w:r>
              <w:rPr>
                <w:noProof/>
                <w:webHidden/>
              </w:rPr>
              <w:t>13</w:t>
            </w:r>
            <w:r>
              <w:rPr>
                <w:noProof/>
                <w:webHidden/>
              </w:rPr>
              <w:fldChar w:fldCharType="end"/>
            </w:r>
          </w:hyperlink>
        </w:p>
        <w:p w14:paraId="51399F8C" w14:textId="681EA258" w:rsidR="00615386" w:rsidRDefault="00615386">
          <w:pPr>
            <w:pStyle w:val="Sumrio1"/>
            <w:rPr>
              <w:rFonts w:asciiTheme="minorHAnsi" w:eastAsiaTheme="minorEastAsia" w:hAnsiTheme="minorHAnsi" w:cstheme="minorBidi"/>
              <w:b w:val="0"/>
              <w:caps w:val="0"/>
              <w:noProof/>
              <w:sz w:val="22"/>
              <w:szCs w:val="22"/>
              <w:lang w:val="pt-BR" w:eastAsia="pt-BR"/>
            </w:rPr>
          </w:pPr>
          <w:hyperlink w:anchor="_Toc25147382" w:history="1">
            <w:r w:rsidRPr="0038212D">
              <w:rPr>
                <w:rStyle w:val="Hyperlink"/>
                <w:rFonts w:cs="Arial"/>
                <w:noProof/>
                <w:lang w:val="pt-BR"/>
              </w:rPr>
              <w:t>3 DESENVOLVIMENTO</w:t>
            </w:r>
            <w:r>
              <w:rPr>
                <w:noProof/>
                <w:webHidden/>
              </w:rPr>
              <w:tab/>
            </w:r>
            <w:r>
              <w:rPr>
                <w:noProof/>
                <w:webHidden/>
              </w:rPr>
              <w:fldChar w:fldCharType="begin"/>
            </w:r>
            <w:r>
              <w:rPr>
                <w:noProof/>
                <w:webHidden/>
              </w:rPr>
              <w:instrText xml:space="preserve"> PAGEREF _Toc25147382 \h </w:instrText>
            </w:r>
            <w:r>
              <w:rPr>
                <w:noProof/>
                <w:webHidden/>
              </w:rPr>
            </w:r>
            <w:r>
              <w:rPr>
                <w:noProof/>
                <w:webHidden/>
              </w:rPr>
              <w:fldChar w:fldCharType="separate"/>
            </w:r>
            <w:r>
              <w:rPr>
                <w:noProof/>
                <w:webHidden/>
              </w:rPr>
              <w:t>14</w:t>
            </w:r>
            <w:r>
              <w:rPr>
                <w:noProof/>
                <w:webHidden/>
              </w:rPr>
              <w:fldChar w:fldCharType="end"/>
            </w:r>
          </w:hyperlink>
        </w:p>
        <w:p w14:paraId="2AAAAC4E" w14:textId="7121B685" w:rsidR="00615386" w:rsidRDefault="00615386">
          <w:pPr>
            <w:pStyle w:val="Sumrio2"/>
            <w:rPr>
              <w:rFonts w:asciiTheme="minorHAnsi" w:eastAsiaTheme="minorEastAsia" w:hAnsiTheme="minorHAnsi" w:cstheme="minorBidi"/>
              <w:b w:val="0"/>
              <w:caps w:val="0"/>
              <w:sz w:val="22"/>
              <w:szCs w:val="22"/>
              <w:lang w:eastAsia="pt-BR"/>
            </w:rPr>
          </w:pPr>
          <w:hyperlink w:anchor="_Toc25147383" w:history="1">
            <w:r w:rsidRPr="0038212D">
              <w:rPr>
                <w:rStyle w:val="Hyperlink"/>
              </w:rPr>
              <w:t>3.1 Diagrama de caso de uso</w:t>
            </w:r>
            <w:r>
              <w:rPr>
                <w:webHidden/>
              </w:rPr>
              <w:tab/>
            </w:r>
            <w:r>
              <w:rPr>
                <w:webHidden/>
              </w:rPr>
              <w:fldChar w:fldCharType="begin"/>
            </w:r>
            <w:r>
              <w:rPr>
                <w:webHidden/>
              </w:rPr>
              <w:instrText xml:space="preserve"> PAGEREF _Toc25147383 \h </w:instrText>
            </w:r>
            <w:r>
              <w:rPr>
                <w:webHidden/>
              </w:rPr>
            </w:r>
            <w:r>
              <w:rPr>
                <w:webHidden/>
              </w:rPr>
              <w:fldChar w:fldCharType="separate"/>
            </w:r>
            <w:r>
              <w:rPr>
                <w:webHidden/>
              </w:rPr>
              <w:t>14</w:t>
            </w:r>
            <w:r>
              <w:rPr>
                <w:webHidden/>
              </w:rPr>
              <w:fldChar w:fldCharType="end"/>
            </w:r>
          </w:hyperlink>
        </w:p>
        <w:p w14:paraId="70A0FC22" w14:textId="68B4E685" w:rsidR="00615386" w:rsidRDefault="00615386">
          <w:pPr>
            <w:pStyle w:val="Sumrio2"/>
            <w:rPr>
              <w:rFonts w:asciiTheme="minorHAnsi" w:eastAsiaTheme="minorEastAsia" w:hAnsiTheme="minorHAnsi" w:cstheme="minorBidi"/>
              <w:b w:val="0"/>
              <w:caps w:val="0"/>
              <w:sz w:val="22"/>
              <w:szCs w:val="22"/>
              <w:lang w:eastAsia="pt-BR"/>
            </w:rPr>
          </w:pPr>
          <w:hyperlink w:anchor="_Toc25147384" w:history="1">
            <w:r w:rsidRPr="0038212D">
              <w:rPr>
                <w:rStyle w:val="Hyperlink"/>
              </w:rPr>
              <w:t>3.2 Banco de Dados</w:t>
            </w:r>
            <w:r>
              <w:rPr>
                <w:webHidden/>
              </w:rPr>
              <w:tab/>
            </w:r>
            <w:r>
              <w:rPr>
                <w:webHidden/>
              </w:rPr>
              <w:fldChar w:fldCharType="begin"/>
            </w:r>
            <w:r>
              <w:rPr>
                <w:webHidden/>
              </w:rPr>
              <w:instrText xml:space="preserve"> PAGEREF _Toc25147384 \h </w:instrText>
            </w:r>
            <w:r>
              <w:rPr>
                <w:webHidden/>
              </w:rPr>
            </w:r>
            <w:r>
              <w:rPr>
                <w:webHidden/>
              </w:rPr>
              <w:fldChar w:fldCharType="separate"/>
            </w:r>
            <w:r>
              <w:rPr>
                <w:webHidden/>
              </w:rPr>
              <w:t>15</w:t>
            </w:r>
            <w:r>
              <w:rPr>
                <w:webHidden/>
              </w:rPr>
              <w:fldChar w:fldCharType="end"/>
            </w:r>
          </w:hyperlink>
        </w:p>
        <w:p w14:paraId="6AF58F59" w14:textId="53726580" w:rsidR="00615386" w:rsidRDefault="00615386">
          <w:pPr>
            <w:pStyle w:val="Sumrio2"/>
            <w:rPr>
              <w:rFonts w:asciiTheme="minorHAnsi" w:eastAsiaTheme="minorEastAsia" w:hAnsiTheme="minorHAnsi" w:cstheme="minorBidi"/>
              <w:b w:val="0"/>
              <w:caps w:val="0"/>
              <w:sz w:val="22"/>
              <w:szCs w:val="22"/>
              <w:lang w:eastAsia="pt-BR"/>
            </w:rPr>
          </w:pPr>
          <w:hyperlink w:anchor="_Toc25147385" w:history="1">
            <w:r w:rsidRPr="0038212D">
              <w:rPr>
                <w:rStyle w:val="Hyperlink"/>
              </w:rPr>
              <w:t>3.3 Projeto Conceitual</w:t>
            </w:r>
            <w:r>
              <w:rPr>
                <w:webHidden/>
              </w:rPr>
              <w:tab/>
            </w:r>
            <w:r>
              <w:rPr>
                <w:webHidden/>
              </w:rPr>
              <w:fldChar w:fldCharType="begin"/>
            </w:r>
            <w:r>
              <w:rPr>
                <w:webHidden/>
              </w:rPr>
              <w:instrText xml:space="preserve"> PAGEREF _Toc25147385 \h </w:instrText>
            </w:r>
            <w:r>
              <w:rPr>
                <w:webHidden/>
              </w:rPr>
            </w:r>
            <w:r>
              <w:rPr>
                <w:webHidden/>
              </w:rPr>
              <w:fldChar w:fldCharType="separate"/>
            </w:r>
            <w:r>
              <w:rPr>
                <w:webHidden/>
              </w:rPr>
              <w:t>15</w:t>
            </w:r>
            <w:r>
              <w:rPr>
                <w:webHidden/>
              </w:rPr>
              <w:fldChar w:fldCharType="end"/>
            </w:r>
          </w:hyperlink>
        </w:p>
        <w:p w14:paraId="698931DB" w14:textId="6BDCC170" w:rsidR="00615386" w:rsidRDefault="00615386">
          <w:pPr>
            <w:pStyle w:val="Sumrio2"/>
            <w:rPr>
              <w:rFonts w:asciiTheme="minorHAnsi" w:eastAsiaTheme="minorEastAsia" w:hAnsiTheme="minorHAnsi" w:cstheme="minorBidi"/>
              <w:b w:val="0"/>
              <w:caps w:val="0"/>
              <w:sz w:val="22"/>
              <w:szCs w:val="22"/>
              <w:lang w:eastAsia="pt-BR"/>
            </w:rPr>
          </w:pPr>
          <w:hyperlink w:anchor="_Toc25147386" w:history="1">
            <w:r w:rsidRPr="0038212D">
              <w:rPr>
                <w:rStyle w:val="Hyperlink"/>
              </w:rPr>
              <w:t>3.4 Projeto Lógico</w:t>
            </w:r>
            <w:r>
              <w:rPr>
                <w:webHidden/>
              </w:rPr>
              <w:tab/>
            </w:r>
            <w:r>
              <w:rPr>
                <w:webHidden/>
              </w:rPr>
              <w:fldChar w:fldCharType="begin"/>
            </w:r>
            <w:r>
              <w:rPr>
                <w:webHidden/>
              </w:rPr>
              <w:instrText xml:space="preserve"> PAGEREF _Toc25147386 \h </w:instrText>
            </w:r>
            <w:r>
              <w:rPr>
                <w:webHidden/>
              </w:rPr>
            </w:r>
            <w:r>
              <w:rPr>
                <w:webHidden/>
              </w:rPr>
              <w:fldChar w:fldCharType="separate"/>
            </w:r>
            <w:r>
              <w:rPr>
                <w:webHidden/>
              </w:rPr>
              <w:t>16</w:t>
            </w:r>
            <w:r>
              <w:rPr>
                <w:webHidden/>
              </w:rPr>
              <w:fldChar w:fldCharType="end"/>
            </w:r>
          </w:hyperlink>
        </w:p>
        <w:p w14:paraId="4F4A8762" w14:textId="79059487" w:rsidR="00615386" w:rsidRDefault="00615386">
          <w:pPr>
            <w:pStyle w:val="Sumrio2"/>
            <w:rPr>
              <w:rFonts w:asciiTheme="minorHAnsi" w:eastAsiaTheme="minorEastAsia" w:hAnsiTheme="minorHAnsi" w:cstheme="minorBidi"/>
              <w:b w:val="0"/>
              <w:caps w:val="0"/>
              <w:sz w:val="22"/>
              <w:szCs w:val="22"/>
              <w:lang w:eastAsia="pt-BR"/>
            </w:rPr>
          </w:pPr>
          <w:hyperlink w:anchor="_Toc25147387" w:history="1">
            <w:r w:rsidRPr="0038212D">
              <w:rPr>
                <w:rStyle w:val="Hyperlink"/>
              </w:rPr>
              <w:t>3.5 Projeto Físico</w:t>
            </w:r>
            <w:r>
              <w:rPr>
                <w:webHidden/>
              </w:rPr>
              <w:tab/>
            </w:r>
            <w:r>
              <w:rPr>
                <w:webHidden/>
              </w:rPr>
              <w:fldChar w:fldCharType="begin"/>
            </w:r>
            <w:r>
              <w:rPr>
                <w:webHidden/>
              </w:rPr>
              <w:instrText xml:space="preserve"> PAGEREF _Toc25147387 \h </w:instrText>
            </w:r>
            <w:r>
              <w:rPr>
                <w:webHidden/>
              </w:rPr>
            </w:r>
            <w:r>
              <w:rPr>
                <w:webHidden/>
              </w:rPr>
              <w:fldChar w:fldCharType="separate"/>
            </w:r>
            <w:r>
              <w:rPr>
                <w:webHidden/>
              </w:rPr>
              <w:t>17</w:t>
            </w:r>
            <w:r>
              <w:rPr>
                <w:webHidden/>
              </w:rPr>
              <w:fldChar w:fldCharType="end"/>
            </w:r>
          </w:hyperlink>
        </w:p>
        <w:p w14:paraId="793898DC" w14:textId="562CA13E" w:rsidR="00615386" w:rsidRDefault="00615386">
          <w:pPr>
            <w:pStyle w:val="Sumrio2"/>
            <w:rPr>
              <w:rFonts w:asciiTheme="minorHAnsi" w:eastAsiaTheme="minorEastAsia" w:hAnsiTheme="minorHAnsi" w:cstheme="minorBidi"/>
              <w:b w:val="0"/>
              <w:caps w:val="0"/>
              <w:sz w:val="22"/>
              <w:szCs w:val="22"/>
              <w:lang w:eastAsia="pt-BR"/>
            </w:rPr>
          </w:pPr>
          <w:hyperlink w:anchor="_Toc25147388" w:history="1">
            <w:r w:rsidRPr="0038212D">
              <w:rPr>
                <w:rStyle w:val="Hyperlink"/>
                <w:rFonts w:eastAsia="Calibri"/>
              </w:rPr>
              <w:t>3.6 Relatório do design</w:t>
            </w:r>
            <w:r>
              <w:rPr>
                <w:webHidden/>
              </w:rPr>
              <w:tab/>
            </w:r>
            <w:r>
              <w:rPr>
                <w:webHidden/>
              </w:rPr>
              <w:fldChar w:fldCharType="begin"/>
            </w:r>
            <w:r>
              <w:rPr>
                <w:webHidden/>
              </w:rPr>
              <w:instrText xml:space="preserve"> PAGEREF _Toc25147388 \h </w:instrText>
            </w:r>
            <w:r>
              <w:rPr>
                <w:webHidden/>
              </w:rPr>
            </w:r>
            <w:r>
              <w:rPr>
                <w:webHidden/>
              </w:rPr>
              <w:fldChar w:fldCharType="separate"/>
            </w:r>
            <w:r>
              <w:rPr>
                <w:webHidden/>
              </w:rPr>
              <w:t>21</w:t>
            </w:r>
            <w:r>
              <w:rPr>
                <w:webHidden/>
              </w:rPr>
              <w:fldChar w:fldCharType="end"/>
            </w:r>
          </w:hyperlink>
        </w:p>
        <w:p w14:paraId="0B4D1D19" w14:textId="13488B18" w:rsidR="00615386" w:rsidRDefault="00615386">
          <w:pPr>
            <w:pStyle w:val="Sumrio1"/>
            <w:rPr>
              <w:rFonts w:asciiTheme="minorHAnsi" w:eastAsiaTheme="minorEastAsia" w:hAnsiTheme="minorHAnsi" w:cstheme="minorBidi"/>
              <w:b w:val="0"/>
              <w:caps w:val="0"/>
              <w:noProof/>
              <w:sz w:val="22"/>
              <w:szCs w:val="22"/>
              <w:lang w:val="pt-BR" w:eastAsia="pt-BR"/>
            </w:rPr>
          </w:pPr>
          <w:hyperlink w:anchor="_Toc25147389" w:history="1">
            <w:r w:rsidRPr="0038212D">
              <w:rPr>
                <w:rStyle w:val="Hyperlink"/>
                <w:rFonts w:eastAsia="Calibri" w:cs="Arial"/>
                <w:noProof/>
                <w:lang w:val="pt-BR"/>
              </w:rPr>
              <w:t>4 TELAS DO SISTEMA</w:t>
            </w:r>
            <w:r>
              <w:rPr>
                <w:noProof/>
                <w:webHidden/>
              </w:rPr>
              <w:tab/>
            </w:r>
            <w:r>
              <w:rPr>
                <w:noProof/>
                <w:webHidden/>
              </w:rPr>
              <w:fldChar w:fldCharType="begin"/>
            </w:r>
            <w:r>
              <w:rPr>
                <w:noProof/>
                <w:webHidden/>
              </w:rPr>
              <w:instrText xml:space="preserve"> PAGEREF _Toc25147389 \h </w:instrText>
            </w:r>
            <w:r>
              <w:rPr>
                <w:noProof/>
                <w:webHidden/>
              </w:rPr>
            </w:r>
            <w:r>
              <w:rPr>
                <w:noProof/>
                <w:webHidden/>
              </w:rPr>
              <w:fldChar w:fldCharType="separate"/>
            </w:r>
            <w:r>
              <w:rPr>
                <w:noProof/>
                <w:webHidden/>
              </w:rPr>
              <w:t>24</w:t>
            </w:r>
            <w:r>
              <w:rPr>
                <w:noProof/>
                <w:webHidden/>
              </w:rPr>
              <w:fldChar w:fldCharType="end"/>
            </w:r>
          </w:hyperlink>
        </w:p>
        <w:p w14:paraId="2861EE39" w14:textId="40ADC3AB" w:rsidR="00615386" w:rsidRDefault="00615386">
          <w:pPr>
            <w:pStyle w:val="Sumrio2"/>
            <w:rPr>
              <w:rFonts w:asciiTheme="minorHAnsi" w:eastAsiaTheme="minorEastAsia" w:hAnsiTheme="minorHAnsi" w:cstheme="minorBidi"/>
              <w:b w:val="0"/>
              <w:caps w:val="0"/>
              <w:sz w:val="22"/>
              <w:szCs w:val="22"/>
              <w:lang w:eastAsia="pt-BR"/>
            </w:rPr>
          </w:pPr>
          <w:hyperlink w:anchor="_Toc25147390" w:history="1">
            <w:r w:rsidRPr="0038212D">
              <w:rPr>
                <w:rStyle w:val="Hyperlink"/>
              </w:rPr>
              <w:t>4.1 Funções e Detalhes</w:t>
            </w:r>
            <w:r>
              <w:rPr>
                <w:webHidden/>
              </w:rPr>
              <w:tab/>
            </w:r>
            <w:r>
              <w:rPr>
                <w:webHidden/>
              </w:rPr>
              <w:fldChar w:fldCharType="begin"/>
            </w:r>
            <w:r>
              <w:rPr>
                <w:webHidden/>
              </w:rPr>
              <w:instrText xml:space="preserve"> PAGEREF _Toc25147390 \h </w:instrText>
            </w:r>
            <w:r>
              <w:rPr>
                <w:webHidden/>
              </w:rPr>
            </w:r>
            <w:r>
              <w:rPr>
                <w:webHidden/>
              </w:rPr>
              <w:fldChar w:fldCharType="separate"/>
            </w:r>
            <w:r>
              <w:rPr>
                <w:webHidden/>
              </w:rPr>
              <w:t>25</w:t>
            </w:r>
            <w:r>
              <w:rPr>
                <w:webHidden/>
              </w:rPr>
              <w:fldChar w:fldCharType="end"/>
            </w:r>
          </w:hyperlink>
        </w:p>
        <w:p w14:paraId="4FFCC5A4" w14:textId="732ACA8E" w:rsidR="00615386" w:rsidRDefault="00615386">
          <w:pPr>
            <w:pStyle w:val="Sumrio1"/>
            <w:rPr>
              <w:rFonts w:asciiTheme="minorHAnsi" w:eastAsiaTheme="minorEastAsia" w:hAnsiTheme="minorHAnsi" w:cstheme="minorBidi"/>
              <w:b w:val="0"/>
              <w:caps w:val="0"/>
              <w:noProof/>
              <w:sz w:val="22"/>
              <w:szCs w:val="22"/>
              <w:lang w:val="pt-BR" w:eastAsia="pt-BR"/>
            </w:rPr>
          </w:pPr>
          <w:hyperlink w:anchor="_Toc25147391" w:history="1">
            <w:r w:rsidRPr="0038212D">
              <w:rPr>
                <w:rStyle w:val="Hyperlink"/>
                <w:rFonts w:cs="Arial"/>
                <w:noProof/>
              </w:rPr>
              <w:t>5 CONCLUSÃO</w:t>
            </w:r>
            <w:r>
              <w:rPr>
                <w:noProof/>
                <w:webHidden/>
              </w:rPr>
              <w:tab/>
            </w:r>
            <w:r>
              <w:rPr>
                <w:noProof/>
                <w:webHidden/>
              </w:rPr>
              <w:fldChar w:fldCharType="begin"/>
            </w:r>
            <w:r>
              <w:rPr>
                <w:noProof/>
                <w:webHidden/>
              </w:rPr>
              <w:instrText xml:space="preserve"> PAGEREF _Toc25147391 \h </w:instrText>
            </w:r>
            <w:r>
              <w:rPr>
                <w:noProof/>
                <w:webHidden/>
              </w:rPr>
            </w:r>
            <w:r>
              <w:rPr>
                <w:noProof/>
                <w:webHidden/>
              </w:rPr>
              <w:fldChar w:fldCharType="separate"/>
            </w:r>
            <w:r>
              <w:rPr>
                <w:noProof/>
                <w:webHidden/>
              </w:rPr>
              <w:t>54</w:t>
            </w:r>
            <w:r>
              <w:rPr>
                <w:noProof/>
                <w:webHidden/>
              </w:rPr>
              <w:fldChar w:fldCharType="end"/>
            </w:r>
          </w:hyperlink>
        </w:p>
        <w:p w14:paraId="2F37029D" w14:textId="397836AD" w:rsidR="00615386" w:rsidRDefault="00615386">
          <w:pPr>
            <w:pStyle w:val="Sumrio2"/>
            <w:rPr>
              <w:rFonts w:asciiTheme="minorHAnsi" w:eastAsiaTheme="minorEastAsia" w:hAnsiTheme="minorHAnsi" w:cstheme="minorBidi"/>
              <w:b w:val="0"/>
              <w:caps w:val="0"/>
              <w:sz w:val="22"/>
              <w:szCs w:val="22"/>
              <w:lang w:eastAsia="pt-BR"/>
            </w:rPr>
          </w:pPr>
          <w:hyperlink w:anchor="_Toc25147392" w:history="1">
            <w:r w:rsidRPr="0038212D">
              <w:rPr>
                <w:rStyle w:val="Hyperlink"/>
              </w:rPr>
              <w:t>5.1 Trabalhos Futuros</w:t>
            </w:r>
            <w:r>
              <w:rPr>
                <w:webHidden/>
              </w:rPr>
              <w:tab/>
            </w:r>
            <w:r>
              <w:rPr>
                <w:webHidden/>
              </w:rPr>
              <w:fldChar w:fldCharType="begin"/>
            </w:r>
            <w:r>
              <w:rPr>
                <w:webHidden/>
              </w:rPr>
              <w:instrText xml:space="preserve"> PAGEREF _Toc25147392 \h </w:instrText>
            </w:r>
            <w:r>
              <w:rPr>
                <w:webHidden/>
              </w:rPr>
            </w:r>
            <w:r>
              <w:rPr>
                <w:webHidden/>
              </w:rPr>
              <w:fldChar w:fldCharType="separate"/>
            </w:r>
            <w:r>
              <w:rPr>
                <w:webHidden/>
              </w:rPr>
              <w:t>54</w:t>
            </w:r>
            <w:r>
              <w:rPr>
                <w:webHidden/>
              </w:rPr>
              <w:fldChar w:fldCharType="end"/>
            </w:r>
          </w:hyperlink>
        </w:p>
        <w:p w14:paraId="6C6C194C" w14:textId="190A422F" w:rsidR="00615386" w:rsidRDefault="00615386">
          <w:pPr>
            <w:pStyle w:val="Sumrio1"/>
            <w:rPr>
              <w:rFonts w:asciiTheme="minorHAnsi" w:eastAsiaTheme="minorEastAsia" w:hAnsiTheme="minorHAnsi" w:cstheme="minorBidi"/>
              <w:b w:val="0"/>
              <w:caps w:val="0"/>
              <w:noProof/>
              <w:sz w:val="22"/>
              <w:szCs w:val="22"/>
              <w:lang w:val="pt-BR" w:eastAsia="pt-BR"/>
            </w:rPr>
          </w:pPr>
          <w:hyperlink w:anchor="_Toc25147393" w:history="1">
            <w:r w:rsidRPr="0038212D">
              <w:rPr>
                <w:rStyle w:val="Hyperlink"/>
                <w:rFonts w:cs="Arial"/>
                <w:noProof/>
                <w:lang w:val="pt-BR"/>
              </w:rPr>
              <w:t>REFERÊNCIAS</w:t>
            </w:r>
            <w:r>
              <w:rPr>
                <w:noProof/>
                <w:webHidden/>
              </w:rPr>
              <w:tab/>
            </w:r>
            <w:r>
              <w:rPr>
                <w:noProof/>
                <w:webHidden/>
              </w:rPr>
              <w:fldChar w:fldCharType="begin"/>
            </w:r>
            <w:r>
              <w:rPr>
                <w:noProof/>
                <w:webHidden/>
              </w:rPr>
              <w:instrText xml:space="preserve"> PAGEREF _Toc25147393 \h </w:instrText>
            </w:r>
            <w:r>
              <w:rPr>
                <w:noProof/>
                <w:webHidden/>
              </w:rPr>
            </w:r>
            <w:r>
              <w:rPr>
                <w:noProof/>
                <w:webHidden/>
              </w:rPr>
              <w:fldChar w:fldCharType="separate"/>
            </w:r>
            <w:r>
              <w:rPr>
                <w:noProof/>
                <w:webHidden/>
              </w:rPr>
              <w:t>55</w:t>
            </w:r>
            <w:r>
              <w:rPr>
                <w:noProof/>
                <w:webHidden/>
              </w:rPr>
              <w:fldChar w:fldCharType="end"/>
            </w:r>
          </w:hyperlink>
        </w:p>
        <w:p w14:paraId="4A1DA53A" w14:textId="3C274B50" w:rsidR="008A170E" w:rsidRPr="00F91BB4" w:rsidRDefault="00A80012" w:rsidP="00F91BB4">
          <w:pPr>
            <w:rPr>
              <w:sz w:val="22"/>
              <w:szCs w:val="22"/>
            </w:rPr>
            <w:sectPr w:rsidR="008A170E" w:rsidRPr="00F91BB4" w:rsidSect="008E164D">
              <w:headerReference w:type="default" r:id="rId11"/>
              <w:pgSz w:w="11906" w:h="16838"/>
              <w:pgMar w:top="1417" w:right="1701" w:bottom="1417" w:left="1701" w:header="567" w:footer="708" w:gutter="0"/>
              <w:pgNumType w:chapStyle="1"/>
              <w:cols w:space="708"/>
              <w:titlePg/>
              <w:docGrid w:linePitch="360"/>
            </w:sectPr>
          </w:pPr>
          <w:r w:rsidRPr="00F91BB4">
            <w:rPr>
              <w:b/>
              <w:bCs/>
              <w:sz w:val="22"/>
              <w:szCs w:val="22"/>
            </w:rPr>
            <w:fldChar w:fldCharType="end"/>
          </w:r>
        </w:p>
      </w:sdtContent>
    </w:sdt>
    <w:p w14:paraId="6E587BFC" w14:textId="79C78AED" w:rsidR="008A170E" w:rsidRPr="00274FB1" w:rsidRDefault="00BE5298" w:rsidP="00457064">
      <w:pPr>
        <w:pStyle w:val="Ttulo1"/>
        <w:spacing w:line="360" w:lineRule="auto"/>
        <w:jc w:val="left"/>
        <w:rPr>
          <w:rFonts w:ascii="Arial" w:hAnsi="Arial" w:cs="Arial"/>
          <w:color w:val="000000"/>
          <w:sz w:val="24"/>
          <w:szCs w:val="24"/>
          <w:lang w:val="pt-BR"/>
        </w:rPr>
      </w:pPr>
      <w:bookmarkStart w:id="48" w:name="_Toc22743454"/>
      <w:bookmarkStart w:id="49" w:name="_Toc22745346"/>
      <w:bookmarkStart w:id="50" w:name="_Toc23521606"/>
      <w:bookmarkStart w:id="51" w:name="_Toc25147375"/>
      <w:r>
        <w:rPr>
          <w:rFonts w:ascii="Arial" w:hAnsi="Arial" w:cs="Arial"/>
          <w:color w:val="000000"/>
          <w:sz w:val="24"/>
          <w:szCs w:val="24"/>
          <w:lang w:val="pt-BR"/>
        </w:rPr>
        <w:lastRenderedPageBreak/>
        <w:t xml:space="preserve">1 </w:t>
      </w:r>
      <w:r w:rsidR="00473F50" w:rsidRPr="00274FB1">
        <w:rPr>
          <w:rFonts w:ascii="Arial" w:hAnsi="Arial" w:cs="Arial"/>
          <w:color w:val="000000"/>
          <w:sz w:val="24"/>
          <w:szCs w:val="24"/>
          <w:lang w:val="pt-BR"/>
        </w:rPr>
        <w:t>INTRODU</w:t>
      </w:r>
      <w:r w:rsidR="00BC4F54" w:rsidRPr="00274FB1">
        <w:rPr>
          <w:rFonts w:ascii="Arial" w:hAnsi="Arial" w:cs="Arial"/>
          <w:color w:val="000000"/>
          <w:sz w:val="24"/>
          <w:szCs w:val="24"/>
          <w:lang w:val="pt-BR"/>
        </w:rPr>
        <w:t>ÇÃO</w:t>
      </w:r>
      <w:bookmarkEnd w:id="48"/>
      <w:bookmarkEnd w:id="49"/>
      <w:bookmarkEnd w:id="50"/>
      <w:bookmarkEnd w:id="51"/>
    </w:p>
    <w:p w14:paraId="3E58BE27" w14:textId="4EF0411B" w:rsidR="004805E1" w:rsidRPr="0077354C" w:rsidRDefault="00BE5298" w:rsidP="0077354C">
      <w:pPr>
        <w:pStyle w:val="Ttulo"/>
        <w:spacing w:line="360" w:lineRule="auto"/>
        <w:jc w:val="both"/>
        <w:outlineLvl w:val="1"/>
        <w:rPr>
          <w:rFonts w:ascii="Arial" w:hAnsi="Arial" w:cs="Arial"/>
          <w:sz w:val="24"/>
          <w:szCs w:val="24"/>
          <w:lang w:val="pt-BR"/>
        </w:rPr>
      </w:pPr>
      <w:bookmarkStart w:id="52" w:name="_Toc19984258"/>
      <w:bookmarkStart w:id="53" w:name="_Toc19987398"/>
      <w:bookmarkStart w:id="54" w:name="_Toc19992372"/>
      <w:bookmarkStart w:id="55" w:name="_Toc22743455"/>
      <w:bookmarkStart w:id="56" w:name="_Toc22745347"/>
      <w:bookmarkStart w:id="57" w:name="_Toc23521607"/>
      <w:bookmarkStart w:id="58" w:name="_Toc25147376"/>
      <w:r w:rsidRPr="00CE6686">
        <w:rPr>
          <w:rFonts w:ascii="Arial" w:hAnsi="Arial" w:cs="Arial"/>
          <w:sz w:val="24"/>
          <w:szCs w:val="24"/>
          <w:lang w:val="pt-BR"/>
        </w:rPr>
        <w:t xml:space="preserve">1.1 </w:t>
      </w:r>
      <w:r w:rsidR="008A170E" w:rsidRPr="00CE6686">
        <w:rPr>
          <w:rFonts w:ascii="Arial" w:hAnsi="Arial" w:cs="Arial"/>
          <w:sz w:val="24"/>
          <w:szCs w:val="24"/>
          <w:lang w:val="pt-BR"/>
        </w:rPr>
        <w:t>Sistema d</w:t>
      </w:r>
      <w:r w:rsidR="00C10957" w:rsidRPr="00CE6686">
        <w:rPr>
          <w:rFonts w:ascii="Arial" w:hAnsi="Arial" w:cs="Arial"/>
          <w:sz w:val="24"/>
          <w:szCs w:val="24"/>
          <w:lang w:val="pt-BR"/>
        </w:rPr>
        <w:t>o</w:t>
      </w:r>
      <w:r w:rsidR="008A170E" w:rsidRPr="00CE6686">
        <w:rPr>
          <w:rFonts w:ascii="Arial" w:hAnsi="Arial" w:cs="Arial"/>
          <w:sz w:val="24"/>
          <w:szCs w:val="24"/>
          <w:lang w:val="pt-BR"/>
        </w:rPr>
        <w:t xml:space="preserve"> Hotel</w:t>
      </w:r>
      <w:bookmarkEnd w:id="52"/>
      <w:bookmarkEnd w:id="53"/>
      <w:bookmarkEnd w:id="54"/>
      <w:bookmarkEnd w:id="55"/>
      <w:bookmarkEnd w:id="56"/>
      <w:bookmarkEnd w:id="57"/>
      <w:bookmarkEnd w:id="58"/>
    </w:p>
    <w:p w14:paraId="763B7049" w14:textId="77777777" w:rsidR="000A0888" w:rsidRPr="000A0888" w:rsidRDefault="000A0888" w:rsidP="00457064">
      <w:pPr>
        <w:spacing w:line="360" w:lineRule="auto"/>
        <w:ind w:firstLine="709"/>
        <w:rPr>
          <w:rFonts w:ascii="Times New Roman" w:hAnsi="Times New Roman"/>
          <w:color w:val="auto"/>
          <w:lang w:val="pt-BR" w:eastAsia="pt-BR"/>
        </w:rPr>
      </w:pPr>
      <w:r w:rsidRPr="000A0888">
        <w:rPr>
          <w:rFonts w:cs="Arial"/>
          <w:lang w:val="pt-BR" w:eastAsia="pt-BR"/>
        </w:rPr>
        <w:t>Para o desenvolvimento deste projeto, foram pesquisadas formas que facilitam o melhor entendimento do cliente, procurando facilitar o manuseio do software, desta forma qualquer tipo de usuário conseguirá utilizar o sistema sem muitas complicações.</w:t>
      </w:r>
    </w:p>
    <w:p w14:paraId="614F963B" w14:textId="13377DFF" w:rsidR="000A0888" w:rsidRPr="000A0888" w:rsidRDefault="000A0888" w:rsidP="00457064">
      <w:pPr>
        <w:spacing w:line="360" w:lineRule="auto"/>
        <w:ind w:firstLine="720"/>
        <w:rPr>
          <w:rFonts w:ascii="Times New Roman" w:hAnsi="Times New Roman"/>
          <w:color w:val="auto"/>
          <w:lang w:val="pt-BR" w:eastAsia="pt-BR"/>
        </w:rPr>
      </w:pPr>
      <w:r w:rsidRPr="000A0888">
        <w:rPr>
          <w:rFonts w:cs="Arial"/>
          <w:lang w:val="pt-BR" w:eastAsia="pt-BR"/>
        </w:rPr>
        <w:t xml:space="preserve">O software traz melhorias no gerenciamento do hotel, agilizando em suas principais funções, como cadastrar reservas para um hóspede sem </w:t>
      </w:r>
      <w:r w:rsidR="00667428" w:rsidRPr="000A0888">
        <w:rPr>
          <w:rFonts w:cs="Arial"/>
          <w:lang w:val="pt-BR" w:eastAsia="pt-BR"/>
        </w:rPr>
        <w:t>precisar procurar</w:t>
      </w:r>
      <w:r w:rsidRPr="000A0888">
        <w:rPr>
          <w:rFonts w:cs="Arial"/>
          <w:lang w:val="pt-BR" w:eastAsia="pt-BR"/>
        </w:rPr>
        <w:t xml:space="preserve"> em uma planilha extensa.</w:t>
      </w:r>
    </w:p>
    <w:p w14:paraId="45433D0F" w14:textId="77777777" w:rsidR="000A0888" w:rsidRPr="000A0888" w:rsidRDefault="000A0888" w:rsidP="00457064">
      <w:pPr>
        <w:spacing w:line="360" w:lineRule="auto"/>
        <w:ind w:firstLine="720"/>
        <w:rPr>
          <w:rFonts w:ascii="Times New Roman" w:hAnsi="Times New Roman"/>
          <w:color w:val="auto"/>
          <w:lang w:val="pt-BR" w:eastAsia="pt-BR"/>
        </w:rPr>
      </w:pPr>
      <w:r w:rsidRPr="000A0888">
        <w:rPr>
          <w:rFonts w:cs="Arial"/>
          <w:lang w:val="pt-BR" w:eastAsia="pt-BR"/>
        </w:rPr>
        <w:t>O sistema tem a opção de cadastrar funcionários que podem ou não ter login e senha para acessarem o sistema de acordo com o seu cargo.</w:t>
      </w:r>
    </w:p>
    <w:p w14:paraId="3F8A4A4E" w14:textId="746C2920" w:rsidR="000A0888" w:rsidRDefault="000A0888" w:rsidP="00457064">
      <w:pPr>
        <w:spacing w:line="360" w:lineRule="auto"/>
        <w:ind w:firstLine="720"/>
        <w:rPr>
          <w:rFonts w:cs="Arial"/>
          <w:lang w:val="pt-BR" w:eastAsia="pt-BR"/>
        </w:rPr>
      </w:pPr>
      <w:r w:rsidRPr="000A0888">
        <w:rPr>
          <w:rFonts w:cs="Arial"/>
          <w:lang w:val="pt-BR" w:eastAsia="pt-BR"/>
        </w:rPr>
        <w:t>A aplicabilidade de lembretes é importante para orientar os funcionários a lembrarem de eventos importantes e retornarem um feedback com possíveis melhorias.</w:t>
      </w:r>
    </w:p>
    <w:p w14:paraId="7472AFA0" w14:textId="08814F6E" w:rsidR="00071E01" w:rsidRPr="000A0888" w:rsidRDefault="00071E01" w:rsidP="00457064">
      <w:pPr>
        <w:spacing w:line="360" w:lineRule="auto"/>
        <w:ind w:firstLine="720"/>
        <w:rPr>
          <w:rFonts w:ascii="Times New Roman" w:hAnsi="Times New Roman"/>
          <w:color w:val="auto"/>
          <w:lang w:val="pt-BR" w:eastAsia="pt-BR"/>
        </w:rPr>
      </w:pPr>
      <w:r>
        <w:rPr>
          <w:rFonts w:cs="Arial"/>
          <w:lang w:val="pt-BR" w:eastAsia="pt-BR"/>
        </w:rPr>
        <w:t>Trazendo uma proposta de melhor rendimento em hotéis de qualquer categoria.</w:t>
      </w:r>
    </w:p>
    <w:p w14:paraId="3E2CFD1E" w14:textId="77777777" w:rsidR="008A170E" w:rsidRPr="00725970" w:rsidRDefault="008A170E" w:rsidP="00457064">
      <w:pPr>
        <w:spacing w:line="360" w:lineRule="auto"/>
        <w:ind w:firstLine="708"/>
        <w:rPr>
          <w:lang w:val="pt-BR"/>
        </w:rPr>
      </w:pPr>
    </w:p>
    <w:p w14:paraId="5899A42D" w14:textId="77777777" w:rsidR="00667428" w:rsidRDefault="00BE5298" w:rsidP="00457064">
      <w:pPr>
        <w:pStyle w:val="Subttulo"/>
        <w:spacing w:line="360" w:lineRule="auto"/>
        <w:jc w:val="both"/>
        <w:rPr>
          <w:lang w:val="pt-BR"/>
        </w:rPr>
      </w:pPr>
      <w:bookmarkStart w:id="59" w:name="_Toc17731069"/>
      <w:bookmarkStart w:id="60" w:name="_Toc17732123"/>
      <w:bookmarkStart w:id="61" w:name="_Toc17809808"/>
      <w:bookmarkStart w:id="62" w:name="_Toc11675937"/>
      <w:bookmarkStart w:id="63" w:name="_Toc12703610"/>
      <w:bookmarkStart w:id="64" w:name="_Toc12722654"/>
      <w:bookmarkStart w:id="65" w:name="_Toc12723311"/>
      <w:bookmarkStart w:id="66" w:name="_Toc12723387"/>
      <w:bookmarkStart w:id="67" w:name="_Toc12726380"/>
      <w:bookmarkStart w:id="68" w:name="_Toc12726838"/>
      <w:bookmarkStart w:id="69" w:name="_Toc12727645"/>
      <w:bookmarkStart w:id="70" w:name="_Toc12864220"/>
      <w:bookmarkStart w:id="71" w:name="_Toc12873562"/>
      <w:bookmarkStart w:id="72" w:name="_Toc17727714"/>
      <w:bookmarkStart w:id="73" w:name="_Toc22743456"/>
      <w:bookmarkStart w:id="74" w:name="_Toc22745348"/>
      <w:bookmarkStart w:id="75" w:name="_Toc23521608"/>
      <w:bookmarkStart w:id="76" w:name="_Toc25147377"/>
      <w:r>
        <w:rPr>
          <w:rFonts w:ascii="Arial" w:hAnsi="Arial" w:cs="Arial"/>
          <w:b/>
          <w:lang w:val="pt-BR"/>
        </w:rPr>
        <w:t xml:space="preserve">1.2 </w:t>
      </w:r>
      <w:r w:rsidR="008A170E" w:rsidRPr="007013B1">
        <w:rPr>
          <w:rFonts w:ascii="Arial" w:hAnsi="Arial" w:cs="Arial"/>
          <w:b/>
          <w:lang w:val="pt-BR"/>
        </w:rPr>
        <w:t>E</w:t>
      </w:r>
      <w:bookmarkEnd w:id="59"/>
      <w:bookmarkEnd w:id="60"/>
      <w:bookmarkEnd w:id="61"/>
      <w:bookmarkEnd w:id="62"/>
      <w:bookmarkEnd w:id="63"/>
      <w:bookmarkEnd w:id="64"/>
      <w:bookmarkEnd w:id="65"/>
      <w:bookmarkEnd w:id="66"/>
      <w:bookmarkEnd w:id="67"/>
      <w:bookmarkEnd w:id="68"/>
      <w:bookmarkEnd w:id="69"/>
      <w:bookmarkEnd w:id="70"/>
      <w:bookmarkEnd w:id="71"/>
      <w:bookmarkEnd w:id="72"/>
      <w:r w:rsidR="008A170E" w:rsidRPr="007013B1">
        <w:rPr>
          <w:rFonts w:ascii="Arial" w:hAnsi="Arial" w:cs="Arial"/>
          <w:b/>
          <w:lang w:val="pt-BR"/>
        </w:rPr>
        <w:t>quipe</w:t>
      </w:r>
      <w:bookmarkStart w:id="77" w:name="_Toc11675938"/>
      <w:bookmarkStart w:id="78" w:name="_Toc12703611"/>
      <w:bookmarkStart w:id="79" w:name="_Toc12722655"/>
      <w:bookmarkStart w:id="80" w:name="_Toc12723312"/>
      <w:bookmarkStart w:id="81" w:name="_Toc12723388"/>
      <w:bookmarkStart w:id="82" w:name="_Toc12726381"/>
      <w:bookmarkStart w:id="83" w:name="_Toc12726839"/>
      <w:bookmarkStart w:id="84" w:name="_Toc12727646"/>
      <w:bookmarkEnd w:id="73"/>
      <w:bookmarkEnd w:id="74"/>
      <w:bookmarkEnd w:id="75"/>
      <w:bookmarkEnd w:id="76"/>
      <w:r w:rsidR="00667428" w:rsidRPr="00667428">
        <w:rPr>
          <w:lang w:val="pt-BR"/>
        </w:rPr>
        <w:t xml:space="preserve"> </w:t>
      </w:r>
    </w:p>
    <w:p w14:paraId="193C2DFD" w14:textId="391A6B13" w:rsidR="00667428" w:rsidRPr="00B56BE1" w:rsidRDefault="00667428" w:rsidP="00457064">
      <w:pPr>
        <w:spacing w:line="360" w:lineRule="auto"/>
        <w:ind w:firstLine="360"/>
        <w:rPr>
          <w:rFonts w:ascii="Times New Roman" w:hAnsi="Times New Roman"/>
          <w:color w:val="auto"/>
          <w:lang w:val="pt-BR" w:eastAsia="pt-BR"/>
        </w:rPr>
      </w:pPr>
      <w:r w:rsidRPr="00B56BE1">
        <w:rPr>
          <w:lang w:val="pt-BR" w:eastAsia="pt-BR"/>
        </w:rPr>
        <w:t>A equipe de desenvolvimento do Software do Hotel é composta pelos alunos da turma de Informática</w:t>
      </w:r>
      <w:r w:rsidR="00071E01">
        <w:rPr>
          <w:lang w:val="pt-BR" w:eastAsia="pt-BR"/>
        </w:rPr>
        <w:t xml:space="preserve"> da FIEC em parceria com a UNIFAE</w:t>
      </w:r>
      <w:r w:rsidRPr="00B56BE1">
        <w:rPr>
          <w:lang w:val="pt-BR" w:eastAsia="pt-BR"/>
        </w:rPr>
        <w:t>, Fabricio Juliari, Kassiane Cristina Gonçalves, Luís Gustavo de Freitas e Vitor Rafael Silva. Foram definidas as funções de cada integrante</w:t>
      </w:r>
    </w:p>
    <w:p w14:paraId="34BCFC02" w14:textId="77777777" w:rsidR="00667428" w:rsidRPr="00667428" w:rsidRDefault="00667428" w:rsidP="00920FA3">
      <w:pPr>
        <w:pStyle w:val="PargrafodaLista"/>
        <w:numPr>
          <w:ilvl w:val="0"/>
          <w:numId w:val="12"/>
        </w:numPr>
        <w:spacing w:line="360" w:lineRule="auto"/>
        <w:rPr>
          <w:lang w:val="pt-BR" w:eastAsia="pt-BR"/>
        </w:rPr>
      </w:pPr>
      <w:r w:rsidRPr="00667428">
        <w:rPr>
          <w:lang w:val="pt-BR" w:eastAsia="pt-BR"/>
        </w:rPr>
        <w:t>Fabricio como Desenvolvedor de banco de dados e desenvolvedor de designer;</w:t>
      </w:r>
    </w:p>
    <w:p w14:paraId="511C9BF0" w14:textId="483F5BF7" w:rsidR="00667428" w:rsidRPr="00667428" w:rsidRDefault="00667428" w:rsidP="00920FA3">
      <w:pPr>
        <w:pStyle w:val="PargrafodaLista"/>
        <w:numPr>
          <w:ilvl w:val="0"/>
          <w:numId w:val="12"/>
        </w:numPr>
        <w:spacing w:line="360" w:lineRule="auto"/>
        <w:rPr>
          <w:lang w:val="pt-BR" w:eastAsia="pt-BR"/>
        </w:rPr>
      </w:pPr>
      <w:r w:rsidRPr="00667428">
        <w:rPr>
          <w:lang w:val="pt-BR" w:eastAsia="pt-BR"/>
        </w:rPr>
        <w:t>Kassiane como líder e documentadora;</w:t>
      </w:r>
    </w:p>
    <w:p w14:paraId="51971D67" w14:textId="77777777" w:rsidR="00667428" w:rsidRPr="00667428" w:rsidRDefault="00667428" w:rsidP="00920FA3">
      <w:pPr>
        <w:pStyle w:val="PargrafodaLista"/>
        <w:numPr>
          <w:ilvl w:val="0"/>
          <w:numId w:val="12"/>
        </w:numPr>
        <w:spacing w:line="360" w:lineRule="auto"/>
        <w:rPr>
          <w:lang w:val="pt-BR" w:eastAsia="pt-BR"/>
        </w:rPr>
      </w:pPr>
      <w:r w:rsidRPr="00667428">
        <w:rPr>
          <w:lang w:val="pt-BR" w:eastAsia="pt-BR"/>
        </w:rPr>
        <w:t>Luís como programador e desenvolvedor de designer secundário; </w:t>
      </w:r>
    </w:p>
    <w:p w14:paraId="2D4FE2BE" w14:textId="7F3263CD" w:rsidR="00667428" w:rsidRPr="00667428" w:rsidRDefault="00BA17BD" w:rsidP="00920FA3">
      <w:pPr>
        <w:pStyle w:val="PargrafodaLista"/>
        <w:numPr>
          <w:ilvl w:val="0"/>
          <w:numId w:val="12"/>
        </w:numPr>
        <w:spacing w:line="360" w:lineRule="auto"/>
        <w:rPr>
          <w:lang w:val="pt-BR" w:eastAsia="pt-BR"/>
        </w:rPr>
      </w:pPr>
      <w:r>
        <w:rPr>
          <w:lang w:val="pt-BR" w:eastAsia="pt-BR"/>
        </w:rPr>
        <w:t>Vitor como tester;</w:t>
      </w:r>
    </w:p>
    <w:p w14:paraId="25FC1B20" w14:textId="6CBA6332" w:rsidR="00B56BE1" w:rsidRPr="00B56BE1" w:rsidRDefault="00B56BE1" w:rsidP="00457064">
      <w:pPr>
        <w:spacing w:line="360" w:lineRule="auto"/>
        <w:rPr>
          <w:lang w:val="pt-BR"/>
        </w:rPr>
      </w:pPr>
    </w:p>
    <w:p w14:paraId="34D01D9B" w14:textId="554B95D1" w:rsidR="00667428" w:rsidRPr="00667428" w:rsidRDefault="00BE5298" w:rsidP="00457064">
      <w:pPr>
        <w:pStyle w:val="Subttulo"/>
        <w:spacing w:line="360" w:lineRule="auto"/>
        <w:jc w:val="both"/>
        <w:rPr>
          <w:lang w:val="pt-BR"/>
        </w:rPr>
      </w:pPr>
      <w:bookmarkStart w:id="85" w:name="_Toc22743457"/>
      <w:bookmarkStart w:id="86" w:name="_Toc22745349"/>
      <w:bookmarkStart w:id="87" w:name="_Toc23521609"/>
      <w:bookmarkStart w:id="88" w:name="_Toc25147378"/>
      <w:bookmarkEnd w:id="77"/>
      <w:bookmarkEnd w:id="78"/>
      <w:bookmarkEnd w:id="79"/>
      <w:bookmarkEnd w:id="80"/>
      <w:bookmarkEnd w:id="81"/>
      <w:bookmarkEnd w:id="82"/>
      <w:bookmarkEnd w:id="83"/>
      <w:bookmarkEnd w:id="84"/>
      <w:r>
        <w:rPr>
          <w:rFonts w:ascii="Arial" w:hAnsi="Arial" w:cs="Arial"/>
          <w:b/>
          <w:lang w:val="pt-BR"/>
        </w:rPr>
        <w:t xml:space="preserve">1.3 </w:t>
      </w:r>
      <w:r w:rsidR="008A170E" w:rsidRPr="007013B1">
        <w:rPr>
          <w:rFonts w:ascii="Arial" w:hAnsi="Arial" w:cs="Arial"/>
          <w:b/>
          <w:lang w:val="pt-BR"/>
        </w:rPr>
        <w:t>Requisitos</w:t>
      </w:r>
      <w:bookmarkEnd w:id="85"/>
      <w:bookmarkEnd w:id="86"/>
      <w:bookmarkEnd w:id="87"/>
      <w:bookmarkEnd w:id="88"/>
    </w:p>
    <w:p w14:paraId="3282815D" w14:textId="5FA515FD" w:rsidR="0077354C" w:rsidRPr="001D117F" w:rsidRDefault="008A170E" w:rsidP="006F0117">
      <w:pPr>
        <w:spacing w:line="360" w:lineRule="auto"/>
        <w:ind w:firstLine="709"/>
        <w:rPr>
          <w:lang w:val="pt-BR"/>
        </w:rPr>
      </w:pPr>
      <w:r w:rsidRPr="00725970">
        <w:rPr>
          <w:rFonts w:cs="Arial"/>
          <w:lang w:val="pt-BR"/>
        </w:rPr>
        <w:t>O projeto proposto é definido como uma ferra</w:t>
      </w:r>
      <w:r w:rsidR="00E25590">
        <w:rPr>
          <w:rFonts w:cs="Arial"/>
          <w:lang w:val="pt-BR"/>
        </w:rPr>
        <w:t>menta</w:t>
      </w:r>
      <w:r w:rsidR="00D24727">
        <w:rPr>
          <w:rFonts w:cs="Arial"/>
          <w:lang w:val="pt-BR"/>
        </w:rPr>
        <w:t xml:space="preserve"> de controle</w:t>
      </w:r>
      <w:r w:rsidRPr="00725970">
        <w:rPr>
          <w:rFonts w:cs="Arial"/>
          <w:lang w:val="pt-BR"/>
        </w:rPr>
        <w:t xml:space="preserve"> para um hotel, </w:t>
      </w:r>
      <w:r w:rsidR="003E2AF3">
        <w:rPr>
          <w:rFonts w:cs="Arial"/>
          <w:lang w:val="pt-BR"/>
        </w:rPr>
        <w:t xml:space="preserve">um software comercial, </w:t>
      </w:r>
      <w:r w:rsidRPr="00725970">
        <w:rPr>
          <w:rFonts w:cs="Arial"/>
          <w:lang w:val="pt-BR"/>
        </w:rPr>
        <w:t xml:space="preserve">contendo </w:t>
      </w:r>
      <w:bookmarkStart w:id="89" w:name="_Toc11675941"/>
      <w:bookmarkStart w:id="90" w:name="_Toc12703614"/>
      <w:r w:rsidR="008425D1">
        <w:rPr>
          <w:rFonts w:cs="Arial"/>
          <w:lang w:val="pt-BR"/>
        </w:rPr>
        <w:t>cadastros de dados e funções para manipular estes dados.</w:t>
      </w:r>
      <w:r w:rsidR="0077354C" w:rsidRPr="001D117F">
        <w:rPr>
          <w:lang w:val="pt-BR"/>
        </w:rPr>
        <w:br w:type="page"/>
      </w:r>
    </w:p>
    <w:p w14:paraId="7C84B416" w14:textId="4AF91E0C" w:rsidR="00667428" w:rsidRPr="00725970" w:rsidRDefault="00667428" w:rsidP="00457064">
      <w:pPr>
        <w:pStyle w:val="Subttulo"/>
        <w:spacing w:line="360" w:lineRule="auto"/>
        <w:jc w:val="both"/>
        <w:rPr>
          <w:lang w:val="pt-BR"/>
        </w:rPr>
      </w:pPr>
      <w:bookmarkStart w:id="91" w:name="_Toc11675939"/>
      <w:bookmarkStart w:id="92" w:name="_Toc12703612"/>
      <w:bookmarkStart w:id="93" w:name="_Toc12722656"/>
      <w:bookmarkStart w:id="94" w:name="_Toc12723313"/>
      <w:bookmarkStart w:id="95" w:name="_Toc12723389"/>
      <w:bookmarkStart w:id="96" w:name="_Toc12726382"/>
      <w:bookmarkStart w:id="97" w:name="_Toc12726840"/>
      <w:bookmarkStart w:id="98" w:name="_Toc12727647"/>
      <w:bookmarkStart w:id="99" w:name="_Toc12864222"/>
      <w:bookmarkStart w:id="100" w:name="_Toc12873564"/>
      <w:bookmarkStart w:id="101" w:name="_Toc17727716"/>
      <w:bookmarkStart w:id="102" w:name="_Toc17731071"/>
      <w:bookmarkStart w:id="103" w:name="_Toc17732125"/>
      <w:bookmarkStart w:id="104" w:name="_Toc17809810"/>
      <w:bookmarkStart w:id="105" w:name="_Toc19984259"/>
      <w:bookmarkStart w:id="106" w:name="_Toc19987399"/>
      <w:bookmarkStart w:id="107" w:name="_Toc19992373"/>
      <w:bookmarkStart w:id="108" w:name="_Toc22743458"/>
      <w:bookmarkStart w:id="109" w:name="_Toc22745350"/>
      <w:bookmarkStart w:id="110" w:name="_Toc23521610"/>
      <w:bookmarkStart w:id="111" w:name="_Toc25147379"/>
      <w:r>
        <w:rPr>
          <w:rFonts w:ascii="Arial" w:hAnsi="Arial" w:cs="Arial"/>
          <w:b/>
          <w:lang w:val="pt-BR"/>
        </w:rPr>
        <w:lastRenderedPageBreak/>
        <w:t xml:space="preserve">1.4 </w:t>
      </w:r>
      <w:r w:rsidRPr="007013B1">
        <w:rPr>
          <w:rFonts w:ascii="Arial" w:hAnsi="Arial" w:cs="Arial"/>
          <w:b/>
          <w:lang w:val="pt-BR"/>
        </w:rPr>
        <w:t>T</w:t>
      </w:r>
      <w:bookmarkEnd w:id="91"/>
      <w:bookmarkEnd w:id="92"/>
      <w:bookmarkEnd w:id="93"/>
      <w:bookmarkEnd w:id="94"/>
      <w:bookmarkEnd w:id="95"/>
      <w:bookmarkEnd w:id="96"/>
      <w:bookmarkEnd w:id="97"/>
      <w:bookmarkEnd w:id="98"/>
      <w:bookmarkEnd w:id="99"/>
      <w:bookmarkEnd w:id="100"/>
      <w:bookmarkEnd w:id="101"/>
      <w:r w:rsidRPr="007013B1">
        <w:rPr>
          <w:rFonts w:ascii="Arial" w:hAnsi="Arial" w:cs="Arial"/>
          <w:b/>
          <w:lang w:val="pt-BR"/>
        </w:rPr>
        <w:t>ecnologia</w:t>
      </w:r>
      <w:bookmarkEnd w:id="102"/>
      <w:bookmarkEnd w:id="103"/>
      <w:bookmarkEnd w:id="104"/>
      <w:bookmarkEnd w:id="105"/>
      <w:bookmarkEnd w:id="106"/>
      <w:bookmarkEnd w:id="107"/>
      <w:bookmarkEnd w:id="108"/>
      <w:bookmarkEnd w:id="109"/>
      <w:bookmarkEnd w:id="110"/>
      <w:r>
        <w:rPr>
          <w:rFonts w:ascii="Arial" w:hAnsi="Arial" w:cs="Arial"/>
          <w:b/>
          <w:lang w:val="pt-BR"/>
        </w:rPr>
        <w:t>s</w:t>
      </w:r>
      <w:bookmarkEnd w:id="111"/>
    </w:p>
    <w:p w14:paraId="09FD97EC" w14:textId="6D999D44" w:rsidR="00667428" w:rsidRDefault="00667428" w:rsidP="00457064">
      <w:pPr>
        <w:spacing w:line="360" w:lineRule="auto"/>
        <w:ind w:firstLine="360"/>
        <w:rPr>
          <w:rFonts w:cs="Arial"/>
          <w:lang w:val="pt-BR"/>
        </w:rPr>
      </w:pPr>
      <w:r w:rsidRPr="00725970">
        <w:rPr>
          <w:rFonts w:cs="Arial"/>
          <w:lang w:val="pt-BR"/>
        </w:rPr>
        <w:t xml:space="preserve">As tecnologias utilizadas para </w:t>
      </w:r>
      <w:r w:rsidRPr="00671E9C">
        <w:rPr>
          <w:rFonts w:cs="Arial"/>
          <w:lang w:val="pt-BR"/>
        </w:rPr>
        <w:t>desenvolvimento</w:t>
      </w:r>
      <w:r w:rsidRPr="00725970">
        <w:rPr>
          <w:rFonts w:cs="Arial"/>
          <w:lang w:val="pt-BR"/>
        </w:rPr>
        <w:t xml:space="preserve"> do projeto foram: </w:t>
      </w:r>
    </w:p>
    <w:p w14:paraId="39331E2F" w14:textId="2CD805A3" w:rsidR="00A13AA8" w:rsidRDefault="00A13AA8" w:rsidP="00A13AA8">
      <w:pPr>
        <w:pStyle w:val="PargrafodaLista"/>
        <w:numPr>
          <w:ilvl w:val="0"/>
          <w:numId w:val="13"/>
        </w:numPr>
        <w:spacing w:line="360" w:lineRule="auto"/>
        <w:rPr>
          <w:rFonts w:cs="Arial"/>
          <w:lang w:val="pt-BR"/>
        </w:rPr>
      </w:pPr>
      <w:r w:rsidRPr="00671E9C">
        <w:rPr>
          <w:rFonts w:cs="Arial"/>
          <w:b/>
          <w:bCs/>
          <w:lang w:val="pt-BR"/>
        </w:rPr>
        <w:t>Git</w:t>
      </w:r>
      <w:r w:rsidRPr="00671E9C">
        <w:rPr>
          <w:rFonts w:cs="Arial"/>
          <w:lang w:val="pt-BR"/>
        </w:rPr>
        <w:t xml:space="preserve"> e </w:t>
      </w:r>
      <w:r w:rsidRPr="00671E9C">
        <w:rPr>
          <w:rFonts w:cs="Arial"/>
          <w:b/>
          <w:bCs/>
          <w:lang w:val="pt-BR"/>
        </w:rPr>
        <w:t>Google Drive</w:t>
      </w:r>
      <w:r w:rsidRPr="00671E9C">
        <w:rPr>
          <w:rFonts w:cs="Arial"/>
          <w:lang w:val="pt-BR"/>
        </w:rPr>
        <w:t xml:space="preserve"> como servidor de backup;</w:t>
      </w:r>
    </w:p>
    <w:p w14:paraId="765D0EE9" w14:textId="54597080" w:rsidR="00A13AA8" w:rsidRPr="00A13AA8" w:rsidRDefault="00A13AA8" w:rsidP="00A13AA8">
      <w:pPr>
        <w:pStyle w:val="PargrafodaLista"/>
        <w:numPr>
          <w:ilvl w:val="0"/>
          <w:numId w:val="13"/>
        </w:numPr>
        <w:spacing w:line="360" w:lineRule="auto"/>
        <w:rPr>
          <w:rFonts w:cs="Arial"/>
          <w:lang w:val="pt-BR"/>
        </w:rPr>
      </w:pPr>
      <w:r w:rsidRPr="00671E9C">
        <w:rPr>
          <w:rFonts w:cs="Arial"/>
          <w:b/>
          <w:bCs/>
          <w:lang w:val="pt-BR"/>
        </w:rPr>
        <w:t>Java</w:t>
      </w:r>
      <w:r w:rsidRPr="00671E9C">
        <w:rPr>
          <w:rFonts w:cs="Arial"/>
          <w:lang w:val="pt-BR"/>
        </w:rPr>
        <w:t xml:space="preserve"> para a codificação do software;</w:t>
      </w:r>
    </w:p>
    <w:p w14:paraId="60B9E9D0" w14:textId="3A52BCB0" w:rsidR="00667428" w:rsidRDefault="00667428" w:rsidP="00920FA3">
      <w:pPr>
        <w:pStyle w:val="PargrafodaLista"/>
        <w:numPr>
          <w:ilvl w:val="0"/>
          <w:numId w:val="13"/>
        </w:numPr>
        <w:spacing w:line="360" w:lineRule="auto"/>
        <w:rPr>
          <w:rFonts w:cs="Arial"/>
          <w:lang w:val="pt-BR"/>
        </w:rPr>
      </w:pPr>
      <w:r w:rsidRPr="00671E9C">
        <w:rPr>
          <w:rFonts w:cs="Arial"/>
          <w:b/>
          <w:bCs/>
          <w:lang w:val="pt-BR"/>
        </w:rPr>
        <w:t>MySQL</w:t>
      </w:r>
      <w:r w:rsidRPr="00671E9C">
        <w:rPr>
          <w:rFonts w:cs="Arial"/>
          <w:lang w:val="pt-BR"/>
        </w:rPr>
        <w:t xml:space="preserve"> </w:t>
      </w:r>
      <w:r w:rsidRPr="00671E9C">
        <w:rPr>
          <w:rFonts w:cs="Arial"/>
          <w:b/>
          <w:bCs/>
          <w:lang w:val="pt-BR"/>
        </w:rPr>
        <w:t>Workbench 5.2</w:t>
      </w:r>
      <w:r w:rsidRPr="00671E9C">
        <w:rPr>
          <w:rFonts w:cs="Arial"/>
          <w:lang w:val="pt-BR"/>
        </w:rPr>
        <w:t xml:space="preserve"> e </w:t>
      </w:r>
      <w:r w:rsidRPr="00671E9C">
        <w:rPr>
          <w:rFonts w:cs="Arial"/>
          <w:b/>
          <w:bCs/>
          <w:lang w:val="pt-BR"/>
        </w:rPr>
        <w:t>8.0 CE</w:t>
      </w:r>
      <w:r w:rsidRPr="00671E9C">
        <w:rPr>
          <w:rFonts w:cs="Arial"/>
          <w:lang w:val="pt-BR"/>
        </w:rPr>
        <w:t xml:space="preserve"> para o armazenamento dos dados;</w:t>
      </w:r>
    </w:p>
    <w:p w14:paraId="131D89AD" w14:textId="1D84CA9B" w:rsidR="00A13AA8" w:rsidRPr="00671E9C" w:rsidRDefault="00A13AA8" w:rsidP="00920FA3">
      <w:pPr>
        <w:pStyle w:val="PargrafodaLista"/>
        <w:numPr>
          <w:ilvl w:val="0"/>
          <w:numId w:val="13"/>
        </w:numPr>
        <w:spacing w:line="360" w:lineRule="auto"/>
        <w:rPr>
          <w:rFonts w:cs="Arial"/>
          <w:lang w:val="pt-BR"/>
        </w:rPr>
      </w:pPr>
      <w:r w:rsidRPr="00A83DEF">
        <w:rPr>
          <w:rFonts w:cs="Arial"/>
          <w:b/>
          <w:bCs/>
          <w:lang w:val="pt-BR"/>
        </w:rPr>
        <w:t>NetBeans IDE 8.2</w:t>
      </w:r>
      <w:r w:rsidRPr="00A83DEF">
        <w:rPr>
          <w:rFonts w:cs="Arial"/>
          <w:lang w:val="pt-BR"/>
        </w:rPr>
        <w:t xml:space="preserve"> para o desenvolvimento do software;</w:t>
      </w:r>
    </w:p>
    <w:p w14:paraId="4951022B" w14:textId="77777777" w:rsidR="00667428" w:rsidRPr="00671E9C" w:rsidRDefault="00667428" w:rsidP="00920FA3">
      <w:pPr>
        <w:pStyle w:val="PargrafodaLista"/>
        <w:numPr>
          <w:ilvl w:val="0"/>
          <w:numId w:val="13"/>
        </w:numPr>
        <w:spacing w:line="360" w:lineRule="auto"/>
        <w:rPr>
          <w:rFonts w:cs="Arial"/>
          <w:lang w:val="pt-BR"/>
        </w:rPr>
      </w:pPr>
      <w:r w:rsidRPr="00671E9C">
        <w:rPr>
          <w:rFonts w:cs="Arial"/>
          <w:b/>
          <w:bCs/>
          <w:lang w:val="pt-BR"/>
        </w:rPr>
        <w:t>Photoshop CS6</w:t>
      </w:r>
      <w:r w:rsidRPr="00671E9C">
        <w:rPr>
          <w:rFonts w:cs="Arial"/>
          <w:lang w:val="pt-BR"/>
        </w:rPr>
        <w:t xml:space="preserve"> e </w:t>
      </w:r>
      <w:r w:rsidRPr="00671E9C">
        <w:rPr>
          <w:rFonts w:cs="Arial"/>
          <w:b/>
          <w:bCs/>
          <w:lang w:val="pt-BR"/>
        </w:rPr>
        <w:t>CC 2019</w:t>
      </w:r>
      <w:r w:rsidRPr="00671E9C">
        <w:rPr>
          <w:rFonts w:cs="Arial"/>
          <w:lang w:val="pt-BR"/>
        </w:rPr>
        <w:t xml:space="preserve"> para editar imagens;</w:t>
      </w:r>
    </w:p>
    <w:p w14:paraId="43CCF4FA" w14:textId="77777777" w:rsidR="00667428" w:rsidRPr="00671E9C" w:rsidRDefault="00667428" w:rsidP="00920FA3">
      <w:pPr>
        <w:pStyle w:val="PargrafodaLista"/>
        <w:numPr>
          <w:ilvl w:val="0"/>
          <w:numId w:val="13"/>
        </w:numPr>
        <w:spacing w:line="360" w:lineRule="auto"/>
        <w:rPr>
          <w:rFonts w:cs="Arial"/>
          <w:lang w:val="pt-BR"/>
        </w:rPr>
      </w:pPr>
      <w:r w:rsidRPr="00671E9C">
        <w:rPr>
          <w:rFonts w:cs="Arial"/>
          <w:b/>
          <w:bCs/>
          <w:lang w:val="pt-BR"/>
        </w:rPr>
        <w:t>Paint</w:t>
      </w:r>
      <w:r w:rsidRPr="00671E9C">
        <w:rPr>
          <w:rFonts w:cs="Arial"/>
          <w:lang w:val="pt-BR"/>
        </w:rPr>
        <w:t xml:space="preserve"> (Windows) para editar imagens;</w:t>
      </w:r>
    </w:p>
    <w:p w14:paraId="28DEEDFE" w14:textId="6573E18E" w:rsidR="00667428" w:rsidRDefault="00667428" w:rsidP="00920FA3">
      <w:pPr>
        <w:pStyle w:val="PargrafodaLista"/>
        <w:numPr>
          <w:ilvl w:val="0"/>
          <w:numId w:val="13"/>
        </w:numPr>
        <w:spacing w:line="360" w:lineRule="auto"/>
        <w:rPr>
          <w:rFonts w:cs="Arial"/>
          <w:lang w:val="pt-BR"/>
        </w:rPr>
      </w:pPr>
      <w:r w:rsidRPr="00671E9C">
        <w:rPr>
          <w:rFonts w:cs="Arial"/>
          <w:b/>
          <w:bCs/>
          <w:lang w:val="pt-BR"/>
        </w:rPr>
        <w:t>Python 3.7</w:t>
      </w:r>
      <w:r w:rsidRPr="00671E9C">
        <w:rPr>
          <w:rFonts w:cs="Arial"/>
          <w:lang w:val="pt-BR"/>
        </w:rPr>
        <w:t xml:space="preserve"> para gerar a lista de anos dos campos de data;</w:t>
      </w:r>
    </w:p>
    <w:p w14:paraId="3860959F" w14:textId="11E9E0AE" w:rsidR="00A13AA8" w:rsidRPr="00671E9C" w:rsidRDefault="00A13AA8" w:rsidP="00A13AA8">
      <w:pPr>
        <w:pStyle w:val="PargrafodaLista"/>
        <w:numPr>
          <w:ilvl w:val="0"/>
          <w:numId w:val="13"/>
        </w:numPr>
        <w:spacing w:line="360" w:lineRule="auto"/>
        <w:rPr>
          <w:rFonts w:cs="Arial"/>
          <w:lang w:val="pt-BR"/>
        </w:rPr>
      </w:pPr>
      <w:r w:rsidRPr="00671E9C">
        <w:rPr>
          <w:rFonts w:cs="Arial"/>
          <w:b/>
          <w:bCs/>
          <w:lang w:val="pt-BR"/>
        </w:rPr>
        <w:t>Trello</w:t>
      </w:r>
      <w:r w:rsidRPr="00671E9C">
        <w:rPr>
          <w:rFonts w:cs="Arial"/>
          <w:lang w:val="pt-BR"/>
        </w:rPr>
        <w:t xml:space="preserve"> para acompanhar e gerenciar o desenvolvimento do projeto</w:t>
      </w:r>
      <w:r w:rsidR="00B568AC">
        <w:rPr>
          <w:rFonts w:cs="Arial"/>
          <w:lang w:val="pt-BR"/>
        </w:rPr>
        <w:t>.</w:t>
      </w:r>
    </w:p>
    <w:p w14:paraId="29A0FEF2" w14:textId="77777777" w:rsidR="00A13AA8" w:rsidRPr="00671E9C" w:rsidRDefault="00A13AA8" w:rsidP="00A13AA8">
      <w:pPr>
        <w:pStyle w:val="PargrafodaLista"/>
        <w:spacing w:line="360" w:lineRule="auto"/>
        <w:ind w:left="720"/>
        <w:rPr>
          <w:rFonts w:cs="Arial"/>
          <w:lang w:val="pt-BR"/>
        </w:rPr>
      </w:pPr>
    </w:p>
    <w:p w14:paraId="081F9A4D" w14:textId="7AE27F98" w:rsidR="00667428" w:rsidRPr="00667428" w:rsidRDefault="00667428" w:rsidP="00A13AA8">
      <w:pPr>
        <w:pStyle w:val="PargrafodaLista"/>
        <w:spacing w:line="360" w:lineRule="auto"/>
        <w:ind w:left="720"/>
        <w:rPr>
          <w:lang w:val="pt-BR"/>
        </w:rPr>
      </w:pPr>
    </w:p>
    <w:bookmarkEnd w:id="89"/>
    <w:bookmarkEnd w:id="90"/>
    <w:p w14:paraId="1AD93B07" w14:textId="77777777" w:rsidR="00CB2703" w:rsidRPr="00725970" w:rsidRDefault="00CB2703" w:rsidP="00457064">
      <w:pPr>
        <w:spacing w:line="360" w:lineRule="auto"/>
        <w:ind w:firstLine="709"/>
        <w:rPr>
          <w:rFonts w:cs="Arial"/>
          <w:lang w:val="pt-BR"/>
        </w:rPr>
      </w:pPr>
    </w:p>
    <w:p w14:paraId="1ABA4965" w14:textId="455585FB" w:rsidR="00CB2703" w:rsidRPr="00725970" w:rsidRDefault="00CB2703" w:rsidP="00457064">
      <w:pPr>
        <w:pStyle w:val="Subttulo"/>
        <w:spacing w:line="360" w:lineRule="auto"/>
        <w:jc w:val="both"/>
        <w:rPr>
          <w:lang w:val="pt-BR"/>
        </w:rPr>
      </w:pPr>
      <w:bookmarkStart w:id="112" w:name="_Toc25147380"/>
      <w:r>
        <w:rPr>
          <w:rFonts w:ascii="Arial" w:hAnsi="Arial" w:cs="Arial"/>
          <w:b/>
          <w:lang w:val="pt-BR"/>
        </w:rPr>
        <w:t>1.5 Metodologia</w:t>
      </w:r>
      <w:bookmarkEnd w:id="112"/>
    </w:p>
    <w:p w14:paraId="447CFB8C" w14:textId="52911A1B" w:rsidR="008A170E" w:rsidRPr="00725970" w:rsidRDefault="008A170E" w:rsidP="00457064">
      <w:pPr>
        <w:spacing w:line="360" w:lineRule="auto"/>
        <w:ind w:firstLine="708"/>
        <w:rPr>
          <w:rFonts w:cs="Arial"/>
          <w:lang w:val="pt-BR"/>
        </w:rPr>
      </w:pPr>
      <w:r w:rsidRPr="00725970">
        <w:rPr>
          <w:rFonts w:cs="Arial"/>
          <w:lang w:val="pt-BR"/>
        </w:rPr>
        <w:t xml:space="preserve">A metodologia empregada para desenvolvimento </w:t>
      </w:r>
      <w:r w:rsidR="000A6B56">
        <w:rPr>
          <w:rFonts w:cs="Arial"/>
          <w:lang w:val="pt-BR"/>
        </w:rPr>
        <w:t xml:space="preserve">do </w:t>
      </w:r>
      <w:r w:rsidR="005C3AC9">
        <w:rPr>
          <w:rFonts w:cs="Arial"/>
          <w:lang w:val="pt-BR"/>
        </w:rPr>
        <w:t xml:space="preserve">software </w:t>
      </w:r>
      <w:r w:rsidRPr="00725970">
        <w:rPr>
          <w:rFonts w:cs="Arial"/>
          <w:lang w:val="pt-BR"/>
        </w:rPr>
        <w:t>foi dada de acordo com o fluxograma abaixo:</w:t>
      </w:r>
    </w:p>
    <w:p w14:paraId="09CAF1F2" w14:textId="77777777" w:rsidR="008A170E" w:rsidRDefault="001763FD" w:rsidP="00457064">
      <w:pPr>
        <w:spacing w:line="360" w:lineRule="auto"/>
        <w:ind w:firstLine="708"/>
      </w:pPr>
      <w:r w:rsidRPr="008A170E">
        <w:rPr>
          <w:noProof/>
          <w:lang w:val="pt-BR" w:eastAsia="pt-BR"/>
        </w:rPr>
        <w:drawing>
          <wp:inline distT="0" distB="0" distL="0" distR="0" wp14:anchorId="063558D3" wp14:editId="479D4183">
            <wp:extent cx="5401945" cy="1134110"/>
            <wp:effectExtent l="19050" t="0" r="27305" b="0"/>
            <wp:docPr id="1" name="Diagrama 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9B07A59" w14:textId="77777777" w:rsidR="008A170E" w:rsidRPr="00725970" w:rsidRDefault="008A170E" w:rsidP="00457064">
      <w:pPr>
        <w:spacing w:line="360" w:lineRule="auto"/>
        <w:ind w:firstLine="708"/>
        <w:rPr>
          <w:rFonts w:cs="Arial"/>
          <w:lang w:val="pt-BR"/>
        </w:rPr>
      </w:pPr>
      <w:r w:rsidRPr="00725970">
        <w:rPr>
          <w:rFonts w:cs="Arial"/>
          <w:lang w:val="pt-BR"/>
        </w:rPr>
        <w:t>As etapas da metodologia são descritas de acordo com:</w:t>
      </w:r>
    </w:p>
    <w:p w14:paraId="12529355" w14:textId="48A83411" w:rsidR="008A170E" w:rsidRPr="00725970" w:rsidRDefault="008A170E" w:rsidP="00920FA3">
      <w:pPr>
        <w:pStyle w:val="PargrafodaLista"/>
        <w:numPr>
          <w:ilvl w:val="0"/>
          <w:numId w:val="10"/>
        </w:numPr>
        <w:spacing w:before="0" w:after="160" w:line="360" w:lineRule="auto"/>
        <w:contextualSpacing/>
        <w:rPr>
          <w:rFonts w:cs="Arial"/>
          <w:lang w:val="pt-BR"/>
        </w:rPr>
      </w:pPr>
      <w:r w:rsidRPr="00725970">
        <w:rPr>
          <w:rFonts w:cs="Arial"/>
          <w:lang w:val="pt-BR"/>
        </w:rPr>
        <w:t>Levantamento de requisitos: Os requisitos foram pre</w:t>
      </w:r>
      <w:r w:rsidR="00C028CC">
        <w:rPr>
          <w:rFonts w:cs="Arial"/>
          <w:lang w:val="pt-BR"/>
        </w:rPr>
        <w:t>viamente descritos</w:t>
      </w:r>
      <w:r w:rsidRPr="00725970">
        <w:rPr>
          <w:rFonts w:cs="Arial"/>
          <w:lang w:val="pt-BR"/>
        </w:rPr>
        <w:t>, sendo definidos pelos alunos.</w:t>
      </w:r>
    </w:p>
    <w:p w14:paraId="04EAE60B" w14:textId="024BACF4" w:rsidR="008A170E" w:rsidRPr="00725970" w:rsidRDefault="008A170E" w:rsidP="00920FA3">
      <w:pPr>
        <w:pStyle w:val="PargrafodaLista"/>
        <w:numPr>
          <w:ilvl w:val="0"/>
          <w:numId w:val="10"/>
        </w:numPr>
        <w:spacing w:before="0" w:after="160" w:line="360" w:lineRule="auto"/>
        <w:contextualSpacing/>
        <w:rPr>
          <w:rFonts w:cs="Arial"/>
          <w:lang w:val="pt-BR"/>
        </w:rPr>
      </w:pPr>
      <w:r w:rsidRPr="00725970">
        <w:rPr>
          <w:rFonts w:cs="Arial"/>
          <w:lang w:val="pt-BR"/>
        </w:rPr>
        <w:t>Planejamento:</w:t>
      </w:r>
      <w:r w:rsidR="00852D02">
        <w:rPr>
          <w:rFonts w:cs="Arial"/>
          <w:lang w:val="pt-BR"/>
        </w:rPr>
        <w:t xml:space="preserve"> </w:t>
      </w:r>
      <w:r w:rsidRPr="00725970">
        <w:rPr>
          <w:rFonts w:cs="Arial"/>
          <w:lang w:val="pt-BR"/>
        </w:rPr>
        <w:t xml:space="preserve">Banco de dados, </w:t>
      </w:r>
      <w:r w:rsidR="00521BCD">
        <w:rPr>
          <w:rFonts w:cs="Arial"/>
          <w:lang w:val="pt-BR"/>
        </w:rPr>
        <w:t>d</w:t>
      </w:r>
      <w:r w:rsidR="00521BCD" w:rsidRPr="00725970">
        <w:rPr>
          <w:rFonts w:cs="Arial"/>
          <w:lang w:val="pt-BR"/>
        </w:rPr>
        <w:t>esign</w:t>
      </w:r>
      <w:r w:rsidRPr="00725970">
        <w:rPr>
          <w:rFonts w:cs="Arial"/>
          <w:lang w:val="pt-BR"/>
        </w:rPr>
        <w:t>,</w:t>
      </w:r>
      <w:r w:rsidR="00521BCD" w:rsidRPr="00521BCD">
        <w:rPr>
          <w:rFonts w:cs="Arial"/>
          <w:lang w:val="pt-BR"/>
        </w:rPr>
        <w:t xml:space="preserve"> </w:t>
      </w:r>
      <w:r w:rsidR="00521BCD">
        <w:rPr>
          <w:rFonts w:cs="Arial"/>
          <w:lang w:val="pt-BR"/>
        </w:rPr>
        <w:t>J</w:t>
      </w:r>
      <w:r w:rsidR="00521BCD" w:rsidRPr="00725970">
        <w:rPr>
          <w:rFonts w:cs="Arial"/>
          <w:lang w:val="pt-BR"/>
        </w:rPr>
        <w:t>ava</w:t>
      </w:r>
      <w:r w:rsidRPr="00725970">
        <w:rPr>
          <w:rFonts w:cs="Arial"/>
          <w:lang w:val="pt-BR"/>
        </w:rPr>
        <w:t xml:space="preserve"> </w:t>
      </w:r>
      <w:r w:rsidR="00623436">
        <w:rPr>
          <w:rFonts w:cs="Arial"/>
          <w:lang w:val="pt-BR"/>
        </w:rPr>
        <w:t>e</w:t>
      </w:r>
      <w:r w:rsidRPr="00725970">
        <w:rPr>
          <w:rFonts w:cs="Arial"/>
          <w:lang w:val="pt-BR"/>
        </w:rPr>
        <w:t xml:space="preserve"> testes.</w:t>
      </w:r>
    </w:p>
    <w:p w14:paraId="4287F662" w14:textId="3A543699" w:rsidR="008A170E" w:rsidRPr="00E65DE7" w:rsidRDefault="008A170E" w:rsidP="00920FA3">
      <w:pPr>
        <w:pStyle w:val="PargrafodaLista"/>
        <w:numPr>
          <w:ilvl w:val="0"/>
          <w:numId w:val="10"/>
        </w:numPr>
        <w:spacing w:before="0" w:after="160" w:line="360" w:lineRule="auto"/>
        <w:contextualSpacing/>
        <w:rPr>
          <w:rFonts w:cs="Arial"/>
          <w:lang w:val="pt-BR"/>
        </w:rPr>
      </w:pPr>
      <w:r w:rsidRPr="00E65DE7">
        <w:rPr>
          <w:rFonts w:cs="Arial"/>
          <w:lang w:val="pt-BR"/>
        </w:rPr>
        <w:t xml:space="preserve">Desenvolvimento: </w:t>
      </w:r>
      <w:r w:rsidR="00C13AFD" w:rsidRPr="00E65DE7">
        <w:rPr>
          <w:rFonts w:cs="Arial"/>
          <w:lang w:val="pt-BR"/>
        </w:rPr>
        <w:t xml:space="preserve">O </w:t>
      </w:r>
      <w:r w:rsidR="00E65DE7" w:rsidRPr="00E65DE7">
        <w:rPr>
          <w:rFonts w:cs="Arial"/>
          <w:lang w:val="pt-BR"/>
        </w:rPr>
        <w:t>Desenvolvimento do software foi finalizado</w:t>
      </w:r>
      <w:r w:rsidR="00E65DE7">
        <w:rPr>
          <w:rFonts w:cs="Arial"/>
          <w:lang w:val="pt-BR"/>
        </w:rPr>
        <w:t xml:space="preserve"> e atende a todos requisitos propostos</w:t>
      </w:r>
      <w:r w:rsidRPr="00E65DE7">
        <w:rPr>
          <w:rFonts w:cs="Arial"/>
          <w:lang w:val="pt-BR"/>
        </w:rPr>
        <w:t>.</w:t>
      </w:r>
    </w:p>
    <w:p w14:paraId="51F9EA67" w14:textId="00E97666" w:rsidR="0077354C" w:rsidRPr="00A500DA" w:rsidRDefault="008A170E" w:rsidP="0077354C">
      <w:pPr>
        <w:pStyle w:val="PargrafodaLista"/>
        <w:numPr>
          <w:ilvl w:val="0"/>
          <w:numId w:val="10"/>
        </w:numPr>
        <w:spacing w:before="0" w:after="160" w:line="360" w:lineRule="auto"/>
        <w:contextualSpacing/>
        <w:rPr>
          <w:rFonts w:cs="Arial"/>
          <w:lang w:val="pt-BR"/>
        </w:rPr>
      </w:pPr>
      <w:r w:rsidRPr="00725970">
        <w:rPr>
          <w:rFonts w:cs="Arial"/>
          <w:lang w:val="pt-BR"/>
        </w:rPr>
        <w:t>Testes: Foram realizados</w:t>
      </w:r>
      <w:r w:rsidR="00A500DA">
        <w:rPr>
          <w:rFonts w:cs="Arial"/>
          <w:lang w:val="pt-BR"/>
        </w:rPr>
        <w:t xml:space="preserve"> testes no Banco de dados e no Java.</w:t>
      </w:r>
    </w:p>
    <w:p w14:paraId="3633ED08" w14:textId="1BA5DD8E" w:rsidR="008A170E" w:rsidRPr="00A500DA" w:rsidRDefault="00316FA7" w:rsidP="002B04F1">
      <w:pPr>
        <w:spacing w:line="360" w:lineRule="auto"/>
        <w:ind w:left="1418"/>
        <w:rPr>
          <w:rFonts w:cs="Arial"/>
          <w:lang w:val="pt-BR"/>
        </w:rPr>
      </w:pPr>
      <w:bookmarkStart w:id="113" w:name="_Toc11675942"/>
      <w:r w:rsidRPr="00A500DA">
        <w:rPr>
          <w:rFonts w:cs="Arial"/>
          <w:lang w:val="pt-BR"/>
        </w:rPr>
        <w:t>In</w:t>
      </w:r>
      <w:r w:rsidR="00E65DE7">
        <w:rPr>
          <w:rFonts w:cs="Arial"/>
          <w:lang w:val="pt-BR"/>
        </w:rPr>
        <w:t>í</w:t>
      </w:r>
      <w:r w:rsidRPr="00A500DA">
        <w:rPr>
          <w:rFonts w:cs="Arial"/>
          <w:lang w:val="pt-BR"/>
        </w:rPr>
        <w:t>cio</w:t>
      </w:r>
      <w:r w:rsidR="0002379A">
        <w:rPr>
          <w:rFonts w:cs="Arial"/>
          <w:lang w:val="pt-BR"/>
        </w:rPr>
        <w:t xml:space="preserve">: </w:t>
      </w:r>
      <w:r w:rsidR="008A170E" w:rsidRPr="00A500DA">
        <w:rPr>
          <w:rFonts w:cs="Arial"/>
          <w:lang w:val="pt-BR"/>
        </w:rPr>
        <w:t>05/08/2019.</w:t>
      </w:r>
    </w:p>
    <w:p w14:paraId="0119115E" w14:textId="2F9134FF" w:rsidR="00A84414" w:rsidRDefault="00D86CB1" w:rsidP="002B04F1">
      <w:pPr>
        <w:spacing w:line="360" w:lineRule="auto"/>
        <w:ind w:left="1418"/>
        <w:rPr>
          <w:lang w:val="pt-BR"/>
        </w:rPr>
      </w:pPr>
      <w:r>
        <w:rPr>
          <w:rFonts w:cs="Arial"/>
          <w:lang w:val="pt-BR"/>
        </w:rPr>
        <w:t>T</w:t>
      </w:r>
      <w:r w:rsidR="00E65DE7">
        <w:rPr>
          <w:rFonts w:cs="Arial"/>
          <w:lang w:val="pt-BR"/>
        </w:rPr>
        <w:t>érmino</w:t>
      </w:r>
      <w:r w:rsidR="0002379A">
        <w:rPr>
          <w:rFonts w:cs="Arial"/>
          <w:lang w:val="pt-BR"/>
        </w:rPr>
        <w:t xml:space="preserve">: </w:t>
      </w:r>
      <w:r>
        <w:rPr>
          <w:rFonts w:cs="Arial"/>
          <w:lang w:val="pt-BR"/>
        </w:rPr>
        <w:t>22</w:t>
      </w:r>
      <w:r w:rsidR="008A170E" w:rsidRPr="00A84414">
        <w:rPr>
          <w:rFonts w:cs="Arial"/>
          <w:lang w:val="pt-BR"/>
        </w:rPr>
        <w:t>/11/2019</w:t>
      </w:r>
      <w:bookmarkStart w:id="114" w:name="_Toc12726389"/>
      <w:bookmarkStart w:id="115" w:name="_Toc12726847"/>
      <w:bookmarkStart w:id="116" w:name="_Toc12727655"/>
      <w:bookmarkStart w:id="117" w:name="_Toc12864230"/>
      <w:bookmarkStart w:id="118" w:name="_Toc12873572"/>
      <w:bookmarkStart w:id="119" w:name="_Toc17727721"/>
      <w:bookmarkStart w:id="120" w:name="_Toc12703615"/>
      <w:bookmarkStart w:id="121" w:name="_Toc12722659"/>
      <w:bookmarkStart w:id="122" w:name="_Toc12723320"/>
      <w:bookmarkStart w:id="123" w:name="_Toc12723396"/>
      <w:bookmarkStart w:id="124" w:name="_Toc17731074"/>
      <w:bookmarkStart w:id="125" w:name="_Toc17732128"/>
      <w:bookmarkStart w:id="126" w:name="_Toc17809813"/>
      <w:r w:rsidR="00A84414" w:rsidRPr="00A84414">
        <w:rPr>
          <w:rFonts w:cs="Arial"/>
          <w:lang w:val="pt-BR"/>
        </w:rPr>
        <w:t>.</w:t>
      </w:r>
      <w:r w:rsidR="00A84414">
        <w:rPr>
          <w:lang w:val="pt-BR"/>
        </w:rPr>
        <w:t xml:space="preserve"> </w:t>
      </w:r>
    </w:p>
    <w:p w14:paraId="72C0DA25" w14:textId="7E275546" w:rsidR="00CB2703" w:rsidRPr="001600C5" w:rsidRDefault="00CB2703" w:rsidP="00457064">
      <w:pPr>
        <w:pStyle w:val="Ttulo1"/>
        <w:spacing w:line="360" w:lineRule="auto"/>
        <w:jc w:val="left"/>
        <w:rPr>
          <w:rFonts w:ascii="Arial" w:hAnsi="Arial" w:cs="Arial"/>
          <w:color w:val="000000"/>
          <w:sz w:val="24"/>
          <w:szCs w:val="24"/>
          <w:lang w:val="pt-BR"/>
        </w:rPr>
      </w:pPr>
      <w:bookmarkStart w:id="127" w:name="_Toc25147381"/>
      <w:r>
        <w:rPr>
          <w:rFonts w:ascii="Arial" w:hAnsi="Arial" w:cs="Arial"/>
          <w:color w:val="000000"/>
          <w:sz w:val="24"/>
          <w:szCs w:val="24"/>
          <w:lang w:val="pt-BR"/>
        </w:rPr>
        <w:lastRenderedPageBreak/>
        <w:t>2</w:t>
      </w:r>
      <w:r w:rsidRPr="001600C5">
        <w:rPr>
          <w:rFonts w:ascii="Arial" w:hAnsi="Arial" w:cs="Arial"/>
          <w:color w:val="000000"/>
          <w:sz w:val="24"/>
          <w:szCs w:val="24"/>
          <w:lang w:val="pt-BR"/>
        </w:rPr>
        <w:t xml:space="preserve"> </w:t>
      </w:r>
      <w:r>
        <w:rPr>
          <w:rFonts w:ascii="Arial" w:hAnsi="Arial" w:cs="Arial"/>
          <w:color w:val="000000"/>
          <w:sz w:val="24"/>
          <w:szCs w:val="24"/>
          <w:lang w:val="pt-BR"/>
        </w:rPr>
        <w:t>OBJETIVO</w:t>
      </w:r>
      <w:bookmarkEnd w:id="127"/>
    </w:p>
    <w:p w14:paraId="2030672E" w14:textId="77777777" w:rsidR="00CB2703" w:rsidRDefault="00CB2703" w:rsidP="00457064">
      <w:pPr>
        <w:spacing w:line="360" w:lineRule="auto"/>
        <w:rPr>
          <w:lang w:val="pt-BR"/>
        </w:rPr>
      </w:pPr>
    </w:p>
    <w:p w14:paraId="42E30D3E" w14:textId="0EB34024" w:rsidR="00CB2703" w:rsidRDefault="00CB2703" w:rsidP="00457064">
      <w:pPr>
        <w:spacing w:line="360" w:lineRule="auto"/>
        <w:ind w:firstLine="709"/>
        <w:rPr>
          <w:rFonts w:cs="Arial"/>
          <w:lang w:val="pt-BR"/>
        </w:rPr>
      </w:pPr>
      <w:r w:rsidRPr="00725970">
        <w:rPr>
          <w:rFonts w:cs="Arial"/>
          <w:lang w:val="pt-BR"/>
        </w:rPr>
        <w:t xml:space="preserve">O objetivo principal do software é tornar o </w:t>
      </w:r>
      <w:r w:rsidR="00E32A1B">
        <w:rPr>
          <w:rFonts w:cs="Arial"/>
          <w:lang w:val="pt-BR"/>
        </w:rPr>
        <w:t xml:space="preserve">gerenciamento de um hotel </w:t>
      </w:r>
      <w:r w:rsidRPr="00725970">
        <w:rPr>
          <w:rFonts w:cs="Arial"/>
          <w:lang w:val="pt-BR"/>
        </w:rPr>
        <w:t>mais simples, prático e de fácil entendimento.</w:t>
      </w:r>
      <w:r w:rsidR="0099148E">
        <w:rPr>
          <w:rFonts w:cs="Arial"/>
          <w:lang w:val="pt-BR"/>
        </w:rPr>
        <w:t xml:space="preserve"> Contendo cadastro de funcionários, hóspedes, quartos, reservas, pagamentos e lembretes, sendo eles dados manipuláveis pelas funções do software.</w:t>
      </w:r>
    </w:p>
    <w:p w14:paraId="39BC053C" w14:textId="77777777" w:rsidR="000B47D1" w:rsidRPr="001600C5" w:rsidRDefault="008A170E" w:rsidP="00457064">
      <w:pPr>
        <w:pStyle w:val="Ttulo1"/>
        <w:spacing w:line="360" w:lineRule="auto"/>
        <w:jc w:val="left"/>
        <w:rPr>
          <w:rFonts w:ascii="Arial" w:hAnsi="Arial" w:cs="Arial"/>
          <w:color w:val="000000"/>
          <w:sz w:val="24"/>
          <w:szCs w:val="24"/>
          <w:lang w:val="pt-BR"/>
        </w:rPr>
      </w:pPr>
      <w:r w:rsidRPr="00A84414">
        <w:rPr>
          <w:lang w:val="pt-BR"/>
        </w:rPr>
        <w:br w:type="page"/>
      </w:r>
      <w:bookmarkStart w:id="128" w:name="_Toc19984262"/>
      <w:bookmarkStart w:id="129" w:name="_Toc19987402"/>
      <w:bookmarkStart w:id="130" w:name="_Toc19992376"/>
      <w:bookmarkStart w:id="131" w:name="_Toc22743461"/>
      <w:bookmarkStart w:id="132" w:name="_Toc22745353"/>
      <w:bookmarkStart w:id="133" w:name="_Toc23521611"/>
      <w:bookmarkStart w:id="134" w:name="_Toc25147382"/>
      <w:r w:rsidR="001600C5" w:rsidRPr="001600C5">
        <w:rPr>
          <w:rFonts w:ascii="Arial" w:hAnsi="Arial" w:cs="Arial"/>
          <w:color w:val="000000"/>
          <w:sz w:val="24"/>
          <w:szCs w:val="24"/>
          <w:lang w:val="pt-BR"/>
        </w:rPr>
        <w:lastRenderedPageBreak/>
        <w:t xml:space="preserve">3 </w:t>
      </w:r>
      <w:r w:rsidR="000B47D1" w:rsidRPr="001600C5">
        <w:rPr>
          <w:rFonts w:ascii="Arial" w:hAnsi="Arial" w:cs="Arial"/>
          <w:color w:val="000000"/>
          <w:sz w:val="24"/>
          <w:szCs w:val="24"/>
          <w:lang w:val="pt-BR"/>
        </w:rPr>
        <w:t>DESENVOLVIMENTO</w:t>
      </w:r>
      <w:bookmarkEnd w:id="128"/>
      <w:bookmarkEnd w:id="129"/>
      <w:bookmarkEnd w:id="130"/>
      <w:bookmarkEnd w:id="131"/>
      <w:bookmarkEnd w:id="132"/>
      <w:bookmarkEnd w:id="133"/>
      <w:bookmarkEnd w:id="134"/>
    </w:p>
    <w:bookmarkEnd w:id="114"/>
    <w:bookmarkEnd w:id="115"/>
    <w:bookmarkEnd w:id="116"/>
    <w:bookmarkEnd w:id="117"/>
    <w:bookmarkEnd w:id="118"/>
    <w:bookmarkEnd w:id="119"/>
    <w:p w14:paraId="5BB5F6D7" w14:textId="77777777" w:rsidR="001A19DF" w:rsidRPr="00725970" w:rsidRDefault="001A19DF" w:rsidP="00457064">
      <w:pPr>
        <w:spacing w:line="360" w:lineRule="auto"/>
        <w:ind w:firstLine="709"/>
        <w:rPr>
          <w:rFonts w:cs="Arial"/>
          <w:lang w:val="pt-BR"/>
        </w:rPr>
      </w:pPr>
    </w:p>
    <w:p w14:paraId="6ECB726A" w14:textId="5858065E" w:rsidR="001A19DF" w:rsidRPr="00725970" w:rsidRDefault="001A19DF" w:rsidP="00457064">
      <w:pPr>
        <w:pStyle w:val="Subttulo"/>
        <w:spacing w:line="360" w:lineRule="auto"/>
        <w:jc w:val="both"/>
        <w:rPr>
          <w:lang w:val="pt-BR"/>
        </w:rPr>
      </w:pPr>
      <w:bookmarkStart w:id="135" w:name="_Toc25147383"/>
      <w:r>
        <w:rPr>
          <w:rFonts w:ascii="Arial" w:hAnsi="Arial" w:cs="Arial"/>
          <w:b/>
          <w:lang w:val="pt-BR"/>
        </w:rPr>
        <w:t>3.1 Diagrama de caso de uso</w:t>
      </w:r>
      <w:bookmarkEnd w:id="135"/>
    </w:p>
    <w:p w14:paraId="1A3EF08E" w14:textId="77777777" w:rsidR="008A170E" w:rsidRPr="00725970" w:rsidRDefault="008A170E" w:rsidP="00457064">
      <w:pPr>
        <w:spacing w:line="360" w:lineRule="auto"/>
        <w:rPr>
          <w:lang w:val="pt-BR"/>
        </w:rPr>
      </w:pPr>
    </w:p>
    <w:p w14:paraId="7B9F3D6A" w14:textId="77777777" w:rsidR="00DA4678" w:rsidRPr="00A84D47" w:rsidRDefault="001763FD" w:rsidP="00457064">
      <w:pPr>
        <w:keepNext/>
        <w:spacing w:line="360" w:lineRule="auto"/>
        <w:rPr>
          <w:lang w:val="pt-BR"/>
        </w:rPr>
      </w:pPr>
      <w:r w:rsidRPr="008A170E">
        <w:rPr>
          <w:rFonts w:cs="Arial"/>
          <w:noProof/>
          <w:lang w:val="pt-BR" w:eastAsia="pt-BR"/>
        </w:rPr>
        <w:drawing>
          <wp:inline distT="0" distB="0" distL="0" distR="0" wp14:anchorId="76E71488" wp14:editId="1A0B8C5C">
            <wp:extent cx="5398770" cy="4008755"/>
            <wp:effectExtent l="0" t="0" r="0" b="0"/>
            <wp:docPr id="2" name="Imagem 12" descr="Z:\TCC final\mof=delo de caso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descr="Z:\TCC final\mof=delo de caso de us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4008755"/>
                    </a:xfrm>
                    <a:prstGeom prst="rect">
                      <a:avLst/>
                    </a:prstGeom>
                    <a:noFill/>
                    <a:ln>
                      <a:noFill/>
                    </a:ln>
                  </pic:spPr>
                </pic:pic>
              </a:graphicData>
            </a:graphic>
          </wp:inline>
        </w:drawing>
      </w:r>
    </w:p>
    <w:p w14:paraId="270416CD" w14:textId="6F8CF6CA" w:rsidR="00DA4678" w:rsidRPr="00273C56" w:rsidRDefault="00DA4678" w:rsidP="00457064">
      <w:pPr>
        <w:pStyle w:val="Legenda"/>
        <w:spacing w:line="360" w:lineRule="auto"/>
        <w:rPr>
          <w:lang w:val="pt-BR"/>
        </w:rPr>
      </w:pPr>
      <w:bookmarkStart w:id="136" w:name="_Toc23521553"/>
      <w:r w:rsidRPr="00273C56">
        <w:rPr>
          <w:lang w:val="pt-BR"/>
        </w:rPr>
        <w:t xml:space="preserve">Figura </w:t>
      </w:r>
      <w:r>
        <w:fldChar w:fldCharType="begin"/>
      </w:r>
      <w:r w:rsidRPr="00273C56">
        <w:rPr>
          <w:lang w:val="pt-BR"/>
        </w:rPr>
        <w:instrText xml:space="preserve"> SEQ Figura \* ARABIC </w:instrText>
      </w:r>
      <w:r>
        <w:fldChar w:fldCharType="separate"/>
      </w:r>
      <w:r w:rsidR="008D4C7C">
        <w:rPr>
          <w:noProof/>
          <w:lang w:val="pt-BR"/>
        </w:rPr>
        <w:t>1</w:t>
      </w:r>
      <w:r>
        <w:fldChar w:fldCharType="end"/>
      </w:r>
      <w:r w:rsidRPr="00273C56">
        <w:rPr>
          <w:lang w:val="pt-BR"/>
        </w:rPr>
        <w:t xml:space="preserve"> </w:t>
      </w:r>
      <w:r w:rsidR="004D422B">
        <w:rPr>
          <w:lang w:val="pt-BR"/>
        </w:rPr>
        <w:t>–</w:t>
      </w:r>
      <w:r w:rsidRPr="00273C56">
        <w:rPr>
          <w:lang w:val="pt-BR"/>
        </w:rPr>
        <w:t xml:space="preserve"> Diagrama</w:t>
      </w:r>
      <w:r w:rsidR="004D422B">
        <w:rPr>
          <w:lang w:val="pt-BR"/>
        </w:rPr>
        <w:t xml:space="preserve"> de Caso de Uso</w:t>
      </w:r>
      <w:bookmarkEnd w:id="136"/>
    </w:p>
    <w:p w14:paraId="7E800461" w14:textId="77777777" w:rsidR="00315715" w:rsidRPr="00725970" w:rsidRDefault="008A170E" w:rsidP="00457064">
      <w:pPr>
        <w:spacing w:line="360" w:lineRule="auto"/>
        <w:ind w:firstLine="709"/>
        <w:rPr>
          <w:rFonts w:cs="Arial"/>
          <w:lang w:val="pt-BR"/>
        </w:rPr>
      </w:pPr>
      <w:r w:rsidRPr="00273C56">
        <w:rPr>
          <w:rFonts w:cs="Arial"/>
          <w:lang w:val="pt-BR"/>
        </w:rPr>
        <w:br w:type="page"/>
      </w:r>
      <w:bookmarkStart w:id="137" w:name="_Toc17731077"/>
      <w:bookmarkStart w:id="138" w:name="_Toc12722662"/>
      <w:bookmarkStart w:id="139" w:name="_Toc12723323"/>
      <w:bookmarkStart w:id="140" w:name="_Toc12723399"/>
      <w:bookmarkStart w:id="141" w:name="_Toc12726400"/>
      <w:bookmarkStart w:id="142" w:name="_Toc12726860"/>
      <w:bookmarkStart w:id="143" w:name="_Toc12727668"/>
      <w:bookmarkStart w:id="144" w:name="_Toc12864248"/>
      <w:bookmarkStart w:id="145" w:name="_Toc12873589"/>
    </w:p>
    <w:p w14:paraId="1034EAA3" w14:textId="062845D6" w:rsidR="00315715" w:rsidRPr="00725970" w:rsidRDefault="00315715" w:rsidP="00457064">
      <w:pPr>
        <w:pStyle w:val="Subttulo"/>
        <w:spacing w:line="360" w:lineRule="auto"/>
        <w:jc w:val="both"/>
        <w:rPr>
          <w:lang w:val="pt-BR"/>
        </w:rPr>
      </w:pPr>
      <w:bookmarkStart w:id="146" w:name="_Toc25147384"/>
      <w:r>
        <w:rPr>
          <w:rFonts w:ascii="Arial" w:hAnsi="Arial" w:cs="Arial"/>
          <w:b/>
          <w:lang w:val="pt-BR"/>
        </w:rPr>
        <w:lastRenderedPageBreak/>
        <w:t>3.2 Banco de Dados</w:t>
      </w:r>
      <w:bookmarkEnd w:id="146"/>
    </w:p>
    <w:p w14:paraId="5560EB19" w14:textId="77777777" w:rsidR="008A170E" w:rsidRDefault="008A170E" w:rsidP="0077354C">
      <w:pPr>
        <w:spacing w:line="360" w:lineRule="auto"/>
        <w:ind w:firstLine="709"/>
        <w:rPr>
          <w:rFonts w:cs="Arial"/>
          <w:lang w:val="pt-BR"/>
        </w:rPr>
      </w:pPr>
      <w:r w:rsidRPr="00725970">
        <w:rPr>
          <w:rFonts w:cs="Arial"/>
          <w:lang w:val="pt-BR"/>
        </w:rPr>
        <w:t>O Banco de Dados utilizado para o desenvolvimento e aplicação do software em MYSQL, é composto pelas seguintes tabelas: funcionários, hóspedes, quartos, lembretes e reservas. Utilizadas para armazenar dados específicos de acordo com as informações e realizar consultas em conjunto com o software, atendendo os requisitos do sistema.</w:t>
      </w:r>
    </w:p>
    <w:p w14:paraId="02280869" w14:textId="77777777" w:rsidR="00F7154C" w:rsidRDefault="00F7154C" w:rsidP="00457064">
      <w:pPr>
        <w:spacing w:line="360" w:lineRule="auto"/>
        <w:ind w:firstLine="709"/>
        <w:rPr>
          <w:rFonts w:cs="Arial"/>
          <w:lang w:val="pt-BR"/>
        </w:rPr>
      </w:pPr>
    </w:p>
    <w:p w14:paraId="54D74DF4" w14:textId="77777777" w:rsidR="00802B8F" w:rsidRPr="00725970" w:rsidRDefault="00802B8F" w:rsidP="00457064">
      <w:pPr>
        <w:spacing w:line="360" w:lineRule="auto"/>
        <w:ind w:firstLine="709"/>
        <w:rPr>
          <w:rFonts w:cs="Arial"/>
          <w:lang w:val="pt-BR"/>
        </w:rPr>
      </w:pPr>
    </w:p>
    <w:p w14:paraId="62D6711E" w14:textId="77777777" w:rsidR="008A170E" w:rsidRPr="00F7154C" w:rsidRDefault="00A84D47" w:rsidP="00457064">
      <w:pPr>
        <w:pStyle w:val="Subttulo"/>
        <w:spacing w:line="360" w:lineRule="auto"/>
        <w:jc w:val="both"/>
        <w:rPr>
          <w:rFonts w:ascii="Arial" w:hAnsi="Arial" w:cs="Arial"/>
          <w:b/>
        </w:rPr>
      </w:pPr>
      <w:bookmarkStart w:id="147" w:name="_Toc22743463"/>
      <w:bookmarkStart w:id="148" w:name="_Toc22745355"/>
      <w:bookmarkStart w:id="149" w:name="_Toc23521613"/>
      <w:bookmarkStart w:id="150" w:name="_Toc25147385"/>
      <w:r>
        <w:rPr>
          <w:rFonts w:ascii="Arial" w:hAnsi="Arial" w:cs="Arial"/>
          <w:b/>
        </w:rPr>
        <w:t xml:space="preserve">3.3 </w:t>
      </w:r>
      <w:r w:rsidR="008A170E" w:rsidRPr="00F7154C">
        <w:rPr>
          <w:rFonts w:ascii="Arial" w:hAnsi="Arial" w:cs="Arial"/>
          <w:b/>
        </w:rPr>
        <w:t>Projeto Conceitual</w:t>
      </w:r>
      <w:bookmarkEnd w:id="147"/>
      <w:bookmarkEnd w:id="148"/>
      <w:bookmarkEnd w:id="149"/>
      <w:bookmarkEnd w:id="150"/>
    </w:p>
    <w:p w14:paraId="57BE76D2" w14:textId="77777777" w:rsidR="008A170E" w:rsidRPr="00D0616D" w:rsidRDefault="008A170E" w:rsidP="00457064">
      <w:pPr>
        <w:spacing w:line="360" w:lineRule="auto"/>
      </w:pPr>
    </w:p>
    <w:p w14:paraId="40E137D9" w14:textId="77777777" w:rsidR="00273C56" w:rsidRDefault="001763FD" w:rsidP="00457064">
      <w:pPr>
        <w:pStyle w:val="Pr-formataoHTML"/>
        <w:keepNext/>
        <w:shd w:val="clear" w:color="auto" w:fill="FFFFFF"/>
        <w:spacing w:line="360" w:lineRule="auto"/>
      </w:pPr>
      <w:r w:rsidRPr="008A170E">
        <w:rPr>
          <w:rFonts w:ascii="Arial" w:hAnsi="Arial" w:cs="Arial"/>
          <w:noProof/>
          <w:sz w:val="24"/>
          <w:szCs w:val="24"/>
        </w:rPr>
        <w:drawing>
          <wp:inline distT="0" distB="0" distL="0" distR="0" wp14:anchorId="48146F14" wp14:editId="52F61AF2">
            <wp:extent cx="5808345" cy="3152775"/>
            <wp:effectExtent l="0" t="0" r="0" b="0"/>
            <wp:docPr id="3" name="Imagem 7" descr="Captura de Tel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Captura de Tela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8345" cy="3152775"/>
                    </a:xfrm>
                    <a:prstGeom prst="rect">
                      <a:avLst/>
                    </a:prstGeom>
                    <a:noFill/>
                    <a:ln>
                      <a:noFill/>
                    </a:ln>
                  </pic:spPr>
                </pic:pic>
              </a:graphicData>
            </a:graphic>
          </wp:inline>
        </w:drawing>
      </w:r>
    </w:p>
    <w:p w14:paraId="1B284658" w14:textId="77777777" w:rsidR="008A170E" w:rsidRPr="00273C56" w:rsidRDefault="00273C56" w:rsidP="00457064">
      <w:pPr>
        <w:pStyle w:val="Legenda"/>
        <w:spacing w:line="360" w:lineRule="auto"/>
        <w:rPr>
          <w:sz w:val="21"/>
          <w:szCs w:val="21"/>
          <w:lang w:val="pt-BR"/>
        </w:rPr>
      </w:pPr>
      <w:bookmarkStart w:id="151" w:name="_Toc23521554"/>
      <w:r w:rsidRPr="00273C56">
        <w:rPr>
          <w:lang w:val="pt-BR"/>
        </w:rPr>
        <w:t xml:space="preserve">Figura </w:t>
      </w:r>
      <w:r>
        <w:fldChar w:fldCharType="begin"/>
      </w:r>
      <w:r w:rsidRPr="00273C56">
        <w:rPr>
          <w:lang w:val="pt-BR"/>
        </w:rPr>
        <w:instrText xml:space="preserve"> SEQ Figura \* ARABIC </w:instrText>
      </w:r>
      <w:r>
        <w:fldChar w:fldCharType="separate"/>
      </w:r>
      <w:r w:rsidR="008D4C7C">
        <w:rPr>
          <w:noProof/>
          <w:lang w:val="pt-BR"/>
        </w:rPr>
        <w:t>2</w:t>
      </w:r>
      <w:r>
        <w:fldChar w:fldCharType="end"/>
      </w:r>
      <w:r w:rsidRPr="00273C56">
        <w:rPr>
          <w:lang w:val="pt-BR"/>
        </w:rPr>
        <w:t xml:space="preserve"> - Projeto Conceitual</w:t>
      </w:r>
      <w:bookmarkEnd w:id="151"/>
    </w:p>
    <w:p w14:paraId="731F4E85" w14:textId="77777777" w:rsidR="008A170E" w:rsidRPr="00273C56" w:rsidRDefault="008A170E" w:rsidP="00457064">
      <w:pPr>
        <w:spacing w:line="360" w:lineRule="auto"/>
        <w:jc w:val="center"/>
        <w:rPr>
          <w:rFonts w:cs="Arial"/>
          <w:lang w:val="pt-BR"/>
        </w:rPr>
      </w:pPr>
    </w:p>
    <w:p w14:paraId="2AB01952" w14:textId="77777777" w:rsidR="00315715" w:rsidRPr="00725970" w:rsidRDefault="008A170E" w:rsidP="00457064">
      <w:pPr>
        <w:spacing w:line="360" w:lineRule="auto"/>
        <w:ind w:firstLine="709"/>
        <w:rPr>
          <w:rFonts w:cs="Arial"/>
          <w:lang w:val="pt-BR"/>
        </w:rPr>
      </w:pPr>
      <w:r w:rsidRPr="00273C56">
        <w:rPr>
          <w:rFonts w:cs="Arial"/>
          <w:lang w:val="pt-BR"/>
        </w:rPr>
        <w:br w:type="page"/>
      </w:r>
    </w:p>
    <w:p w14:paraId="05C38ACB" w14:textId="11FD136F" w:rsidR="008A170E" w:rsidRPr="00540CB6" w:rsidRDefault="00315715" w:rsidP="00540CB6">
      <w:pPr>
        <w:pStyle w:val="Subttulo"/>
        <w:spacing w:line="360" w:lineRule="auto"/>
        <w:jc w:val="both"/>
        <w:rPr>
          <w:rFonts w:cs="Arial"/>
          <w:b/>
          <w:lang w:val="pt-BR"/>
        </w:rPr>
      </w:pPr>
      <w:bookmarkStart w:id="152" w:name="_Toc25147386"/>
      <w:r>
        <w:rPr>
          <w:rFonts w:ascii="Arial" w:hAnsi="Arial" w:cs="Arial"/>
          <w:b/>
          <w:lang w:val="pt-BR"/>
        </w:rPr>
        <w:lastRenderedPageBreak/>
        <w:t>3.4 Projeto Lógico</w:t>
      </w:r>
      <w:bookmarkEnd w:id="152"/>
    </w:p>
    <w:p w14:paraId="39B04545" w14:textId="77777777" w:rsidR="008A170E" w:rsidRPr="00273C56" w:rsidRDefault="008A170E" w:rsidP="00457064">
      <w:pPr>
        <w:spacing w:line="360" w:lineRule="auto"/>
        <w:rPr>
          <w:lang w:val="pt-BR"/>
        </w:rPr>
      </w:pPr>
    </w:p>
    <w:p w14:paraId="3A5E3265" w14:textId="5920EFB5" w:rsidR="00273C56" w:rsidRDefault="00540CB6" w:rsidP="00457064">
      <w:pPr>
        <w:keepNext/>
        <w:spacing w:line="360" w:lineRule="auto"/>
      </w:pPr>
      <w:bookmarkStart w:id="153" w:name="_Toc12864250"/>
      <w:bookmarkEnd w:id="137"/>
      <w:bookmarkEnd w:id="138"/>
      <w:bookmarkEnd w:id="139"/>
      <w:bookmarkEnd w:id="140"/>
      <w:bookmarkEnd w:id="141"/>
      <w:bookmarkEnd w:id="142"/>
      <w:bookmarkEnd w:id="143"/>
      <w:bookmarkEnd w:id="144"/>
      <w:bookmarkEnd w:id="145"/>
      <w:r>
        <w:rPr>
          <w:noProof/>
          <w:lang w:val="pt-BR" w:eastAsia="pt-BR"/>
        </w:rPr>
        <w:drawing>
          <wp:inline distT="0" distB="0" distL="0" distR="0" wp14:anchorId="5F98C639" wp14:editId="3CF15956">
            <wp:extent cx="5760085" cy="316801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t.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3168015"/>
                    </a:xfrm>
                    <a:prstGeom prst="rect">
                      <a:avLst/>
                    </a:prstGeom>
                  </pic:spPr>
                </pic:pic>
              </a:graphicData>
            </a:graphic>
          </wp:inline>
        </w:drawing>
      </w:r>
    </w:p>
    <w:p w14:paraId="4AC02DB9" w14:textId="77777777" w:rsidR="008A170E" w:rsidRPr="001763FD" w:rsidRDefault="00273C56" w:rsidP="00457064">
      <w:pPr>
        <w:pStyle w:val="Legenda"/>
        <w:spacing w:line="360" w:lineRule="auto"/>
        <w:rPr>
          <w:rFonts w:cs="Arial"/>
        </w:rPr>
      </w:pPr>
      <w:bookmarkStart w:id="154" w:name="_Toc23521555"/>
      <w:r w:rsidRPr="001763FD">
        <w:t xml:space="preserve">Figura </w:t>
      </w:r>
      <w:r>
        <w:fldChar w:fldCharType="begin"/>
      </w:r>
      <w:r w:rsidRPr="001763FD">
        <w:instrText xml:space="preserve"> SEQ Figura \* ARABIC </w:instrText>
      </w:r>
      <w:r>
        <w:fldChar w:fldCharType="separate"/>
      </w:r>
      <w:r w:rsidR="008D4C7C">
        <w:rPr>
          <w:noProof/>
        </w:rPr>
        <w:t>3</w:t>
      </w:r>
      <w:r>
        <w:fldChar w:fldCharType="end"/>
      </w:r>
      <w:r w:rsidRPr="001763FD">
        <w:t xml:space="preserve"> - Projeto Lógico</w:t>
      </w:r>
      <w:bookmarkEnd w:id="154"/>
    </w:p>
    <w:p w14:paraId="49A6F4AA" w14:textId="77777777" w:rsidR="008A170E" w:rsidRPr="001763FD" w:rsidRDefault="008A170E" w:rsidP="00457064">
      <w:pPr>
        <w:spacing w:line="360" w:lineRule="auto"/>
        <w:rPr>
          <w:rFonts w:cs="Arial"/>
          <w:sz w:val="32"/>
          <w:szCs w:val="32"/>
        </w:rPr>
      </w:pPr>
    </w:p>
    <w:bookmarkEnd w:id="153"/>
    <w:p w14:paraId="7696ADFE" w14:textId="77777777" w:rsidR="00315715" w:rsidRPr="001D117F" w:rsidRDefault="008A170E" w:rsidP="00457064">
      <w:pPr>
        <w:spacing w:line="360" w:lineRule="auto"/>
        <w:ind w:firstLine="709"/>
        <w:rPr>
          <w:rFonts w:cs="Arial"/>
        </w:rPr>
      </w:pPr>
      <w:r w:rsidRPr="001763FD">
        <w:rPr>
          <w:rFonts w:cs="Arial"/>
        </w:rPr>
        <w:br w:type="page"/>
      </w:r>
    </w:p>
    <w:p w14:paraId="2504EB29" w14:textId="11A7D7FC" w:rsidR="008A170E" w:rsidRPr="001763FD" w:rsidRDefault="00315715" w:rsidP="00457064">
      <w:pPr>
        <w:pStyle w:val="Subttulo"/>
        <w:spacing w:line="360" w:lineRule="auto"/>
        <w:jc w:val="both"/>
        <w:rPr>
          <w:rFonts w:cs="Arial"/>
          <w:b/>
        </w:rPr>
      </w:pPr>
      <w:bookmarkStart w:id="155" w:name="_Toc25147387"/>
      <w:r w:rsidRPr="0077354C">
        <w:rPr>
          <w:rFonts w:ascii="Arial" w:hAnsi="Arial" w:cs="Arial"/>
          <w:b/>
        </w:rPr>
        <w:lastRenderedPageBreak/>
        <w:t>3.5 Projeto Físico</w:t>
      </w:r>
      <w:bookmarkEnd w:id="155"/>
    </w:p>
    <w:p w14:paraId="48BE4FB9" w14:textId="77777777" w:rsidR="008A170E" w:rsidRPr="001763FD" w:rsidRDefault="008A170E" w:rsidP="00457064">
      <w:pPr>
        <w:spacing w:line="360" w:lineRule="auto"/>
        <w:rPr>
          <w:rFonts w:cs="Arial"/>
        </w:rPr>
      </w:pPr>
    </w:p>
    <w:p w14:paraId="75E68827" w14:textId="62962C1C" w:rsidR="0077354C" w:rsidRPr="00C1182F" w:rsidRDefault="004C6D06" w:rsidP="00457064">
      <w:pPr>
        <w:pStyle w:val="Pr-formataoHTML"/>
        <w:shd w:val="clear" w:color="auto" w:fill="FFFFFF"/>
        <w:spacing w:line="360" w:lineRule="auto"/>
        <w:rPr>
          <w:rFonts w:ascii="Arial" w:hAnsi="Arial" w:cs="Arial"/>
          <w:sz w:val="24"/>
          <w:szCs w:val="24"/>
          <w:lang w:val="en-US"/>
        </w:rPr>
      </w:pPr>
      <w:r w:rsidRPr="00C1182F">
        <w:rPr>
          <w:rFonts w:ascii="Arial" w:hAnsi="Arial" w:cs="Arial"/>
          <w:color w:val="000000"/>
          <w:sz w:val="24"/>
          <w:szCs w:val="24"/>
          <w:shd w:val="clear" w:color="auto" w:fill="FFFFFF"/>
          <w:lang w:val="en-US"/>
        </w:rPr>
        <w:t>create database hotel;</w:t>
      </w:r>
      <w:r w:rsidRPr="00C1182F">
        <w:rPr>
          <w:rFonts w:ascii="Arial" w:hAnsi="Arial" w:cs="Arial"/>
          <w:color w:val="000000"/>
          <w:sz w:val="24"/>
          <w:szCs w:val="24"/>
          <w:lang w:val="en-US"/>
        </w:rPr>
        <w:br/>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#TABELA FUNCIONARIOS</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use hotel;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create table funcionarios (</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idFuncionario double primary key auto_increment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nome varchar (100)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sexo enum ('M', 'F','Outros')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nascimento date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endereco varchar (200)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dataContratacao date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cargo varchar (50)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cargaHoraria double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cpf varchar (14) unique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rg varchar (12) unique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telefone varchar(16)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email varchar(50)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dataCadastro datetime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usuario varchar(100),</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senha varchar(100)</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w:t>
      </w:r>
      <w:r w:rsidRPr="00C1182F">
        <w:rPr>
          <w:rFonts w:ascii="Arial" w:hAnsi="Arial" w:cs="Arial"/>
          <w:color w:val="000000"/>
          <w:sz w:val="24"/>
          <w:szCs w:val="24"/>
          <w:lang w:val="en-US"/>
        </w:rPr>
        <w:br/>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#TABELA HOSPEDES</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use hotel;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create table hospedes (</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idHospede int primary key auto_increment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nome varchar (100)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sexo enum ('M', 'F','Outros')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nascimento date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cidade varchar(50)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cpf varchar(14) unique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lastRenderedPageBreak/>
        <w:t>rg varchar (16) unique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telefone varchar(16)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w:t>
      </w:r>
      <w:r w:rsidRPr="00C1182F">
        <w:rPr>
          <w:rFonts w:ascii="Arial" w:hAnsi="Arial" w:cs="Arial"/>
          <w:color w:val="000000"/>
          <w:sz w:val="24"/>
          <w:szCs w:val="24"/>
          <w:lang w:val="en-US"/>
        </w:rPr>
        <w:br/>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#TABELA QUARTOS</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use hotel;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create table quartos (</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numero int primary key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andar int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tipo varchar (25)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descricao varchar (500)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preco double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disponivel enum ('S', 'N')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w:t>
      </w:r>
      <w:r w:rsidRPr="00C1182F">
        <w:rPr>
          <w:rFonts w:ascii="Arial" w:hAnsi="Arial" w:cs="Arial"/>
          <w:color w:val="000000"/>
          <w:sz w:val="24"/>
          <w:szCs w:val="24"/>
          <w:lang w:val="en-US"/>
        </w:rPr>
        <w:br/>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#TABELA DE CONTROLE DE DINHEIRO</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/*use hotel;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create table fluxodecaixa (</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idFluxo int primary key auto_increment,</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nome varchar(100),</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valor double,</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data date,</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ESD enum ('Pagar', 'Receber')</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w:t>
      </w:r>
      <w:r w:rsidRPr="00C1182F">
        <w:rPr>
          <w:rFonts w:ascii="Arial" w:hAnsi="Arial" w:cs="Arial"/>
          <w:color w:val="000000"/>
          <w:sz w:val="24"/>
          <w:szCs w:val="24"/>
          <w:lang w:val="en-US"/>
        </w:rPr>
        <w:br/>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#TABELA DE ESTOQUE</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/*use hotel;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create table estoque (</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idEstoque double primary key auto_increment,</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nome varchar(100),</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descricao varchar(200),</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quantidade int,</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valor double,</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validade date</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lastRenderedPageBreak/>
        <w:t>);*/</w:t>
      </w:r>
      <w:r w:rsidRPr="00C1182F">
        <w:rPr>
          <w:rFonts w:ascii="Arial" w:hAnsi="Arial" w:cs="Arial"/>
          <w:color w:val="000000"/>
          <w:sz w:val="24"/>
          <w:szCs w:val="24"/>
          <w:lang w:val="en-US"/>
        </w:rPr>
        <w:br/>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#TABELA RESERVAS</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use hotel;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create table reservas(</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idReserva int primary key auto_increment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id_hospede int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num_quarto int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dataEntrada datetime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dataSaida datetime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estado varchar(10)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consumo double not null,</w:t>
      </w:r>
      <w:r w:rsidRPr="00C1182F">
        <w:rPr>
          <w:rFonts w:ascii="Arial" w:hAnsi="Arial" w:cs="Arial"/>
          <w:color w:val="000000"/>
          <w:sz w:val="24"/>
          <w:szCs w:val="24"/>
          <w:lang w:val="en-US"/>
        </w:rPr>
        <w:br/>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foreign key (id_hospede) references hospedes (idHospede),</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foreign key (num_quarto) references quartos (numero)/*,</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foreign key (consumo) references estoque (idEstoque)*/</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w:t>
      </w:r>
      <w:r w:rsidRPr="00C1182F">
        <w:rPr>
          <w:rFonts w:ascii="Arial" w:hAnsi="Arial" w:cs="Arial"/>
          <w:color w:val="000000"/>
          <w:sz w:val="24"/>
          <w:szCs w:val="24"/>
          <w:lang w:val="en-US"/>
        </w:rPr>
        <w:br/>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#TABELA PAGAMENTOS - GERAR RELATÓRIO</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use hotel;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create table pagamento(</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idPagamento int primary key auto_increment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valor double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Fpagamento varchar(50)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data datetime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descricao varchar(200)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id_Fluxo int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pFuncionario double not null,</w:t>
      </w:r>
      <w:r w:rsidRPr="00C1182F">
        <w:rPr>
          <w:rFonts w:ascii="Arial" w:hAnsi="Arial" w:cs="Arial"/>
          <w:color w:val="000000"/>
          <w:sz w:val="24"/>
          <w:szCs w:val="24"/>
          <w:lang w:val="en-US"/>
        </w:rPr>
        <w:br/>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foreign key (id_Fluxo) references fluxodecaixa (idFluxo),</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foreign key (pFuncionario) references funcionarios (salario)*/</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w:t>
      </w:r>
      <w:r w:rsidRPr="00C1182F">
        <w:rPr>
          <w:rFonts w:ascii="Arial" w:hAnsi="Arial" w:cs="Arial"/>
          <w:color w:val="000000"/>
          <w:sz w:val="24"/>
          <w:szCs w:val="24"/>
          <w:lang w:val="en-US"/>
        </w:rPr>
        <w:br/>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#LEMBRETES</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lastRenderedPageBreak/>
        <w:t>use hotel;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create table lembrete (</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idLembrete int primary key auto_increment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nomeUsuario varchar(100)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assunto varchar(100)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data datetime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descricao varchar(250)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w:t>
      </w:r>
    </w:p>
    <w:p w14:paraId="7886589A" w14:textId="77777777" w:rsidR="0077354C" w:rsidRPr="001D117F" w:rsidRDefault="0077354C">
      <w:pPr>
        <w:spacing w:before="0" w:after="0"/>
        <w:jc w:val="left"/>
        <w:rPr>
          <w:rFonts w:ascii="Courier New" w:hAnsi="Courier New" w:cs="Courier New"/>
          <w:color w:val="auto"/>
          <w:sz w:val="20"/>
          <w:szCs w:val="20"/>
          <w:lang w:eastAsia="pt-BR"/>
        </w:rPr>
      </w:pPr>
      <w:r>
        <w:br w:type="page"/>
      </w:r>
    </w:p>
    <w:p w14:paraId="28896ACF" w14:textId="5EE9CBBB" w:rsidR="007C03D3" w:rsidRPr="002A5F9B" w:rsidRDefault="00683C85" w:rsidP="002A5F9B">
      <w:pPr>
        <w:pStyle w:val="Subttulo"/>
        <w:jc w:val="left"/>
        <w:rPr>
          <w:rFonts w:ascii="Arial" w:hAnsi="Arial" w:cs="Arial"/>
          <w:b/>
          <w:lang w:val="pt-BR"/>
        </w:rPr>
      </w:pPr>
      <w:bookmarkStart w:id="156" w:name="_Toc22745371"/>
      <w:bookmarkStart w:id="157" w:name="_Toc23521620"/>
      <w:bookmarkStart w:id="158" w:name="_Toc23521615"/>
      <w:bookmarkStart w:id="159" w:name="_Toc17731076"/>
      <w:bookmarkStart w:id="160" w:name="_Toc17732130"/>
      <w:bookmarkStart w:id="161" w:name="_Toc25147388"/>
      <w:bookmarkEnd w:id="113"/>
      <w:bookmarkEnd w:id="120"/>
      <w:bookmarkEnd w:id="121"/>
      <w:bookmarkEnd w:id="122"/>
      <w:bookmarkEnd w:id="123"/>
      <w:bookmarkEnd w:id="124"/>
      <w:bookmarkEnd w:id="125"/>
      <w:bookmarkEnd w:id="126"/>
      <w:r w:rsidRPr="002A5F9B">
        <w:rPr>
          <w:rFonts w:ascii="Arial" w:eastAsia="Calibri" w:hAnsi="Arial" w:cs="Arial"/>
          <w:b/>
          <w:lang w:val="pt-BR"/>
        </w:rPr>
        <w:lastRenderedPageBreak/>
        <w:t>3.6</w:t>
      </w:r>
      <w:r w:rsidR="007C03D3" w:rsidRPr="002A5F9B">
        <w:rPr>
          <w:rFonts w:ascii="Arial" w:eastAsia="Calibri" w:hAnsi="Arial" w:cs="Arial"/>
          <w:b/>
          <w:lang w:val="pt-BR"/>
        </w:rPr>
        <w:t xml:space="preserve"> </w:t>
      </w:r>
      <w:r w:rsidR="002A5F9B">
        <w:rPr>
          <w:rFonts w:ascii="Arial" w:eastAsia="Calibri" w:hAnsi="Arial" w:cs="Arial"/>
          <w:b/>
          <w:lang w:val="pt-BR"/>
        </w:rPr>
        <w:t>Relatório do design</w:t>
      </w:r>
      <w:bookmarkEnd w:id="161"/>
    </w:p>
    <w:p w14:paraId="3AD35FB1" w14:textId="77777777" w:rsidR="007C03D3" w:rsidRPr="00725970" w:rsidRDefault="007C03D3" w:rsidP="007C03D3">
      <w:pPr>
        <w:spacing w:line="360" w:lineRule="auto"/>
        <w:rPr>
          <w:lang w:val="pt-BR"/>
        </w:rPr>
      </w:pPr>
    </w:p>
    <w:p w14:paraId="5A0AD0A2" w14:textId="77777777" w:rsidR="007C03D3" w:rsidRPr="001600C5" w:rsidRDefault="007C03D3" w:rsidP="003A48B4">
      <w:pPr>
        <w:spacing w:line="360" w:lineRule="auto"/>
        <w:ind w:firstLine="709"/>
        <w:rPr>
          <w:rFonts w:cs="Arial"/>
          <w:lang w:val="pt-BR"/>
        </w:rPr>
      </w:pPr>
      <w:r w:rsidRPr="001600C5">
        <w:rPr>
          <w:rFonts w:cs="Arial"/>
          <w:lang w:val="pt-BR"/>
        </w:rPr>
        <w:t>A estrutura do software em geral foi feita com base ocidental, que por sua cultura leem e veem tudo da esquerda para a direita, assim, o layout e informações do software foram estruturados (as) da esquerda para a direita, e para a simplicidade ao usuário</w:t>
      </w:r>
      <w:r>
        <w:rPr>
          <w:rFonts w:cs="Arial"/>
          <w:lang w:val="pt-BR"/>
        </w:rPr>
        <w:t>, foram desenvolvidas</w:t>
      </w:r>
      <w:r w:rsidRPr="001600C5">
        <w:rPr>
          <w:rFonts w:cs="Arial"/>
          <w:lang w:val="pt-BR"/>
        </w:rPr>
        <w:t xml:space="preserve"> somente duas telas, a tela de login para permitir o acesso completo as funções do software e a principal onde contém todas funções do mesmo.</w:t>
      </w:r>
    </w:p>
    <w:p w14:paraId="6BF2ADB1" w14:textId="77777777" w:rsidR="007C03D3" w:rsidRPr="001600C5" w:rsidRDefault="007C03D3" w:rsidP="003A48B4">
      <w:pPr>
        <w:spacing w:line="360" w:lineRule="auto"/>
        <w:ind w:firstLine="709"/>
        <w:rPr>
          <w:rFonts w:cs="Arial"/>
          <w:lang w:val="pt-BR"/>
        </w:rPr>
      </w:pPr>
      <w:r w:rsidRPr="001600C5">
        <w:rPr>
          <w:rFonts w:cs="Arial"/>
          <w:lang w:val="pt-BR"/>
        </w:rPr>
        <w:t>As fontes utilizadas foram Arial e Tahoma por serem tradicionais e fáceis de serem compreendidas.</w:t>
      </w:r>
    </w:p>
    <w:p w14:paraId="4098F339" w14:textId="49C634C8" w:rsidR="007C03D3" w:rsidRDefault="007C03D3" w:rsidP="003A48B4">
      <w:pPr>
        <w:spacing w:line="360" w:lineRule="auto"/>
        <w:ind w:firstLine="709"/>
        <w:rPr>
          <w:rFonts w:cs="Arial"/>
          <w:lang w:val="pt-BR"/>
        </w:rPr>
      </w:pPr>
      <w:r w:rsidRPr="001600C5">
        <w:rPr>
          <w:rFonts w:cs="Arial"/>
          <w:lang w:val="pt-BR"/>
        </w:rPr>
        <w:t>As cores foram utilizadas com base nas paletas do Adobe Color:</w:t>
      </w:r>
    </w:p>
    <w:p w14:paraId="53E3B31F" w14:textId="77777777" w:rsidR="003A48B4" w:rsidRPr="003A48B4" w:rsidRDefault="003A48B4" w:rsidP="003A48B4">
      <w:pPr>
        <w:spacing w:line="360" w:lineRule="auto"/>
        <w:rPr>
          <w:rFonts w:cs="Arial"/>
          <w:lang w:val="pt-BR"/>
        </w:rPr>
      </w:pPr>
    </w:p>
    <w:p w14:paraId="46B7B117" w14:textId="77777777" w:rsidR="007C03D3" w:rsidRPr="00F8433A" w:rsidRDefault="007C03D3" w:rsidP="007C03D3">
      <w:pPr>
        <w:keepNext/>
        <w:spacing w:line="360" w:lineRule="auto"/>
        <w:rPr>
          <w:lang w:val="pt-BR"/>
        </w:rPr>
      </w:pPr>
      <w:r w:rsidRPr="00022492">
        <w:rPr>
          <w:noProof/>
          <w:lang w:val="pt-BR" w:eastAsia="pt-BR"/>
        </w:rPr>
        <w:drawing>
          <wp:inline distT="0" distB="0" distL="0" distR="0" wp14:anchorId="6B67B4F9" wp14:editId="049693D8">
            <wp:extent cx="5398770" cy="2282190"/>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2282190"/>
                    </a:xfrm>
                    <a:prstGeom prst="rect">
                      <a:avLst/>
                    </a:prstGeom>
                    <a:noFill/>
                    <a:ln>
                      <a:noFill/>
                    </a:ln>
                  </pic:spPr>
                </pic:pic>
              </a:graphicData>
            </a:graphic>
          </wp:inline>
        </w:drawing>
      </w:r>
    </w:p>
    <w:p w14:paraId="1011A1F7" w14:textId="77777777" w:rsidR="007C03D3" w:rsidRDefault="007C03D3" w:rsidP="007C03D3">
      <w:pPr>
        <w:pStyle w:val="Legenda"/>
        <w:spacing w:line="360" w:lineRule="auto"/>
      </w:pPr>
      <w:bookmarkStart w:id="162" w:name="_Toc23521556"/>
      <w:r w:rsidRPr="00F8433A">
        <w:rPr>
          <w:lang w:val="pt-BR"/>
        </w:rPr>
        <w:t xml:space="preserve">Figura </w:t>
      </w:r>
      <w:r>
        <w:fldChar w:fldCharType="begin"/>
      </w:r>
      <w:r w:rsidRPr="00F8433A">
        <w:rPr>
          <w:lang w:val="pt-BR"/>
        </w:rPr>
        <w:instrText xml:space="preserve"> SEQ Figura \* ARABIC </w:instrText>
      </w:r>
      <w:r>
        <w:fldChar w:fldCharType="separate"/>
      </w:r>
      <w:r>
        <w:rPr>
          <w:noProof/>
          <w:lang w:val="pt-BR"/>
        </w:rPr>
        <w:t>4</w:t>
      </w:r>
      <w:r>
        <w:fldChar w:fldCharType="end"/>
      </w:r>
      <w:r w:rsidRPr="00F8433A">
        <w:rPr>
          <w:lang w:val="pt-BR"/>
        </w:rPr>
        <w:t xml:space="preserve"> </w:t>
      </w:r>
      <w:r>
        <w:rPr>
          <w:lang w:val="pt-BR"/>
        </w:rPr>
        <w:t>–</w:t>
      </w:r>
      <w:r w:rsidRPr="00F8433A">
        <w:rPr>
          <w:lang w:val="pt-BR"/>
        </w:rPr>
        <w:t xml:space="preserve"> </w:t>
      </w:r>
      <w:r w:rsidRPr="00ED2D39">
        <w:t>Análog</w:t>
      </w:r>
      <w:r>
        <w:t>o</w:t>
      </w:r>
      <w:bookmarkEnd w:id="162"/>
    </w:p>
    <w:p w14:paraId="0F7F35B5" w14:textId="77777777" w:rsidR="007C03D3" w:rsidRPr="0086326C" w:rsidRDefault="007C03D3" w:rsidP="007C03D3">
      <w:pPr>
        <w:pStyle w:val="FontedasIlustraes"/>
      </w:pPr>
      <w:r>
        <w:t>Fonte: Adobe Color</w:t>
      </w:r>
    </w:p>
    <w:p w14:paraId="1E3C2457" w14:textId="77777777" w:rsidR="007C03D3" w:rsidRDefault="007C03D3" w:rsidP="007C03D3">
      <w:pPr>
        <w:spacing w:line="360" w:lineRule="auto"/>
        <w:jc w:val="center"/>
      </w:pPr>
    </w:p>
    <w:p w14:paraId="044AF14E" w14:textId="77777777" w:rsidR="007C03D3" w:rsidRDefault="007C03D3" w:rsidP="007C03D3">
      <w:pPr>
        <w:keepNext/>
        <w:spacing w:line="360" w:lineRule="auto"/>
      </w:pPr>
      <w:r>
        <w:rPr>
          <w:noProof/>
          <w:lang w:val="pt-BR" w:eastAsia="pt-BR"/>
        </w:rPr>
        <w:lastRenderedPageBreak/>
        <w:drawing>
          <wp:inline distT="0" distB="0" distL="0" distR="0" wp14:anchorId="1FB281CA" wp14:editId="1E29DE54">
            <wp:extent cx="5398770" cy="2304415"/>
            <wp:effectExtent l="0" t="0" r="0" b="0"/>
            <wp:docPr id="6" name="Imagem 6" descr="Análo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álog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2304415"/>
                    </a:xfrm>
                    <a:prstGeom prst="rect">
                      <a:avLst/>
                    </a:prstGeom>
                    <a:noFill/>
                    <a:ln>
                      <a:noFill/>
                    </a:ln>
                  </pic:spPr>
                </pic:pic>
              </a:graphicData>
            </a:graphic>
          </wp:inline>
        </w:drawing>
      </w:r>
    </w:p>
    <w:p w14:paraId="4A17ECB1" w14:textId="77777777" w:rsidR="007C03D3" w:rsidRPr="0086326C" w:rsidRDefault="007C03D3" w:rsidP="007C03D3">
      <w:pPr>
        <w:pStyle w:val="Legenda"/>
        <w:spacing w:line="360" w:lineRule="auto"/>
        <w:rPr>
          <w:lang w:val="pt-BR"/>
        </w:rPr>
      </w:pPr>
      <w:bookmarkStart w:id="163" w:name="_Toc23521557"/>
      <w:r w:rsidRPr="0086326C">
        <w:rPr>
          <w:lang w:val="pt-BR"/>
        </w:rPr>
        <w:t xml:space="preserve">Figura </w:t>
      </w:r>
      <w:r>
        <w:fldChar w:fldCharType="begin"/>
      </w:r>
      <w:r w:rsidRPr="0086326C">
        <w:rPr>
          <w:lang w:val="pt-BR"/>
        </w:rPr>
        <w:instrText xml:space="preserve"> SEQ Figura \* ARABIC </w:instrText>
      </w:r>
      <w:r>
        <w:fldChar w:fldCharType="separate"/>
      </w:r>
      <w:r w:rsidRPr="0086326C">
        <w:rPr>
          <w:noProof/>
          <w:lang w:val="pt-BR"/>
        </w:rPr>
        <w:t>5</w:t>
      </w:r>
      <w:r>
        <w:fldChar w:fldCharType="end"/>
      </w:r>
      <w:r w:rsidRPr="0086326C">
        <w:rPr>
          <w:lang w:val="pt-BR"/>
        </w:rPr>
        <w:t xml:space="preserve"> – Análogo</w:t>
      </w:r>
      <w:bookmarkStart w:id="164" w:name="_Toc22743476"/>
      <w:bookmarkStart w:id="165" w:name="_Toc22745368"/>
      <w:bookmarkEnd w:id="163"/>
    </w:p>
    <w:p w14:paraId="02D23484" w14:textId="75E3256D" w:rsidR="007C03D3" w:rsidRPr="003A48B4" w:rsidRDefault="007C03D3" w:rsidP="003A48B4">
      <w:pPr>
        <w:pStyle w:val="FontedasIlustraes"/>
      </w:pPr>
      <w:r>
        <w:t>Fonte: Adobe Color</w:t>
      </w:r>
      <w:bookmarkEnd w:id="164"/>
      <w:bookmarkEnd w:id="165"/>
    </w:p>
    <w:p w14:paraId="55355337" w14:textId="77777777" w:rsidR="007C03D3" w:rsidRPr="007C03D3" w:rsidRDefault="007C03D3" w:rsidP="007C03D3">
      <w:pPr>
        <w:spacing w:line="360" w:lineRule="auto"/>
        <w:rPr>
          <w:lang w:val="pt-BR"/>
        </w:rPr>
      </w:pPr>
    </w:p>
    <w:p w14:paraId="79C645B6" w14:textId="77777777" w:rsidR="007C03D3" w:rsidRDefault="007C03D3" w:rsidP="007C03D3">
      <w:pPr>
        <w:keepNext/>
        <w:spacing w:line="360" w:lineRule="auto"/>
      </w:pPr>
      <w:r w:rsidRPr="00022492">
        <w:rPr>
          <w:noProof/>
          <w:lang w:val="pt-BR" w:eastAsia="pt-BR"/>
        </w:rPr>
        <w:drawing>
          <wp:inline distT="0" distB="0" distL="0" distR="0" wp14:anchorId="4742FBFB" wp14:editId="6FC9A040">
            <wp:extent cx="5391150" cy="2267585"/>
            <wp:effectExtent l="0" t="0" r="0" b="0"/>
            <wp:docPr id="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267585"/>
                    </a:xfrm>
                    <a:prstGeom prst="rect">
                      <a:avLst/>
                    </a:prstGeom>
                    <a:noFill/>
                    <a:ln>
                      <a:noFill/>
                    </a:ln>
                  </pic:spPr>
                </pic:pic>
              </a:graphicData>
            </a:graphic>
          </wp:inline>
        </w:drawing>
      </w:r>
    </w:p>
    <w:p w14:paraId="466D5B11" w14:textId="77777777" w:rsidR="007C03D3" w:rsidRDefault="007C03D3" w:rsidP="007C03D3">
      <w:pPr>
        <w:pStyle w:val="Legenda"/>
        <w:spacing w:line="360" w:lineRule="auto"/>
        <w:rPr>
          <w:lang w:val="pt-BR"/>
        </w:rPr>
      </w:pPr>
      <w:bookmarkStart w:id="166" w:name="_Toc23521558"/>
      <w:r w:rsidRPr="007A7636">
        <w:rPr>
          <w:lang w:val="pt-BR"/>
        </w:rPr>
        <w:t xml:space="preserve">Figura </w:t>
      </w:r>
      <w:r>
        <w:fldChar w:fldCharType="begin"/>
      </w:r>
      <w:r w:rsidRPr="007A7636">
        <w:rPr>
          <w:lang w:val="pt-BR"/>
        </w:rPr>
        <w:instrText xml:space="preserve"> SEQ Figura \* ARABIC </w:instrText>
      </w:r>
      <w:r>
        <w:fldChar w:fldCharType="separate"/>
      </w:r>
      <w:r w:rsidRPr="007A7636">
        <w:rPr>
          <w:noProof/>
          <w:lang w:val="pt-BR"/>
        </w:rPr>
        <w:t>6</w:t>
      </w:r>
      <w:r>
        <w:fldChar w:fldCharType="end"/>
      </w:r>
      <w:r w:rsidRPr="007A7636">
        <w:rPr>
          <w:lang w:val="pt-BR"/>
        </w:rPr>
        <w:t xml:space="preserve"> – Tríade</w:t>
      </w:r>
      <w:bookmarkStart w:id="167" w:name="_Toc22743477"/>
      <w:bookmarkStart w:id="168" w:name="_Toc22745369"/>
      <w:bookmarkEnd w:id="166"/>
    </w:p>
    <w:p w14:paraId="6C4B7011" w14:textId="77777777" w:rsidR="007C03D3" w:rsidRPr="0086326C" w:rsidRDefault="007C03D3" w:rsidP="007C03D3">
      <w:pPr>
        <w:pStyle w:val="FontedasIlustraes"/>
      </w:pPr>
      <w:r>
        <w:t>Fonte: Adobe Color</w:t>
      </w:r>
    </w:p>
    <w:p w14:paraId="251734AA" w14:textId="77777777" w:rsidR="007C03D3" w:rsidRPr="007A7636" w:rsidRDefault="007C03D3" w:rsidP="007C03D3">
      <w:pPr>
        <w:pStyle w:val="FontedasIlustraes"/>
        <w:spacing w:line="360" w:lineRule="auto"/>
      </w:pPr>
    </w:p>
    <w:p w14:paraId="064C143C" w14:textId="77777777" w:rsidR="007C03D3" w:rsidRPr="007A7636" w:rsidRDefault="007C03D3" w:rsidP="007C03D3">
      <w:pPr>
        <w:pStyle w:val="TextodoTrabalho"/>
      </w:pPr>
    </w:p>
    <w:p w14:paraId="2FB0F74C" w14:textId="77777777" w:rsidR="007C03D3" w:rsidRDefault="007C03D3" w:rsidP="007C03D3">
      <w:pPr>
        <w:spacing w:line="360" w:lineRule="auto"/>
        <w:ind w:firstLine="709"/>
        <w:rPr>
          <w:rFonts w:cs="Arial"/>
          <w:lang w:val="pt-BR"/>
        </w:rPr>
      </w:pPr>
      <w:r w:rsidRPr="001600C5">
        <w:rPr>
          <w:rFonts w:cs="Arial"/>
          <w:lang w:val="pt-BR"/>
        </w:rPr>
        <w:t xml:space="preserve">A cor azul foi utilizada com intuito de passar tranquilidade e clareza ao usuário. </w:t>
      </w:r>
      <w:r>
        <w:rPr>
          <w:rFonts w:cs="Arial"/>
          <w:lang w:val="pt-BR"/>
        </w:rPr>
        <w:t xml:space="preserve">   </w:t>
      </w:r>
    </w:p>
    <w:p w14:paraId="16AE5D28" w14:textId="728AB87F" w:rsidR="007C03D3" w:rsidRPr="003A48B4" w:rsidRDefault="007C03D3" w:rsidP="003A48B4">
      <w:pPr>
        <w:spacing w:line="360" w:lineRule="auto"/>
        <w:ind w:firstLine="709"/>
        <w:rPr>
          <w:rFonts w:cs="Arial"/>
          <w:lang w:val="pt-BR"/>
        </w:rPr>
      </w:pPr>
      <w:r>
        <w:rPr>
          <w:rFonts w:cs="Arial"/>
          <w:lang w:val="pt-BR"/>
        </w:rPr>
        <w:t xml:space="preserve"> </w:t>
      </w:r>
      <w:r w:rsidRPr="001600C5">
        <w:rPr>
          <w:rFonts w:cs="Arial"/>
          <w:lang w:val="pt-BR"/>
        </w:rPr>
        <w:t xml:space="preserve">E as demais com intuito de dar contraste com o azul e destacar as ações realizadas dentro do software, especificamente a cor vermelha que é um alerta ao usuário, para erros e ações importantes. </w:t>
      </w:r>
      <w:bookmarkEnd w:id="167"/>
      <w:bookmarkEnd w:id="168"/>
    </w:p>
    <w:p w14:paraId="3A388A25" w14:textId="77777777" w:rsidR="007C03D3" w:rsidRDefault="007C03D3" w:rsidP="007C03D3">
      <w:pPr>
        <w:keepNext/>
        <w:spacing w:line="360" w:lineRule="auto"/>
        <w:rPr>
          <w:noProof/>
          <w:lang w:val="pt-BR" w:eastAsia="pt-BR"/>
        </w:rPr>
      </w:pPr>
      <w:r w:rsidRPr="00022492">
        <w:rPr>
          <w:noProof/>
          <w:lang w:val="pt-BR" w:eastAsia="pt-BR"/>
        </w:rPr>
        <w:lastRenderedPageBreak/>
        <w:drawing>
          <wp:inline distT="0" distB="0" distL="0" distR="0" wp14:anchorId="2515AFD0" wp14:editId="4C067C14">
            <wp:extent cx="5398770" cy="2267585"/>
            <wp:effectExtent l="0" t="0" r="0" b="0"/>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2267585"/>
                    </a:xfrm>
                    <a:prstGeom prst="rect">
                      <a:avLst/>
                    </a:prstGeom>
                    <a:noFill/>
                    <a:ln>
                      <a:noFill/>
                    </a:ln>
                  </pic:spPr>
                </pic:pic>
              </a:graphicData>
            </a:graphic>
          </wp:inline>
        </w:drawing>
      </w:r>
    </w:p>
    <w:p w14:paraId="26187347" w14:textId="77777777" w:rsidR="007C03D3" w:rsidRDefault="007C03D3" w:rsidP="007C03D3">
      <w:pPr>
        <w:pStyle w:val="Legenda"/>
        <w:spacing w:line="360" w:lineRule="auto"/>
        <w:rPr>
          <w:lang w:val="pt-BR"/>
        </w:rPr>
      </w:pPr>
      <w:bookmarkStart w:id="169" w:name="_Toc23521559"/>
      <w:r w:rsidRPr="00273C56">
        <w:rPr>
          <w:lang w:val="pt-BR"/>
        </w:rPr>
        <w:t xml:space="preserve">Figura </w:t>
      </w:r>
      <w:r>
        <w:fldChar w:fldCharType="begin"/>
      </w:r>
      <w:r w:rsidRPr="00273C56">
        <w:rPr>
          <w:lang w:val="pt-BR"/>
        </w:rPr>
        <w:instrText xml:space="preserve"> SEQ Figura \* ARABIC </w:instrText>
      </w:r>
      <w:r>
        <w:fldChar w:fldCharType="separate"/>
      </w:r>
      <w:r>
        <w:rPr>
          <w:noProof/>
          <w:lang w:val="pt-BR"/>
        </w:rPr>
        <w:t>7</w:t>
      </w:r>
      <w:r>
        <w:fldChar w:fldCharType="end"/>
      </w:r>
      <w:r w:rsidRPr="00273C56">
        <w:rPr>
          <w:lang w:val="pt-BR"/>
        </w:rPr>
        <w:t xml:space="preserve"> </w:t>
      </w:r>
      <w:r>
        <w:rPr>
          <w:lang w:val="pt-BR"/>
        </w:rPr>
        <w:t>–</w:t>
      </w:r>
      <w:r w:rsidRPr="00273C56">
        <w:rPr>
          <w:lang w:val="pt-BR"/>
        </w:rPr>
        <w:t xml:space="preserve"> Sombras</w:t>
      </w:r>
      <w:bookmarkEnd w:id="169"/>
    </w:p>
    <w:p w14:paraId="2E1879DF" w14:textId="3736A8CC" w:rsidR="007C03D3" w:rsidRPr="0012054D" w:rsidRDefault="007C03D3" w:rsidP="0012054D">
      <w:pPr>
        <w:pStyle w:val="FontedasIlustraes"/>
      </w:pPr>
      <w:r>
        <w:t>Fonte: Adobe Color</w:t>
      </w:r>
    </w:p>
    <w:p w14:paraId="7C0818F4" w14:textId="77777777" w:rsidR="007C03D3" w:rsidRPr="002C01FA" w:rsidRDefault="007C03D3" w:rsidP="007C03D3">
      <w:pPr>
        <w:spacing w:line="360" w:lineRule="auto"/>
        <w:ind w:left="1113"/>
        <w:rPr>
          <w:lang w:val="pt-BR" w:eastAsia="pt-BR"/>
        </w:rPr>
      </w:pPr>
    </w:p>
    <w:p w14:paraId="5DB24AA4" w14:textId="77777777" w:rsidR="007C03D3" w:rsidRDefault="007C03D3" w:rsidP="007C03D3">
      <w:pPr>
        <w:keepNext/>
        <w:spacing w:line="360" w:lineRule="auto"/>
      </w:pPr>
      <w:r>
        <w:rPr>
          <w:b/>
          <w:noProof/>
          <w:color w:val="auto"/>
          <w:sz w:val="20"/>
          <w:lang w:val="pt-BR" w:eastAsia="pt-BR"/>
        </w:rPr>
        <w:drawing>
          <wp:inline distT="0" distB="0" distL="0" distR="0" wp14:anchorId="2FD2E9FA" wp14:editId="4966E613">
            <wp:extent cx="5391150" cy="2202180"/>
            <wp:effectExtent l="0" t="0" r="0" b="0"/>
            <wp:docPr id="9" name="Imagem 9" descr="personali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rsonalizad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202180"/>
                    </a:xfrm>
                    <a:prstGeom prst="rect">
                      <a:avLst/>
                    </a:prstGeom>
                    <a:noFill/>
                    <a:ln>
                      <a:noFill/>
                    </a:ln>
                  </pic:spPr>
                </pic:pic>
              </a:graphicData>
            </a:graphic>
          </wp:inline>
        </w:drawing>
      </w:r>
    </w:p>
    <w:p w14:paraId="1BE6551D" w14:textId="77777777" w:rsidR="007C03D3" w:rsidRDefault="007C03D3" w:rsidP="007C03D3">
      <w:pPr>
        <w:pStyle w:val="Legenda"/>
        <w:spacing w:line="360" w:lineRule="auto"/>
        <w:rPr>
          <w:lang w:val="pt-BR"/>
        </w:rPr>
      </w:pPr>
      <w:r w:rsidRPr="00273C56">
        <w:rPr>
          <w:lang w:val="pt-BR"/>
        </w:rPr>
        <w:t xml:space="preserve">Figura </w:t>
      </w:r>
      <w:r w:rsidRPr="00507A95">
        <w:rPr>
          <w:lang w:val="pt-BR"/>
        </w:rPr>
        <w:t>7</w:t>
      </w:r>
      <w:r w:rsidRPr="00273C56">
        <w:rPr>
          <w:lang w:val="pt-BR"/>
        </w:rPr>
        <w:t xml:space="preserve"> </w:t>
      </w:r>
      <w:r>
        <w:rPr>
          <w:lang w:val="pt-BR"/>
        </w:rPr>
        <w:t>– Personalizado</w:t>
      </w:r>
    </w:p>
    <w:p w14:paraId="6E5C03B6" w14:textId="77777777" w:rsidR="007C03D3" w:rsidRPr="00E1537A" w:rsidRDefault="007C03D3" w:rsidP="007C03D3">
      <w:pPr>
        <w:pStyle w:val="FontedasIlustraes"/>
      </w:pPr>
      <w:r>
        <w:t>Fonte: Adobe Color</w:t>
      </w:r>
    </w:p>
    <w:p w14:paraId="5B075693" w14:textId="77777777" w:rsidR="007C03D3" w:rsidRPr="00E1537A" w:rsidRDefault="007C03D3" w:rsidP="007C03D3">
      <w:pPr>
        <w:pStyle w:val="FontedasIlustraes"/>
      </w:pPr>
    </w:p>
    <w:p w14:paraId="4391302D" w14:textId="77777777" w:rsidR="007C03D3" w:rsidRDefault="007C03D3" w:rsidP="007C03D3">
      <w:pPr>
        <w:spacing w:before="0" w:after="0"/>
        <w:jc w:val="left"/>
        <w:rPr>
          <w:i/>
          <w:lang w:val="pt-BR"/>
        </w:rPr>
      </w:pPr>
      <w:r>
        <w:rPr>
          <w:i/>
          <w:lang w:val="pt-BR"/>
        </w:rPr>
        <w:br w:type="page"/>
      </w:r>
    </w:p>
    <w:p w14:paraId="33F201F8" w14:textId="77777777" w:rsidR="007C03D3" w:rsidRDefault="007C03D3" w:rsidP="007C03D3">
      <w:pPr>
        <w:spacing w:line="360" w:lineRule="auto"/>
        <w:rPr>
          <w:lang w:val="pt-BR"/>
        </w:rPr>
      </w:pPr>
    </w:p>
    <w:p w14:paraId="664255D7" w14:textId="77777777" w:rsidR="007C03D3" w:rsidRPr="00022492" w:rsidRDefault="007C03D3" w:rsidP="007C03D3">
      <w:pPr>
        <w:spacing w:line="360" w:lineRule="auto"/>
        <w:rPr>
          <w:lang w:val="pt-BR"/>
        </w:rPr>
      </w:pPr>
    </w:p>
    <w:p w14:paraId="19E415A4" w14:textId="77777777" w:rsidR="007C03D3" w:rsidRDefault="007C03D3" w:rsidP="007C03D3">
      <w:pPr>
        <w:spacing w:line="360" w:lineRule="auto"/>
        <w:rPr>
          <w:rFonts w:cs="Arial"/>
          <w:lang w:val="pt-BR"/>
        </w:rPr>
      </w:pPr>
      <w:r>
        <w:rPr>
          <w:rFonts w:cs="Arial"/>
          <w:lang w:val="pt-BR"/>
        </w:rPr>
        <w:t>Os ícones foram utilizados de acordo com cada função que o usuário irá realizar dentro do software, facilitando para o mesmo.</w:t>
      </w:r>
    </w:p>
    <w:p w14:paraId="5E1EE3B5" w14:textId="77777777" w:rsidR="007C03D3" w:rsidRDefault="007C03D3" w:rsidP="007C03D3">
      <w:pPr>
        <w:spacing w:line="360" w:lineRule="auto"/>
        <w:rPr>
          <w:rFonts w:cs="Arial"/>
          <w:lang w:val="pt-BR"/>
        </w:rPr>
      </w:pPr>
    </w:p>
    <w:p w14:paraId="62127A42" w14:textId="77777777" w:rsidR="007C03D3" w:rsidRDefault="007C03D3" w:rsidP="007C03D3">
      <w:pPr>
        <w:spacing w:line="360" w:lineRule="auto"/>
        <w:rPr>
          <w:rFonts w:cs="Arial"/>
          <w:lang w:val="pt-BR"/>
        </w:rPr>
      </w:pPr>
      <w:r>
        <w:rPr>
          <w:rFonts w:cs="Arial"/>
          <w:noProof/>
          <w:lang w:val="pt-BR" w:eastAsia="pt-BR"/>
        </w:rPr>
        <w:drawing>
          <wp:inline distT="0" distB="0" distL="0" distR="0" wp14:anchorId="0B9540F8" wp14:editId="77EA2A4E">
            <wp:extent cx="307340" cy="307340"/>
            <wp:effectExtent l="0" t="0" r="0" b="0"/>
            <wp:docPr id="10" name="Imagem 1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pboar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Pr>
          <w:rFonts w:cs="Arial"/>
          <w:lang w:val="pt-BR"/>
        </w:rPr>
        <w:tab/>
      </w:r>
      <w:r>
        <w:rPr>
          <w:rFonts w:cs="Arial"/>
          <w:lang w:val="pt-BR"/>
        </w:rPr>
        <w:tab/>
      </w:r>
      <w:r>
        <w:rPr>
          <w:rFonts w:cs="Arial"/>
          <w:lang w:val="pt-BR"/>
        </w:rPr>
        <w:tab/>
        <w:t xml:space="preserve"> </w:t>
      </w:r>
      <w:r>
        <w:rPr>
          <w:rFonts w:cs="Arial"/>
          <w:noProof/>
          <w:lang w:val="pt-BR" w:eastAsia="pt-BR"/>
        </w:rPr>
        <w:drawing>
          <wp:inline distT="0" distB="0" distL="0" distR="0" wp14:anchorId="6D65E5B9" wp14:editId="792ADFEB">
            <wp:extent cx="307340" cy="307340"/>
            <wp:effectExtent l="0" t="0" r="0" b="0"/>
            <wp:docPr id="11" name="Imagem 11"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le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Pr>
          <w:rFonts w:cs="Arial"/>
          <w:lang w:val="pt-BR"/>
        </w:rPr>
        <w:tab/>
      </w:r>
      <w:r>
        <w:rPr>
          <w:rFonts w:cs="Arial"/>
          <w:lang w:val="pt-BR"/>
        </w:rPr>
        <w:tab/>
      </w:r>
      <w:r>
        <w:rPr>
          <w:rFonts w:cs="Arial"/>
          <w:lang w:val="pt-BR"/>
        </w:rPr>
        <w:tab/>
      </w:r>
      <w:r>
        <w:rPr>
          <w:rFonts w:cs="Arial"/>
          <w:noProof/>
          <w:lang w:val="pt-BR" w:eastAsia="pt-BR"/>
        </w:rPr>
        <w:drawing>
          <wp:inline distT="0" distB="0" distL="0" distR="0" wp14:anchorId="7CDD21FE" wp14:editId="4A6E1591">
            <wp:extent cx="307340" cy="307340"/>
            <wp:effectExtent l="0" t="0" r="0" b="0"/>
            <wp:docPr id="12" name="Imagem 12" descr="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y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Pr>
          <w:rFonts w:cs="Arial"/>
          <w:lang w:val="pt-BR"/>
        </w:rPr>
        <w:tab/>
      </w:r>
      <w:r>
        <w:rPr>
          <w:rFonts w:cs="Arial"/>
          <w:lang w:val="pt-BR"/>
        </w:rPr>
        <w:tab/>
      </w:r>
      <w:r>
        <w:rPr>
          <w:rFonts w:cs="Arial"/>
          <w:lang w:val="pt-BR"/>
        </w:rPr>
        <w:tab/>
      </w:r>
      <w:r>
        <w:rPr>
          <w:rFonts w:cs="Arial"/>
          <w:noProof/>
          <w:lang w:val="pt-BR" w:eastAsia="pt-BR"/>
        </w:rPr>
        <w:drawing>
          <wp:inline distT="0" distB="0" distL="0" distR="0" wp14:anchorId="7C3E4519" wp14:editId="7BEDBFB9">
            <wp:extent cx="307340" cy="307340"/>
            <wp:effectExtent l="0" t="0" r="0" b="0"/>
            <wp:docPr id="13" name="Imagem 13" descr="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14:paraId="79E91834" w14:textId="77777777" w:rsidR="007C03D3" w:rsidRDefault="007C03D3" w:rsidP="007C03D3">
      <w:pPr>
        <w:spacing w:line="360" w:lineRule="auto"/>
        <w:rPr>
          <w:rFonts w:cs="Arial"/>
          <w:lang w:val="pt-BR"/>
        </w:rPr>
      </w:pPr>
      <w:r>
        <w:rPr>
          <w:rFonts w:cs="Arial"/>
          <w:lang w:val="pt-BR"/>
        </w:rPr>
        <w:t>Ícone cadastrar</w:t>
      </w:r>
      <w:r>
        <w:rPr>
          <w:rFonts w:cs="Arial"/>
          <w:lang w:val="pt-BR"/>
        </w:rPr>
        <w:tab/>
        <w:t>Ícone deletar</w:t>
      </w:r>
      <w:r>
        <w:rPr>
          <w:rFonts w:cs="Arial"/>
          <w:lang w:val="pt-BR"/>
        </w:rPr>
        <w:tab/>
      </w:r>
      <w:r>
        <w:rPr>
          <w:rFonts w:cs="Arial"/>
          <w:lang w:val="pt-BR"/>
        </w:rPr>
        <w:tab/>
        <w:t>Ícone visualizar</w:t>
      </w:r>
      <w:r>
        <w:rPr>
          <w:rFonts w:cs="Arial"/>
          <w:lang w:val="pt-BR"/>
        </w:rPr>
        <w:tab/>
        <w:t>Ícone editar</w:t>
      </w:r>
    </w:p>
    <w:p w14:paraId="7E52881C" w14:textId="77777777" w:rsidR="007C03D3" w:rsidRDefault="007C03D3" w:rsidP="007C03D3">
      <w:pPr>
        <w:spacing w:line="360" w:lineRule="auto"/>
        <w:rPr>
          <w:rFonts w:cs="Arial"/>
          <w:lang w:val="pt-BR"/>
        </w:rPr>
      </w:pPr>
    </w:p>
    <w:p w14:paraId="3F3C98E0" w14:textId="77777777" w:rsidR="007C03D3" w:rsidRPr="00324EEF" w:rsidRDefault="007C03D3" w:rsidP="007C03D3">
      <w:pPr>
        <w:spacing w:line="360" w:lineRule="auto"/>
        <w:rPr>
          <w:rFonts w:cs="Arial"/>
          <w:lang w:val="pt-BR"/>
        </w:rPr>
      </w:pPr>
    </w:p>
    <w:p w14:paraId="12C1A936" w14:textId="77777777" w:rsidR="007C03D3" w:rsidRPr="00B86103" w:rsidRDefault="007C03D3" w:rsidP="007C03D3">
      <w:pPr>
        <w:keepNext/>
        <w:spacing w:line="360" w:lineRule="auto"/>
        <w:rPr>
          <w:lang w:val="pt-BR"/>
        </w:rPr>
      </w:pPr>
      <w:r>
        <w:rPr>
          <w:rFonts w:cs="Arial"/>
          <w:i/>
          <w:noProof/>
          <w:lang w:val="pt-BR" w:eastAsia="pt-BR"/>
        </w:rPr>
        <w:drawing>
          <wp:inline distT="0" distB="0" distL="0" distR="0" wp14:anchorId="6AE10EEC" wp14:editId="5706512B">
            <wp:extent cx="5764530" cy="4293870"/>
            <wp:effectExtent l="0" t="0" r="0" b="0"/>
            <wp:docPr id="14" name="Imagem 14" descr="flat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atic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4530" cy="4293870"/>
                    </a:xfrm>
                    <a:prstGeom prst="rect">
                      <a:avLst/>
                    </a:prstGeom>
                    <a:noFill/>
                    <a:ln>
                      <a:noFill/>
                    </a:ln>
                  </pic:spPr>
                </pic:pic>
              </a:graphicData>
            </a:graphic>
          </wp:inline>
        </w:drawing>
      </w:r>
    </w:p>
    <w:p w14:paraId="2A853C4F" w14:textId="77777777" w:rsidR="007C03D3" w:rsidRDefault="007C03D3" w:rsidP="007C03D3">
      <w:pPr>
        <w:pStyle w:val="Legenda"/>
        <w:spacing w:line="360" w:lineRule="auto"/>
        <w:rPr>
          <w:lang w:val="pt-BR"/>
        </w:rPr>
      </w:pPr>
      <w:r w:rsidRPr="00B86103">
        <w:rPr>
          <w:lang w:val="pt-BR"/>
        </w:rPr>
        <w:t xml:space="preserve">Figura 8 </w:t>
      </w:r>
      <w:r>
        <w:rPr>
          <w:lang w:val="pt-BR"/>
        </w:rPr>
        <w:t>-</w:t>
      </w:r>
      <w:r w:rsidRPr="00B86103">
        <w:rPr>
          <w:lang w:val="pt-BR"/>
        </w:rPr>
        <w:t xml:space="preserve"> Flaticon</w:t>
      </w:r>
    </w:p>
    <w:p w14:paraId="5467654F" w14:textId="77777777" w:rsidR="007C03D3" w:rsidRPr="00E1537A" w:rsidRDefault="007C03D3" w:rsidP="007C03D3">
      <w:pPr>
        <w:pStyle w:val="FontedasIlustraes"/>
      </w:pPr>
      <w:r>
        <w:t xml:space="preserve">Fonte: </w:t>
      </w:r>
      <w:r w:rsidRPr="00B86103">
        <w:t>Flaticon</w:t>
      </w:r>
    </w:p>
    <w:p w14:paraId="182155ED" w14:textId="77777777" w:rsidR="007C03D3" w:rsidRDefault="007C03D3" w:rsidP="007C03D3">
      <w:pPr>
        <w:rPr>
          <w:rFonts w:eastAsia="Calibri"/>
          <w:lang w:val="pt-BR"/>
        </w:rPr>
      </w:pPr>
    </w:p>
    <w:p w14:paraId="51EA13ED" w14:textId="15947B1B" w:rsidR="001659E0" w:rsidRDefault="000E43F5">
      <w:pPr>
        <w:spacing w:before="0" w:after="0"/>
        <w:jc w:val="left"/>
        <w:rPr>
          <w:rFonts w:eastAsia="Calibri"/>
          <w:lang w:val="pt-BR"/>
        </w:rPr>
      </w:pPr>
      <w:r>
        <w:rPr>
          <w:rFonts w:eastAsia="Calibri"/>
          <w:lang w:val="pt-BR"/>
        </w:rPr>
        <w:br w:type="page"/>
      </w:r>
    </w:p>
    <w:p w14:paraId="0F1FB3EC" w14:textId="77777777" w:rsidR="001659E0" w:rsidRDefault="001659E0" w:rsidP="001659E0">
      <w:pPr>
        <w:pStyle w:val="Subttulo"/>
        <w:spacing w:line="360" w:lineRule="auto"/>
        <w:jc w:val="left"/>
        <w:rPr>
          <w:rFonts w:ascii="Arial" w:hAnsi="Arial" w:cs="Arial"/>
          <w:b/>
          <w:lang w:val="pt-BR"/>
        </w:rPr>
      </w:pPr>
      <w:bookmarkStart w:id="170" w:name="_Toc19984263"/>
      <w:bookmarkStart w:id="171" w:name="_Toc19987403"/>
      <w:bookmarkStart w:id="172" w:name="_Toc19992377"/>
      <w:bookmarkStart w:id="173" w:name="_Toc22743466"/>
      <w:bookmarkStart w:id="174" w:name="_Toc22745358"/>
      <w:bookmarkStart w:id="175" w:name="_Toc23521614"/>
      <w:bookmarkStart w:id="176" w:name="_Toc23701249"/>
      <w:r>
        <w:rPr>
          <w:rFonts w:ascii="Arial" w:hAnsi="Arial" w:cs="Arial"/>
          <w:b/>
          <w:lang w:val="pt-BR"/>
        </w:rPr>
        <w:lastRenderedPageBreak/>
        <w:t xml:space="preserve">3.6 </w:t>
      </w:r>
      <w:r w:rsidRPr="00A84D47">
        <w:rPr>
          <w:rFonts w:ascii="Arial" w:hAnsi="Arial" w:cs="Arial"/>
          <w:b/>
          <w:lang w:val="pt-BR"/>
        </w:rPr>
        <w:t>R</w:t>
      </w:r>
      <w:bookmarkEnd w:id="170"/>
      <w:bookmarkEnd w:id="171"/>
      <w:bookmarkEnd w:id="172"/>
      <w:bookmarkEnd w:id="173"/>
      <w:bookmarkEnd w:id="174"/>
      <w:bookmarkEnd w:id="175"/>
      <w:r>
        <w:rPr>
          <w:rFonts w:ascii="Arial" w:hAnsi="Arial" w:cs="Arial"/>
          <w:b/>
          <w:lang w:val="pt-BR"/>
        </w:rPr>
        <w:t>elatório da Programação</w:t>
      </w:r>
      <w:bookmarkEnd w:id="176"/>
    </w:p>
    <w:p w14:paraId="4E462925" w14:textId="77777777" w:rsidR="001659E0" w:rsidRDefault="001659E0" w:rsidP="001659E0">
      <w:pPr>
        <w:spacing w:line="360" w:lineRule="auto"/>
        <w:rPr>
          <w:lang w:val="pt-BR"/>
        </w:rPr>
      </w:pPr>
    </w:p>
    <w:p w14:paraId="74A5440F" w14:textId="77777777" w:rsidR="001659E0" w:rsidRDefault="001659E0" w:rsidP="001659E0">
      <w:pPr>
        <w:spacing w:line="360" w:lineRule="auto"/>
        <w:rPr>
          <w:lang w:val="pt-BR"/>
        </w:rPr>
      </w:pPr>
      <w:r w:rsidRPr="00C65B8A">
        <w:rPr>
          <w:lang w:val="pt-BR"/>
        </w:rPr>
        <w:t>FUNÇÕES E DETALHES</w:t>
      </w:r>
    </w:p>
    <w:p w14:paraId="0330E891" w14:textId="77777777" w:rsidR="001659E0" w:rsidRPr="00C65B8A" w:rsidRDefault="001659E0" w:rsidP="001659E0">
      <w:pPr>
        <w:pStyle w:val="PargrafodaLista"/>
        <w:numPr>
          <w:ilvl w:val="0"/>
          <w:numId w:val="18"/>
        </w:numPr>
        <w:spacing w:line="360" w:lineRule="auto"/>
        <w:rPr>
          <w:lang w:val="pt-BR"/>
        </w:rPr>
      </w:pPr>
      <w:r w:rsidRPr="00C65B8A">
        <w:rPr>
          <w:lang w:val="pt-BR"/>
        </w:rPr>
        <w:t>O software exibe uma saudação que está no formato de "Bom dia", "Boa tarde" ou "Boa noite" seguido do nome completo do funcionário.</w:t>
      </w:r>
    </w:p>
    <w:p w14:paraId="0656B28F" w14:textId="77777777" w:rsidR="001659E0" w:rsidRPr="00C65B8A" w:rsidRDefault="001659E0" w:rsidP="001659E0">
      <w:pPr>
        <w:pStyle w:val="PargrafodaLista"/>
        <w:numPr>
          <w:ilvl w:val="0"/>
          <w:numId w:val="17"/>
        </w:numPr>
        <w:spacing w:line="360" w:lineRule="auto"/>
        <w:rPr>
          <w:lang w:val="pt-BR"/>
        </w:rPr>
      </w:pPr>
      <w:r w:rsidRPr="00C65B8A">
        <w:rPr>
          <w:lang w:val="pt-BR"/>
        </w:rPr>
        <w:t>O software também exibe o nome de usuário logado no sistema ao lado do ícone de logout, onde é possível sair e logar com um usuário diferente.</w:t>
      </w:r>
    </w:p>
    <w:p w14:paraId="470CCE0D" w14:textId="77777777" w:rsidR="001659E0" w:rsidRPr="00C65B8A" w:rsidRDefault="001659E0" w:rsidP="001659E0">
      <w:pPr>
        <w:pStyle w:val="PargrafodaLista"/>
        <w:numPr>
          <w:ilvl w:val="0"/>
          <w:numId w:val="16"/>
        </w:numPr>
        <w:spacing w:line="360" w:lineRule="auto"/>
        <w:rPr>
          <w:lang w:val="pt-BR"/>
        </w:rPr>
      </w:pPr>
      <w:r w:rsidRPr="00C65B8A">
        <w:rPr>
          <w:lang w:val="pt-BR"/>
        </w:rPr>
        <w:t>Também exibe a hora em uma fonte grande para a melhor visualização do horário já com os segundos.</w:t>
      </w:r>
    </w:p>
    <w:p w14:paraId="514998BC" w14:textId="77777777" w:rsidR="001659E0" w:rsidRDefault="001659E0" w:rsidP="001659E0">
      <w:pPr>
        <w:pStyle w:val="PargrafodaLista"/>
        <w:numPr>
          <w:ilvl w:val="0"/>
          <w:numId w:val="15"/>
        </w:numPr>
        <w:spacing w:line="360" w:lineRule="auto"/>
        <w:rPr>
          <w:lang w:val="pt-BR"/>
        </w:rPr>
      </w:pPr>
      <w:r w:rsidRPr="00C65B8A">
        <w:rPr>
          <w:lang w:val="pt-BR"/>
        </w:rPr>
        <w:t>Cada função das abas têm uma cor diferente para ficar mais fácil a distinção das funções, sendo verde para cadastro, vermelho para exclusão, laranja para visualização e roxo para a modificação.</w:t>
      </w:r>
    </w:p>
    <w:p w14:paraId="0F7554EB" w14:textId="77777777" w:rsidR="001659E0" w:rsidRDefault="001659E0" w:rsidP="001659E0">
      <w:pPr>
        <w:spacing w:line="360" w:lineRule="auto"/>
        <w:rPr>
          <w:lang w:val="pt-BR"/>
        </w:rPr>
      </w:pPr>
    </w:p>
    <w:p w14:paraId="23476F13" w14:textId="77777777" w:rsidR="001659E0" w:rsidRDefault="001659E0" w:rsidP="001659E0">
      <w:pPr>
        <w:spacing w:line="360" w:lineRule="auto"/>
        <w:rPr>
          <w:lang w:val="pt-BR"/>
        </w:rPr>
      </w:pPr>
      <w:r w:rsidRPr="00CE6EB5">
        <w:rPr>
          <w:lang w:val="pt-BR"/>
        </w:rPr>
        <w:t>TELA DE LOGIN</w:t>
      </w:r>
    </w:p>
    <w:p w14:paraId="067CEC1F" w14:textId="77777777" w:rsidR="001659E0" w:rsidRDefault="001659E0" w:rsidP="001659E0">
      <w:pPr>
        <w:spacing w:line="360" w:lineRule="auto"/>
        <w:ind w:left="360" w:firstLine="345"/>
        <w:rPr>
          <w:lang w:val="pt-BR"/>
        </w:rPr>
      </w:pPr>
      <w:r>
        <w:rPr>
          <w:lang w:val="pt-BR"/>
        </w:rPr>
        <w:t>T</w:t>
      </w:r>
      <w:r w:rsidRPr="00C65B8A">
        <w:rPr>
          <w:lang w:val="pt-BR"/>
        </w:rPr>
        <w:t>ela de login foi feita para ser simples e rápida para logar,</w:t>
      </w:r>
      <w:r>
        <w:rPr>
          <w:lang w:val="pt-BR"/>
        </w:rPr>
        <w:t xml:space="preserve"> </w:t>
      </w:r>
      <w:r w:rsidRPr="00C65B8A">
        <w:rPr>
          <w:lang w:val="pt-BR"/>
        </w:rPr>
        <w:t xml:space="preserve">tendo dois campos e dois botões: </w:t>
      </w:r>
    </w:p>
    <w:p w14:paraId="017B07EE" w14:textId="77777777" w:rsidR="001659E0" w:rsidRDefault="001659E0" w:rsidP="001659E0">
      <w:pPr>
        <w:pStyle w:val="PargrafodaLista"/>
        <w:numPr>
          <w:ilvl w:val="0"/>
          <w:numId w:val="14"/>
        </w:numPr>
        <w:spacing w:line="360" w:lineRule="auto"/>
        <w:rPr>
          <w:lang w:val="pt-BR"/>
        </w:rPr>
      </w:pPr>
      <w:r w:rsidRPr="00C65B8A">
        <w:rPr>
          <w:lang w:val="pt-BR"/>
        </w:rPr>
        <w:t xml:space="preserve">Usuário e senha; </w:t>
      </w:r>
    </w:p>
    <w:p w14:paraId="67EBDE72" w14:textId="77777777" w:rsidR="001659E0" w:rsidRPr="00C65B8A" w:rsidRDefault="001659E0" w:rsidP="001659E0">
      <w:pPr>
        <w:pStyle w:val="PargrafodaLista"/>
        <w:numPr>
          <w:ilvl w:val="0"/>
          <w:numId w:val="14"/>
        </w:numPr>
        <w:spacing w:line="360" w:lineRule="auto"/>
        <w:rPr>
          <w:lang w:val="pt-BR"/>
        </w:rPr>
      </w:pPr>
      <w:r w:rsidRPr="00C65B8A">
        <w:rPr>
          <w:lang w:val="pt-BR"/>
        </w:rPr>
        <w:t>Entrar e sair;</w:t>
      </w:r>
    </w:p>
    <w:p w14:paraId="5EC1A2F7" w14:textId="77777777" w:rsidR="001659E0" w:rsidRDefault="001659E0" w:rsidP="001659E0">
      <w:pPr>
        <w:spacing w:line="360" w:lineRule="auto"/>
        <w:ind w:firstLine="709"/>
        <w:rPr>
          <w:lang w:val="pt-BR"/>
        </w:rPr>
      </w:pPr>
      <w:r>
        <w:rPr>
          <w:lang w:val="pt-BR"/>
        </w:rPr>
        <w:t>Q</w:t>
      </w:r>
      <w:r w:rsidRPr="00C65B8A">
        <w:rPr>
          <w:lang w:val="pt-BR"/>
        </w:rPr>
        <w:t xml:space="preserve">uando é inserido um usuário ou uma senha que não está cadastrada no banco </w:t>
      </w:r>
      <w:r>
        <w:rPr>
          <w:lang w:val="pt-BR"/>
        </w:rPr>
        <w:t>de</w:t>
      </w:r>
      <w:r w:rsidRPr="00C65B8A">
        <w:rPr>
          <w:lang w:val="pt-BR"/>
        </w:rPr>
        <w:t xml:space="preserve"> dados o software exibe uma pequena animação e um aviso de que o usuário ou a senha estão incorretos.</w:t>
      </w:r>
    </w:p>
    <w:p w14:paraId="4595C415" w14:textId="77777777" w:rsidR="001659E0" w:rsidRDefault="001659E0" w:rsidP="001659E0">
      <w:pPr>
        <w:spacing w:line="360" w:lineRule="auto"/>
        <w:ind w:firstLine="709"/>
        <w:rPr>
          <w:lang w:val="pt-BR"/>
        </w:rPr>
      </w:pPr>
    </w:p>
    <w:p w14:paraId="1D90381E" w14:textId="77777777" w:rsidR="001659E0" w:rsidRPr="005075FD" w:rsidRDefault="001659E0" w:rsidP="001659E0">
      <w:pPr>
        <w:rPr>
          <w:lang w:val="pt-BR"/>
        </w:rPr>
      </w:pPr>
    </w:p>
    <w:p w14:paraId="40C58C3F" w14:textId="77777777" w:rsidR="001659E0" w:rsidRDefault="001659E0" w:rsidP="001659E0">
      <w:pPr>
        <w:rPr>
          <w:lang w:val="pt-BR"/>
        </w:rPr>
      </w:pPr>
      <w:r w:rsidRPr="005075FD">
        <w:rPr>
          <w:lang w:val="pt-BR"/>
        </w:rPr>
        <w:t>TELA DE EQUIPE DE DESENVOLVIMENTO</w:t>
      </w:r>
    </w:p>
    <w:p w14:paraId="75A23350" w14:textId="77777777" w:rsidR="001659E0" w:rsidRDefault="001659E0" w:rsidP="001659E0">
      <w:pPr>
        <w:spacing w:line="360" w:lineRule="auto"/>
        <w:rPr>
          <w:lang w:val="pt-BR"/>
        </w:rPr>
      </w:pPr>
      <w:r>
        <w:rPr>
          <w:lang w:val="pt-BR"/>
        </w:rPr>
        <w:tab/>
      </w:r>
    </w:p>
    <w:p w14:paraId="6A976983" w14:textId="77777777" w:rsidR="001659E0" w:rsidRPr="001D117F" w:rsidRDefault="001659E0" w:rsidP="001659E0">
      <w:pPr>
        <w:spacing w:line="360" w:lineRule="auto"/>
        <w:rPr>
          <w:lang w:val="pt-BR"/>
        </w:rPr>
      </w:pPr>
      <w:r>
        <w:rPr>
          <w:lang w:val="pt-BR"/>
        </w:rPr>
        <w:tab/>
        <w:t>T</w:t>
      </w:r>
      <w:r w:rsidRPr="000904F5">
        <w:rPr>
          <w:lang w:val="pt-BR"/>
        </w:rPr>
        <w:t xml:space="preserve">ela de informações sobre </w:t>
      </w:r>
      <w:r>
        <w:rPr>
          <w:lang w:val="pt-BR"/>
        </w:rPr>
        <w:t>a equipe que</w:t>
      </w:r>
      <w:r w:rsidRPr="000904F5">
        <w:rPr>
          <w:lang w:val="pt-BR"/>
        </w:rPr>
        <w:t xml:space="preserve"> desenvolveu do software</w:t>
      </w:r>
      <w:r>
        <w:rPr>
          <w:lang w:val="pt-BR"/>
        </w:rPr>
        <w:t xml:space="preserve"> e a função de cada uma dela, com uma animação simples.</w:t>
      </w:r>
    </w:p>
    <w:p w14:paraId="4DB7C4B2" w14:textId="77777777" w:rsidR="001659E0" w:rsidRPr="001D117F" w:rsidRDefault="001659E0" w:rsidP="001659E0">
      <w:pPr>
        <w:spacing w:before="0" w:after="0"/>
        <w:jc w:val="left"/>
        <w:rPr>
          <w:lang w:val="pt-BR"/>
        </w:rPr>
      </w:pPr>
      <w:r w:rsidRPr="001D117F">
        <w:rPr>
          <w:lang w:val="pt-BR"/>
        </w:rPr>
        <w:br w:type="page"/>
      </w:r>
    </w:p>
    <w:p w14:paraId="1E01AF0B" w14:textId="77777777" w:rsidR="001659E0" w:rsidRDefault="001659E0" w:rsidP="001659E0">
      <w:pPr>
        <w:spacing w:line="360" w:lineRule="auto"/>
        <w:rPr>
          <w:lang w:val="pt-BR"/>
        </w:rPr>
      </w:pPr>
      <w:r w:rsidRPr="00C65B8A">
        <w:rPr>
          <w:lang w:val="pt-BR"/>
        </w:rPr>
        <w:lastRenderedPageBreak/>
        <w:t>TELAS DE CADASTROS</w:t>
      </w:r>
    </w:p>
    <w:p w14:paraId="41A4EC52" w14:textId="77777777" w:rsidR="001659E0" w:rsidRDefault="001659E0" w:rsidP="001659E0">
      <w:pPr>
        <w:spacing w:line="360" w:lineRule="auto"/>
        <w:rPr>
          <w:lang w:val="pt-BR"/>
        </w:rPr>
      </w:pPr>
    </w:p>
    <w:p w14:paraId="6F0AEFE3" w14:textId="77777777" w:rsidR="001659E0" w:rsidRDefault="001659E0" w:rsidP="001659E0">
      <w:pPr>
        <w:spacing w:line="360" w:lineRule="auto"/>
        <w:ind w:firstLine="709"/>
        <w:rPr>
          <w:b/>
          <w:bCs/>
          <w:lang w:val="pt-BR"/>
        </w:rPr>
      </w:pPr>
      <w:r>
        <w:rPr>
          <w:b/>
          <w:bCs/>
          <w:lang w:val="pt-BR"/>
        </w:rPr>
        <w:t>T</w:t>
      </w:r>
      <w:r w:rsidRPr="00C65B8A">
        <w:rPr>
          <w:b/>
          <w:bCs/>
          <w:lang w:val="pt-BR"/>
        </w:rPr>
        <w:t>ela de cadastro de funcionários</w:t>
      </w:r>
    </w:p>
    <w:p w14:paraId="11A1B919" w14:textId="77777777" w:rsidR="001659E0" w:rsidRPr="00C65B8A" w:rsidRDefault="001659E0" w:rsidP="001659E0">
      <w:pPr>
        <w:spacing w:line="360" w:lineRule="auto"/>
        <w:ind w:firstLine="709"/>
        <w:rPr>
          <w:b/>
          <w:bCs/>
          <w:lang w:val="pt-BR"/>
        </w:rPr>
      </w:pPr>
    </w:p>
    <w:p w14:paraId="0446C1A3" w14:textId="77777777" w:rsidR="001659E0" w:rsidRPr="00C65B8A" w:rsidRDefault="001659E0" w:rsidP="001659E0">
      <w:pPr>
        <w:spacing w:line="360" w:lineRule="auto"/>
        <w:ind w:left="360" w:firstLine="349"/>
        <w:rPr>
          <w:lang w:val="pt-BR"/>
        </w:rPr>
      </w:pPr>
      <w:r>
        <w:rPr>
          <w:lang w:val="pt-BR"/>
        </w:rPr>
        <w:t>T</w:t>
      </w:r>
      <w:r w:rsidRPr="00C65B8A">
        <w:rPr>
          <w:lang w:val="pt-BR"/>
        </w:rPr>
        <w:t>ela de cadastro de funcionários foi feita para cadastrar um novo funcionário no</w:t>
      </w:r>
      <w:r>
        <w:rPr>
          <w:lang w:val="pt-BR"/>
        </w:rPr>
        <w:t xml:space="preserve"> </w:t>
      </w:r>
      <w:r w:rsidRPr="00C65B8A">
        <w:rPr>
          <w:lang w:val="pt-BR"/>
        </w:rPr>
        <w:t xml:space="preserve">banco de dados preenchendo campos com as seguintes informações: </w:t>
      </w:r>
    </w:p>
    <w:p w14:paraId="314947D9" w14:textId="77777777" w:rsidR="001659E0" w:rsidRDefault="001659E0" w:rsidP="001659E0">
      <w:pPr>
        <w:spacing w:line="360" w:lineRule="auto"/>
        <w:rPr>
          <w:lang w:val="pt-BR"/>
        </w:rPr>
      </w:pPr>
    </w:p>
    <w:p w14:paraId="63560D7F" w14:textId="77777777" w:rsidR="001659E0" w:rsidRDefault="001659E0" w:rsidP="001659E0">
      <w:pPr>
        <w:spacing w:line="360" w:lineRule="auto"/>
        <w:ind w:left="360" w:firstLine="349"/>
        <w:rPr>
          <w:b/>
          <w:bCs/>
          <w:lang w:val="pt-BR"/>
        </w:rPr>
      </w:pPr>
      <w:r>
        <w:rPr>
          <w:b/>
          <w:bCs/>
          <w:lang w:val="pt-BR"/>
        </w:rPr>
        <w:t>T</w:t>
      </w:r>
      <w:r w:rsidRPr="00C65B8A">
        <w:rPr>
          <w:b/>
          <w:bCs/>
          <w:lang w:val="pt-BR"/>
        </w:rPr>
        <w:t xml:space="preserve">ela de cadastro de </w:t>
      </w:r>
      <w:r>
        <w:rPr>
          <w:b/>
          <w:bCs/>
          <w:lang w:val="pt-BR"/>
        </w:rPr>
        <w:t>hóspedes</w:t>
      </w:r>
    </w:p>
    <w:p w14:paraId="7750ADC8" w14:textId="77777777" w:rsidR="001659E0" w:rsidRDefault="001659E0" w:rsidP="001659E0">
      <w:pPr>
        <w:spacing w:line="360" w:lineRule="auto"/>
        <w:ind w:left="360" w:firstLine="349"/>
        <w:rPr>
          <w:lang w:val="pt-BR"/>
        </w:rPr>
      </w:pPr>
    </w:p>
    <w:p w14:paraId="6D27BA07" w14:textId="77777777" w:rsidR="001659E0" w:rsidRPr="00C65B8A" w:rsidRDefault="001659E0" w:rsidP="001659E0">
      <w:pPr>
        <w:spacing w:line="360" w:lineRule="auto"/>
        <w:ind w:firstLine="709"/>
        <w:rPr>
          <w:lang w:val="pt-BR"/>
        </w:rPr>
      </w:pPr>
      <w:r>
        <w:rPr>
          <w:lang w:val="pt-BR"/>
        </w:rPr>
        <w:t>T</w:t>
      </w:r>
      <w:r w:rsidRPr="00C65B8A">
        <w:rPr>
          <w:lang w:val="pt-BR"/>
        </w:rPr>
        <w:t xml:space="preserve">ela de cadastro de hóspedes foi feita para cadastrar um novo hóspede no banco de dados preenchendo campos com as seguintes informações: </w:t>
      </w:r>
    </w:p>
    <w:p w14:paraId="49625927" w14:textId="77777777" w:rsidR="001659E0" w:rsidRPr="00732C90" w:rsidRDefault="001659E0" w:rsidP="001659E0">
      <w:pPr>
        <w:spacing w:line="360" w:lineRule="auto"/>
        <w:rPr>
          <w:lang w:val="pt-BR"/>
        </w:rPr>
      </w:pPr>
    </w:p>
    <w:p w14:paraId="5D0300A3" w14:textId="77777777" w:rsidR="001659E0" w:rsidRDefault="001659E0" w:rsidP="001659E0">
      <w:pPr>
        <w:spacing w:line="360" w:lineRule="auto"/>
        <w:ind w:left="709"/>
        <w:rPr>
          <w:b/>
          <w:bCs/>
          <w:lang w:val="pt-BR"/>
        </w:rPr>
      </w:pPr>
      <w:r>
        <w:rPr>
          <w:b/>
          <w:bCs/>
          <w:lang w:val="pt-BR"/>
        </w:rPr>
        <w:t>T</w:t>
      </w:r>
      <w:r w:rsidRPr="00C65B8A">
        <w:rPr>
          <w:b/>
          <w:bCs/>
          <w:lang w:val="pt-BR"/>
        </w:rPr>
        <w:t xml:space="preserve">ela de cadastro de </w:t>
      </w:r>
      <w:r>
        <w:rPr>
          <w:b/>
          <w:bCs/>
          <w:lang w:val="pt-BR"/>
        </w:rPr>
        <w:t>quartos</w:t>
      </w:r>
    </w:p>
    <w:p w14:paraId="573C5464" w14:textId="77777777" w:rsidR="001659E0" w:rsidRDefault="001659E0" w:rsidP="001659E0">
      <w:pPr>
        <w:spacing w:line="360" w:lineRule="auto"/>
        <w:ind w:firstLine="709"/>
        <w:rPr>
          <w:b/>
          <w:bCs/>
          <w:lang w:val="pt-BR"/>
        </w:rPr>
      </w:pPr>
    </w:p>
    <w:p w14:paraId="407E5EBD" w14:textId="77777777" w:rsidR="001659E0" w:rsidRPr="004667A0" w:rsidRDefault="001659E0" w:rsidP="001659E0">
      <w:pPr>
        <w:spacing w:line="360" w:lineRule="auto"/>
        <w:rPr>
          <w:lang w:val="pt-BR"/>
        </w:rPr>
      </w:pPr>
      <w:r>
        <w:rPr>
          <w:lang w:val="pt-BR"/>
        </w:rPr>
        <w:t xml:space="preserve">     </w:t>
      </w:r>
      <w:r>
        <w:rPr>
          <w:lang w:val="pt-BR"/>
        </w:rPr>
        <w:tab/>
        <w:t>T</w:t>
      </w:r>
      <w:r w:rsidRPr="004667A0">
        <w:rPr>
          <w:lang w:val="pt-BR"/>
        </w:rPr>
        <w:t xml:space="preserve">ela de cadastro de quartos foi feita para cadastrar um novo quarto no banco de dados preenchendo campos com as seguintes informações: </w:t>
      </w:r>
    </w:p>
    <w:p w14:paraId="11B58FDF" w14:textId="77777777" w:rsidR="001659E0" w:rsidRDefault="001659E0" w:rsidP="001659E0">
      <w:pPr>
        <w:spacing w:line="360" w:lineRule="auto"/>
        <w:rPr>
          <w:lang w:val="pt-BR"/>
        </w:rPr>
      </w:pPr>
    </w:p>
    <w:p w14:paraId="7D5D0C3D"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cadastro de </w:t>
      </w:r>
      <w:r>
        <w:rPr>
          <w:b/>
          <w:bCs/>
          <w:lang w:val="pt-BR"/>
        </w:rPr>
        <w:t>reservas</w:t>
      </w:r>
    </w:p>
    <w:p w14:paraId="75AB8322" w14:textId="77777777" w:rsidR="001659E0" w:rsidRDefault="001659E0" w:rsidP="001659E0">
      <w:pPr>
        <w:spacing w:line="360" w:lineRule="auto"/>
        <w:rPr>
          <w:lang w:val="pt-BR"/>
        </w:rPr>
      </w:pPr>
    </w:p>
    <w:p w14:paraId="4FD29CAC" w14:textId="77777777" w:rsidR="001659E0" w:rsidRDefault="001659E0" w:rsidP="001659E0">
      <w:pPr>
        <w:spacing w:line="360" w:lineRule="auto"/>
        <w:rPr>
          <w:lang w:val="pt-BR"/>
        </w:rPr>
      </w:pPr>
      <w:r>
        <w:rPr>
          <w:lang w:val="pt-BR"/>
        </w:rPr>
        <w:t xml:space="preserve">     </w:t>
      </w:r>
      <w:r>
        <w:rPr>
          <w:lang w:val="pt-BR"/>
        </w:rPr>
        <w:tab/>
        <w:t>T</w:t>
      </w:r>
      <w:r w:rsidRPr="004667A0">
        <w:rPr>
          <w:lang w:val="pt-BR"/>
        </w:rPr>
        <w:t>ela de cadastro de reservas foi feita para cadastrar um novo quarto no pesquisando o número do quarto por uma pesquisa rápida no banco de dados pelo número dele e selecionando sua determinada linha na tabela, assim como o hóspede, fazendo uma pesquisa rápida pelo nome do hóspede e selecionando sua determinada linha na tabela, e selecionando o dia de entrada e o dia de saída da reserva.</w:t>
      </w:r>
    </w:p>
    <w:p w14:paraId="5DD14CEC" w14:textId="77777777" w:rsidR="001659E0" w:rsidRDefault="001659E0" w:rsidP="001659E0">
      <w:pPr>
        <w:spacing w:line="360" w:lineRule="auto"/>
        <w:rPr>
          <w:lang w:val="pt-BR"/>
        </w:rPr>
      </w:pPr>
    </w:p>
    <w:p w14:paraId="4180DCCA"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cadastro de </w:t>
      </w:r>
      <w:r>
        <w:rPr>
          <w:b/>
          <w:bCs/>
          <w:lang w:val="pt-BR"/>
        </w:rPr>
        <w:t>pagamentos</w:t>
      </w:r>
    </w:p>
    <w:p w14:paraId="07A3102C" w14:textId="77777777" w:rsidR="001659E0" w:rsidRDefault="001659E0" w:rsidP="001659E0">
      <w:pPr>
        <w:spacing w:line="360" w:lineRule="auto"/>
        <w:rPr>
          <w:lang w:val="pt-BR"/>
        </w:rPr>
      </w:pPr>
    </w:p>
    <w:p w14:paraId="15B012D9" w14:textId="77777777" w:rsidR="001659E0" w:rsidRPr="004667A0" w:rsidRDefault="001659E0" w:rsidP="001659E0">
      <w:pPr>
        <w:spacing w:line="360" w:lineRule="auto"/>
        <w:ind w:firstLine="709"/>
        <w:rPr>
          <w:lang w:val="pt-BR"/>
        </w:rPr>
      </w:pPr>
      <w:r>
        <w:rPr>
          <w:lang w:val="pt-BR"/>
        </w:rPr>
        <w:t>T</w:t>
      </w:r>
      <w:r w:rsidRPr="004667A0">
        <w:rPr>
          <w:lang w:val="pt-BR"/>
        </w:rPr>
        <w:t xml:space="preserve">ela de cadastro de pagamento foi feita para cadastrar um pagamento e gerenciar melhor a entrada e saída de dinheiro do hotel, é necessário preencher os seguintes campos para cadastrar um novo pagamento: </w:t>
      </w:r>
    </w:p>
    <w:p w14:paraId="5FD3FB01" w14:textId="77777777" w:rsidR="001659E0" w:rsidRDefault="001659E0" w:rsidP="001659E0">
      <w:pPr>
        <w:spacing w:line="360" w:lineRule="auto"/>
        <w:rPr>
          <w:lang w:val="pt-BR"/>
        </w:rPr>
      </w:pPr>
    </w:p>
    <w:p w14:paraId="62514514" w14:textId="77777777" w:rsidR="001659E0" w:rsidRPr="00AF6116" w:rsidRDefault="001659E0" w:rsidP="001659E0">
      <w:pPr>
        <w:spacing w:line="360" w:lineRule="auto"/>
        <w:ind w:firstLine="709"/>
        <w:rPr>
          <w:b/>
          <w:bCs/>
          <w:lang w:val="pt-BR"/>
        </w:rPr>
      </w:pPr>
      <w:r>
        <w:rPr>
          <w:b/>
          <w:bCs/>
          <w:lang w:val="pt-BR"/>
        </w:rPr>
        <w:lastRenderedPageBreak/>
        <w:t>T</w:t>
      </w:r>
      <w:r w:rsidRPr="00C65B8A">
        <w:rPr>
          <w:b/>
          <w:bCs/>
          <w:lang w:val="pt-BR"/>
        </w:rPr>
        <w:t xml:space="preserve">ela de cadastro de </w:t>
      </w:r>
      <w:r>
        <w:rPr>
          <w:b/>
          <w:bCs/>
          <w:lang w:val="pt-BR"/>
        </w:rPr>
        <w:t>lembretes</w:t>
      </w:r>
    </w:p>
    <w:p w14:paraId="62D409CC" w14:textId="77777777" w:rsidR="001659E0" w:rsidRDefault="001659E0" w:rsidP="001659E0">
      <w:pPr>
        <w:spacing w:line="360" w:lineRule="auto"/>
        <w:ind w:firstLine="709"/>
        <w:rPr>
          <w:b/>
          <w:bCs/>
          <w:lang w:val="pt-BR"/>
        </w:rPr>
      </w:pPr>
    </w:p>
    <w:p w14:paraId="5F2B28D3" w14:textId="10E1DC27" w:rsidR="001659E0" w:rsidRPr="00FC6757" w:rsidRDefault="001659E0" w:rsidP="00FC6757">
      <w:pPr>
        <w:spacing w:line="360" w:lineRule="auto"/>
        <w:rPr>
          <w:lang w:val="pt-BR"/>
        </w:rPr>
      </w:pPr>
      <w:r w:rsidRPr="00AF6116">
        <w:rPr>
          <w:lang w:val="pt-BR"/>
        </w:rPr>
        <w:t xml:space="preserve">Tela de cadastro de lembretes foi feita para cadastrar um lembrete e ajudar os funcionários a lembrarem de algum evento importante que venha a ocorrer no hotel, para cadastrar um novo lembrete é necessário preencher os campos: </w:t>
      </w:r>
    </w:p>
    <w:p w14:paraId="15CA1194" w14:textId="77777777" w:rsidR="001659E0" w:rsidRDefault="001659E0" w:rsidP="001659E0">
      <w:pPr>
        <w:spacing w:line="360" w:lineRule="auto"/>
        <w:rPr>
          <w:lang w:val="pt-BR"/>
        </w:rPr>
      </w:pPr>
    </w:p>
    <w:p w14:paraId="041115F7" w14:textId="77777777" w:rsidR="001659E0" w:rsidRDefault="001659E0" w:rsidP="001659E0">
      <w:pPr>
        <w:spacing w:line="360" w:lineRule="auto"/>
        <w:rPr>
          <w:lang w:val="pt-BR"/>
        </w:rPr>
      </w:pPr>
    </w:p>
    <w:p w14:paraId="1E8444E1" w14:textId="77777777" w:rsidR="001659E0" w:rsidRDefault="001659E0" w:rsidP="001659E0">
      <w:pPr>
        <w:spacing w:line="360" w:lineRule="auto"/>
        <w:rPr>
          <w:lang w:val="pt-BR"/>
        </w:rPr>
      </w:pPr>
      <w:r w:rsidRPr="004B231A">
        <w:rPr>
          <w:lang w:val="pt-BR"/>
        </w:rPr>
        <w:t xml:space="preserve">TELAS DE </w:t>
      </w:r>
      <w:r>
        <w:rPr>
          <w:lang w:val="pt-BR"/>
        </w:rPr>
        <w:t>EXCLUSÕES</w:t>
      </w:r>
    </w:p>
    <w:p w14:paraId="53531C4A" w14:textId="77777777" w:rsidR="001659E0" w:rsidRDefault="001659E0" w:rsidP="001659E0">
      <w:pPr>
        <w:spacing w:line="360" w:lineRule="auto"/>
        <w:rPr>
          <w:lang w:val="pt-BR"/>
        </w:rPr>
      </w:pPr>
    </w:p>
    <w:p w14:paraId="367137B2" w14:textId="77777777" w:rsidR="001659E0" w:rsidRPr="00AF6116"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exclusão</w:t>
      </w:r>
      <w:r w:rsidRPr="00C65B8A">
        <w:rPr>
          <w:b/>
          <w:bCs/>
          <w:lang w:val="pt-BR"/>
        </w:rPr>
        <w:t xml:space="preserve"> de </w:t>
      </w:r>
      <w:r>
        <w:rPr>
          <w:b/>
          <w:bCs/>
          <w:lang w:val="pt-BR"/>
        </w:rPr>
        <w:t>funcionários</w:t>
      </w:r>
    </w:p>
    <w:p w14:paraId="30728853" w14:textId="77777777" w:rsidR="001659E0" w:rsidRDefault="001659E0" w:rsidP="001659E0">
      <w:pPr>
        <w:spacing w:line="360" w:lineRule="auto"/>
        <w:rPr>
          <w:lang w:val="pt-BR"/>
        </w:rPr>
      </w:pPr>
    </w:p>
    <w:p w14:paraId="34E497C4" w14:textId="77777777" w:rsidR="001659E0" w:rsidRDefault="001659E0" w:rsidP="001659E0">
      <w:pPr>
        <w:spacing w:line="360" w:lineRule="auto"/>
        <w:rPr>
          <w:lang w:val="pt-BR"/>
        </w:rPr>
      </w:pPr>
      <w:r>
        <w:rPr>
          <w:lang w:val="pt-BR"/>
        </w:rPr>
        <w:tab/>
        <w:t>T</w:t>
      </w:r>
      <w:r w:rsidRPr="004B231A">
        <w:rPr>
          <w:lang w:val="pt-BR"/>
        </w:rPr>
        <w:t xml:space="preserve">ela de exclusão de funcionários foi feita para excluir um funcionário facilmente pela seleção por nome em uma tabela, mostrando todas as informações do </w:t>
      </w:r>
      <w:r>
        <w:rPr>
          <w:lang w:val="pt-BR"/>
        </w:rPr>
        <w:t>mesmo</w:t>
      </w:r>
      <w:r w:rsidRPr="004B231A">
        <w:rPr>
          <w:lang w:val="pt-BR"/>
        </w:rPr>
        <w:t xml:space="preserve"> para não haver confusão e possivelmente excluir o funcionário errado.</w:t>
      </w:r>
    </w:p>
    <w:p w14:paraId="409F1C36" w14:textId="77777777" w:rsidR="001659E0" w:rsidRDefault="001659E0" w:rsidP="001659E0">
      <w:pPr>
        <w:spacing w:line="360" w:lineRule="auto"/>
        <w:rPr>
          <w:lang w:val="pt-BR"/>
        </w:rPr>
      </w:pPr>
    </w:p>
    <w:p w14:paraId="330A0D93" w14:textId="77777777" w:rsidR="001659E0" w:rsidRDefault="001659E0" w:rsidP="001659E0">
      <w:pPr>
        <w:spacing w:line="360" w:lineRule="auto"/>
        <w:rPr>
          <w:lang w:val="pt-BR"/>
        </w:rPr>
      </w:pPr>
    </w:p>
    <w:p w14:paraId="23B77E98"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exclusão</w:t>
      </w:r>
      <w:r w:rsidRPr="00C65B8A">
        <w:rPr>
          <w:b/>
          <w:bCs/>
          <w:lang w:val="pt-BR"/>
        </w:rPr>
        <w:t xml:space="preserve"> de </w:t>
      </w:r>
      <w:r>
        <w:rPr>
          <w:b/>
          <w:bCs/>
          <w:lang w:val="pt-BR"/>
        </w:rPr>
        <w:t>hóspedes</w:t>
      </w:r>
    </w:p>
    <w:p w14:paraId="51805DEA" w14:textId="77777777" w:rsidR="001659E0" w:rsidRPr="00AF6116" w:rsidRDefault="001659E0" w:rsidP="001659E0">
      <w:pPr>
        <w:spacing w:line="360" w:lineRule="auto"/>
        <w:ind w:firstLine="709"/>
        <w:rPr>
          <w:b/>
          <w:bCs/>
          <w:lang w:val="pt-BR"/>
        </w:rPr>
      </w:pPr>
    </w:p>
    <w:p w14:paraId="449FCBE6" w14:textId="77777777" w:rsidR="001659E0" w:rsidRDefault="001659E0" w:rsidP="001659E0">
      <w:pPr>
        <w:spacing w:line="360" w:lineRule="auto"/>
        <w:ind w:firstLine="709"/>
        <w:rPr>
          <w:lang w:val="pt-BR"/>
        </w:rPr>
      </w:pPr>
      <w:r>
        <w:rPr>
          <w:lang w:val="pt-BR"/>
        </w:rPr>
        <w:t>T</w:t>
      </w:r>
      <w:r w:rsidRPr="004B231A">
        <w:rPr>
          <w:lang w:val="pt-BR"/>
        </w:rPr>
        <w:t xml:space="preserve">ela de exclusão de hóspedes foi feita para excluir um hóspede facilmente pela seleção por nome em uma tabela, mostrando todas as informações do </w:t>
      </w:r>
      <w:r>
        <w:rPr>
          <w:lang w:val="pt-BR"/>
        </w:rPr>
        <w:t>mesmo</w:t>
      </w:r>
      <w:r w:rsidRPr="004B231A">
        <w:rPr>
          <w:lang w:val="pt-BR"/>
        </w:rPr>
        <w:t xml:space="preserve"> para não haver confusão e possivelmente excluir o hóspede errado.</w:t>
      </w:r>
    </w:p>
    <w:p w14:paraId="415E13FE" w14:textId="77777777" w:rsidR="001659E0" w:rsidRDefault="001659E0" w:rsidP="001659E0">
      <w:pPr>
        <w:spacing w:before="0" w:after="0"/>
        <w:jc w:val="left"/>
        <w:rPr>
          <w:lang w:val="pt-BR"/>
        </w:rPr>
      </w:pPr>
    </w:p>
    <w:p w14:paraId="5131BE28" w14:textId="77777777" w:rsidR="001659E0" w:rsidRDefault="001659E0" w:rsidP="001659E0">
      <w:pPr>
        <w:spacing w:before="0" w:after="0"/>
        <w:jc w:val="left"/>
        <w:rPr>
          <w:b/>
          <w:bCs/>
          <w:lang w:val="pt-BR"/>
        </w:rPr>
      </w:pPr>
      <w:r>
        <w:rPr>
          <w:lang w:val="pt-BR"/>
        </w:rPr>
        <w:t xml:space="preserve">  </w:t>
      </w:r>
      <w:r>
        <w:rPr>
          <w:lang w:val="pt-BR"/>
        </w:rPr>
        <w:tab/>
      </w:r>
      <w:r>
        <w:rPr>
          <w:b/>
          <w:bCs/>
          <w:lang w:val="pt-BR"/>
        </w:rPr>
        <w:t>T</w:t>
      </w:r>
      <w:r w:rsidRPr="00C65B8A">
        <w:rPr>
          <w:b/>
          <w:bCs/>
          <w:lang w:val="pt-BR"/>
        </w:rPr>
        <w:t xml:space="preserve">ela de </w:t>
      </w:r>
      <w:r>
        <w:rPr>
          <w:b/>
          <w:bCs/>
          <w:lang w:val="pt-BR"/>
        </w:rPr>
        <w:t>exclusão</w:t>
      </w:r>
      <w:r w:rsidRPr="00C65B8A">
        <w:rPr>
          <w:b/>
          <w:bCs/>
          <w:lang w:val="pt-BR"/>
        </w:rPr>
        <w:t xml:space="preserve"> de </w:t>
      </w:r>
      <w:r>
        <w:rPr>
          <w:b/>
          <w:bCs/>
          <w:lang w:val="pt-BR"/>
        </w:rPr>
        <w:t>quartos</w:t>
      </w:r>
    </w:p>
    <w:p w14:paraId="7C58D7EC" w14:textId="77777777" w:rsidR="001659E0" w:rsidRDefault="001659E0" w:rsidP="001659E0">
      <w:pPr>
        <w:spacing w:line="360" w:lineRule="auto"/>
        <w:ind w:firstLine="709"/>
        <w:rPr>
          <w:b/>
          <w:bCs/>
          <w:lang w:val="pt-BR"/>
        </w:rPr>
      </w:pPr>
    </w:p>
    <w:p w14:paraId="77607F4D" w14:textId="77777777" w:rsidR="001659E0" w:rsidRDefault="001659E0" w:rsidP="001659E0">
      <w:pPr>
        <w:spacing w:line="360" w:lineRule="auto"/>
        <w:ind w:firstLine="709"/>
        <w:rPr>
          <w:lang w:val="pt-BR"/>
        </w:rPr>
      </w:pPr>
      <w:r>
        <w:rPr>
          <w:lang w:val="pt-BR"/>
        </w:rPr>
        <w:t>T</w:t>
      </w:r>
      <w:r w:rsidRPr="004B231A">
        <w:rPr>
          <w:lang w:val="pt-BR"/>
        </w:rPr>
        <w:t xml:space="preserve">ela de exclusão de quartos foi feita para excluir um quarto facilmente pela seleção por número em uma tabela, mostrando todas as informações do </w:t>
      </w:r>
      <w:r>
        <w:rPr>
          <w:lang w:val="pt-BR"/>
        </w:rPr>
        <w:t>mesmo</w:t>
      </w:r>
      <w:r w:rsidRPr="004B231A">
        <w:rPr>
          <w:lang w:val="pt-BR"/>
        </w:rPr>
        <w:t xml:space="preserve"> para não haver confusão e possivelmente excluir o quarto errado.</w:t>
      </w:r>
    </w:p>
    <w:p w14:paraId="4C00B5DE" w14:textId="77777777" w:rsidR="001659E0" w:rsidRDefault="001659E0" w:rsidP="001659E0">
      <w:pPr>
        <w:spacing w:line="360" w:lineRule="auto"/>
        <w:ind w:firstLine="709"/>
        <w:rPr>
          <w:lang w:val="pt-BR"/>
        </w:rPr>
      </w:pPr>
    </w:p>
    <w:p w14:paraId="524DDA18"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exclusão</w:t>
      </w:r>
      <w:r w:rsidRPr="00C65B8A">
        <w:rPr>
          <w:b/>
          <w:bCs/>
          <w:lang w:val="pt-BR"/>
        </w:rPr>
        <w:t xml:space="preserve"> de </w:t>
      </w:r>
      <w:r>
        <w:rPr>
          <w:b/>
          <w:bCs/>
          <w:lang w:val="pt-BR"/>
        </w:rPr>
        <w:t>reservas</w:t>
      </w:r>
    </w:p>
    <w:p w14:paraId="0FB49966" w14:textId="77777777" w:rsidR="001659E0" w:rsidRDefault="001659E0" w:rsidP="001659E0">
      <w:pPr>
        <w:spacing w:line="360" w:lineRule="auto"/>
        <w:ind w:firstLine="709"/>
        <w:rPr>
          <w:lang w:val="pt-BR"/>
        </w:rPr>
      </w:pPr>
    </w:p>
    <w:p w14:paraId="1E6D86E5" w14:textId="77777777" w:rsidR="001659E0" w:rsidRDefault="001659E0" w:rsidP="001659E0">
      <w:pPr>
        <w:spacing w:line="360" w:lineRule="auto"/>
        <w:ind w:firstLine="709"/>
        <w:rPr>
          <w:lang w:val="pt-BR"/>
        </w:rPr>
      </w:pPr>
      <w:r>
        <w:rPr>
          <w:lang w:val="pt-BR"/>
        </w:rPr>
        <w:lastRenderedPageBreak/>
        <w:t>T</w:t>
      </w:r>
      <w:r w:rsidRPr="004B231A">
        <w:rPr>
          <w:lang w:val="pt-BR"/>
        </w:rPr>
        <w:t>ela de exclusão de reservas foi feita para excluir uma reserva facilmente pela seleção pelo nome do hóspede em uma tabela, mostrando todas as informações da reserva para não haver confusão e possivelmente excluir a reserva errado.</w:t>
      </w:r>
    </w:p>
    <w:p w14:paraId="6ADCB271" w14:textId="77777777" w:rsidR="001659E0" w:rsidRDefault="001659E0" w:rsidP="001659E0">
      <w:pPr>
        <w:spacing w:line="360" w:lineRule="auto"/>
        <w:ind w:firstLine="709"/>
        <w:rPr>
          <w:lang w:val="pt-BR"/>
        </w:rPr>
      </w:pPr>
    </w:p>
    <w:p w14:paraId="2FB67C2F"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exclusão</w:t>
      </w:r>
      <w:r w:rsidRPr="00C65B8A">
        <w:rPr>
          <w:b/>
          <w:bCs/>
          <w:lang w:val="pt-BR"/>
        </w:rPr>
        <w:t xml:space="preserve"> de </w:t>
      </w:r>
      <w:r>
        <w:rPr>
          <w:b/>
          <w:bCs/>
          <w:lang w:val="pt-BR"/>
        </w:rPr>
        <w:t>pagamentos</w:t>
      </w:r>
    </w:p>
    <w:p w14:paraId="06C6D68B" w14:textId="77777777" w:rsidR="001659E0" w:rsidRPr="004B231A" w:rsidRDefault="001659E0" w:rsidP="001659E0">
      <w:pPr>
        <w:spacing w:line="360" w:lineRule="auto"/>
        <w:ind w:firstLine="709"/>
        <w:rPr>
          <w:lang w:val="pt-BR"/>
        </w:rPr>
      </w:pPr>
    </w:p>
    <w:p w14:paraId="15214035" w14:textId="77777777" w:rsidR="001659E0" w:rsidRPr="004B231A" w:rsidRDefault="001659E0" w:rsidP="001659E0">
      <w:pPr>
        <w:spacing w:line="360" w:lineRule="auto"/>
        <w:ind w:firstLine="709"/>
        <w:rPr>
          <w:lang w:val="pt-BR"/>
        </w:rPr>
      </w:pPr>
      <w:r>
        <w:rPr>
          <w:lang w:val="pt-BR"/>
        </w:rPr>
        <w:t>T</w:t>
      </w:r>
      <w:r w:rsidRPr="004B231A">
        <w:rPr>
          <w:lang w:val="pt-BR"/>
        </w:rPr>
        <w:t>ela de exclusão de pagamentos foi feita para excluir um pagamento facilmente pela seleção da descrição em uma tabela, mostrando todas as informações do pagamento para não haver confusão e possivelmente excluir o pagamento errado.</w:t>
      </w:r>
    </w:p>
    <w:p w14:paraId="37A8DD16" w14:textId="77777777" w:rsidR="001659E0" w:rsidRDefault="001659E0" w:rsidP="001659E0">
      <w:pPr>
        <w:spacing w:line="360" w:lineRule="auto"/>
        <w:ind w:firstLine="709"/>
        <w:rPr>
          <w:b/>
          <w:bCs/>
          <w:lang w:val="pt-BR"/>
        </w:rPr>
      </w:pPr>
    </w:p>
    <w:p w14:paraId="643678CB"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exclusão</w:t>
      </w:r>
      <w:r w:rsidRPr="00C65B8A">
        <w:rPr>
          <w:b/>
          <w:bCs/>
          <w:lang w:val="pt-BR"/>
        </w:rPr>
        <w:t xml:space="preserve"> de </w:t>
      </w:r>
      <w:r>
        <w:rPr>
          <w:b/>
          <w:bCs/>
          <w:lang w:val="pt-BR"/>
        </w:rPr>
        <w:t>lembretes</w:t>
      </w:r>
    </w:p>
    <w:p w14:paraId="18C501DA" w14:textId="77777777" w:rsidR="001659E0" w:rsidRDefault="001659E0" w:rsidP="001659E0">
      <w:pPr>
        <w:spacing w:line="360" w:lineRule="auto"/>
        <w:ind w:firstLine="709"/>
        <w:rPr>
          <w:lang w:val="pt-BR"/>
        </w:rPr>
      </w:pPr>
    </w:p>
    <w:p w14:paraId="58E4D692" w14:textId="77777777" w:rsidR="001659E0" w:rsidRPr="0077354C" w:rsidRDefault="001659E0" w:rsidP="001659E0">
      <w:pPr>
        <w:spacing w:line="360" w:lineRule="auto"/>
        <w:ind w:firstLine="709"/>
        <w:rPr>
          <w:lang w:val="pt-BR"/>
        </w:rPr>
      </w:pPr>
      <w:r>
        <w:rPr>
          <w:lang w:val="pt-BR"/>
        </w:rPr>
        <w:t>T</w:t>
      </w:r>
      <w:r w:rsidRPr="004B231A">
        <w:rPr>
          <w:lang w:val="pt-BR"/>
        </w:rPr>
        <w:t>ela de exclusão de lembretes foi feita para excluir um lembrete facilmente pela seleção da descrição em uma tabela, mostrando todas as informações do lembrete para não haver confusão e possivelmente excluir o lembrete errado.</w:t>
      </w:r>
      <w:r w:rsidRPr="001D117F">
        <w:rPr>
          <w:lang w:val="pt-BR"/>
        </w:rPr>
        <w:br w:type="page"/>
      </w:r>
    </w:p>
    <w:p w14:paraId="5E0878BA" w14:textId="77777777" w:rsidR="001659E0" w:rsidRDefault="001659E0" w:rsidP="001659E0">
      <w:pPr>
        <w:spacing w:line="360" w:lineRule="auto"/>
        <w:rPr>
          <w:lang w:val="pt-BR"/>
        </w:rPr>
      </w:pPr>
      <w:r w:rsidRPr="00C65B8A">
        <w:rPr>
          <w:lang w:val="pt-BR"/>
        </w:rPr>
        <w:lastRenderedPageBreak/>
        <w:t xml:space="preserve">TELAS DE </w:t>
      </w:r>
      <w:r>
        <w:rPr>
          <w:lang w:val="pt-BR"/>
        </w:rPr>
        <w:t>VISUALIZAÇÃO</w:t>
      </w:r>
    </w:p>
    <w:p w14:paraId="060C61AC" w14:textId="77777777" w:rsidR="001659E0" w:rsidRDefault="001659E0" w:rsidP="001659E0">
      <w:pPr>
        <w:spacing w:line="360" w:lineRule="auto"/>
        <w:rPr>
          <w:lang w:val="pt-BR"/>
        </w:rPr>
      </w:pPr>
    </w:p>
    <w:p w14:paraId="240BBEC1"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visualização</w:t>
      </w:r>
      <w:r w:rsidRPr="00C65B8A">
        <w:rPr>
          <w:b/>
          <w:bCs/>
          <w:lang w:val="pt-BR"/>
        </w:rPr>
        <w:t xml:space="preserve"> de </w:t>
      </w:r>
      <w:r>
        <w:rPr>
          <w:b/>
          <w:bCs/>
          <w:lang w:val="pt-BR"/>
        </w:rPr>
        <w:t>funcionários</w:t>
      </w:r>
    </w:p>
    <w:p w14:paraId="71A1BF96" w14:textId="77777777" w:rsidR="001659E0" w:rsidRDefault="001659E0" w:rsidP="001659E0">
      <w:pPr>
        <w:spacing w:line="360" w:lineRule="auto"/>
        <w:ind w:firstLine="709"/>
        <w:rPr>
          <w:lang w:val="pt-BR"/>
        </w:rPr>
      </w:pPr>
    </w:p>
    <w:p w14:paraId="653FD6A6" w14:textId="77777777" w:rsidR="001659E0" w:rsidRDefault="001659E0" w:rsidP="001659E0">
      <w:pPr>
        <w:spacing w:line="360" w:lineRule="auto"/>
        <w:ind w:firstLine="709"/>
        <w:rPr>
          <w:lang w:val="pt-BR"/>
        </w:rPr>
      </w:pPr>
      <w:r>
        <w:rPr>
          <w:lang w:val="pt-BR"/>
        </w:rPr>
        <w:t>T</w:t>
      </w:r>
      <w:r w:rsidRPr="004B231A">
        <w:rPr>
          <w:lang w:val="pt-BR"/>
        </w:rPr>
        <w:t>ela de visualização de funcionários foi feita para uma visualização rápida das informações pesquisando o funcionário pelo nome e exibindo todas as informações em um campo abaixo da tabela.</w:t>
      </w:r>
    </w:p>
    <w:p w14:paraId="5D1A9391" w14:textId="77777777" w:rsidR="001659E0" w:rsidRDefault="001659E0" w:rsidP="001659E0">
      <w:pPr>
        <w:spacing w:line="360" w:lineRule="auto"/>
        <w:ind w:firstLine="709"/>
        <w:rPr>
          <w:lang w:val="pt-BR"/>
        </w:rPr>
      </w:pPr>
    </w:p>
    <w:p w14:paraId="5F9C05C7"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visualização</w:t>
      </w:r>
      <w:r w:rsidRPr="00C65B8A">
        <w:rPr>
          <w:b/>
          <w:bCs/>
          <w:lang w:val="pt-BR"/>
        </w:rPr>
        <w:t xml:space="preserve"> de </w:t>
      </w:r>
      <w:r>
        <w:rPr>
          <w:b/>
          <w:bCs/>
          <w:lang w:val="pt-BR"/>
        </w:rPr>
        <w:t>hóspedes</w:t>
      </w:r>
    </w:p>
    <w:p w14:paraId="7F9696E7" w14:textId="77777777" w:rsidR="001659E0" w:rsidRDefault="001659E0" w:rsidP="001659E0">
      <w:pPr>
        <w:spacing w:line="360" w:lineRule="auto"/>
        <w:ind w:firstLine="709"/>
        <w:rPr>
          <w:lang w:val="pt-BR"/>
        </w:rPr>
      </w:pPr>
    </w:p>
    <w:p w14:paraId="4F282689" w14:textId="77777777" w:rsidR="001659E0" w:rsidRDefault="001659E0" w:rsidP="001659E0">
      <w:pPr>
        <w:spacing w:line="360" w:lineRule="auto"/>
        <w:ind w:firstLine="709"/>
        <w:rPr>
          <w:lang w:val="pt-BR"/>
        </w:rPr>
      </w:pPr>
      <w:r>
        <w:rPr>
          <w:lang w:val="pt-BR"/>
        </w:rPr>
        <w:t>T</w:t>
      </w:r>
      <w:r w:rsidRPr="004B231A">
        <w:rPr>
          <w:lang w:val="pt-BR"/>
        </w:rPr>
        <w:t>ela de visualização de hóspedes foi feita para uma visualização rápida das informações pesquisando o hóspede pelo nome e exibindo todas as informações em um campo abaixo da tabela.</w:t>
      </w:r>
    </w:p>
    <w:p w14:paraId="525B311B" w14:textId="77777777" w:rsidR="001659E0" w:rsidRDefault="001659E0" w:rsidP="001659E0">
      <w:pPr>
        <w:spacing w:line="360" w:lineRule="auto"/>
        <w:ind w:firstLine="709"/>
        <w:rPr>
          <w:lang w:val="pt-BR"/>
        </w:rPr>
      </w:pPr>
    </w:p>
    <w:p w14:paraId="0F77C2C3"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visualização</w:t>
      </w:r>
      <w:r w:rsidRPr="00C65B8A">
        <w:rPr>
          <w:b/>
          <w:bCs/>
          <w:lang w:val="pt-BR"/>
        </w:rPr>
        <w:t xml:space="preserve"> de </w:t>
      </w:r>
      <w:r>
        <w:rPr>
          <w:b/>
          <w:bCs/>
          <w:lang w:val="pt-BR"/>
        </w:rPr>
        <w:t>quartos</w:t>
      </w:r>
    </w:p>
    <w:p w14:paraId="0077602D" w14:textId="77777777" w:rsidR="001659E0" w:rsidRDefault="001659E0" w:rsidP="001659E0">
      <w:pPr>
        <w:spacing w:line="360" w:lineRule="auto"/>
        <w:ind w:firstLine="709"/>
        <w:rPr>
          <w:lang w:val="pt-BR"/>
        </w:rPr>
      </w:pPr>
    </w:p>
    <w:p w14:paraId="7EB14DB3" w14:textId="77777777" w:rsidR="001659E0" w:rsidRDefault="001659E0" w:rsidP="001659E0">
      <w:pPr>
        <w:spacing w:line="360" w:lineRule="auto"/>
        <w:ind w:firstLine="709"/>
        <w:rPr>
          <w:lang w:val="pt-BR"/>
        </w:rPr>
      </w:pPr>
      <w:r>
        <w:rPr>
          <w:lang w:val="pt-BR"/>
        </w:rPr>
        <w:t>T</w:t>
      </w:r>
      <w:r w:rsidRPr="004B231A">
        <w:rPr>
          <w:lang w:val="pt-BR"/>
        </w:rPr>
        <w:t>ela de visualização de quartos foi feita para uma visualização rápida das informações pesquisando o quarto pelo número e exibindo todas as informações em um campo abaixo da tabela.</w:t>
      </w:r>
    </w:p>
    <w:p w14:paraId="72FEC46F" w14:textId="77777777" w:rsidR="001659E0" w:rsidRDefault="001659E0" w:rsidP="001659E0">
      <w:pPr>
        <w:spacing w:line="360" w:lineRule="auto"/>
        <w:ind w:firstLine="709"/>
        <w:rPr>
          <w:lang w:val="pt-BR"/>
        </w:rPr>
      </w:pPr>
    </w:p>
    <w:p w14:paraId="32C2DE2C"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visualização</w:t>
      </w:r>
      <w:r w:rsidRPr="00C65B8A">
        <w:rPr>
          <w:b/>
          <w:bCs/>
          <w:lang w:val="pt-BR"/>
        </w:rPr>
        <w:t xml:space="preserve"> de </w:t>
      </w:r>
      <w:r>
        <w:rPr>
          <w:b/>
          <w:bCs/>
          <w:lang w:val="pt-BR"/>
        </w:rPr>
        <w:t>reservas</w:t>
      </w:r>
    </w:p>
    <w:p w14:paraId="78D1FD98" w14:textId="77777777" w:rsidR="001659E0" w:rsidRDefault="001659E0" w:rsidP="001659E0">
      <w:pPr>
        <w:spacing w:line="360" w:lineRule="auto"/>
        <w:ind w:firstLine="709"/>
        <w:rPr>
          <w:lang w:val="pt-BR"/>
        </w:rPr>
      </w:pPr>
    </w:p>
    <w:p w14:paraId="2AFAB897" w14:textId="77777777" w:rsidR="001659E0" w:rsidRDefault="001659E0" w:rsidP="001659E0">
      <w:pPr>
        <w:spacing w:line="360" w:lineRule="auto"/>
        <w:ind w:firstLine="709"/>
        <w:rPr>
          <w:lang w:val="pt-BR"/>
        </w:rPr>
      </w:pPr>
      <w:r>
        <w:rPr>
          <w:lang w:val="pt-BR"/>
        </w:rPr>
        <w:t>T</w:t>
      </w:r>
      <w:r w:rsidRPr="004B231A">
        <w:rPr>
          <w:lang w:val="pt-BR"/>
        </w:rPr>
        <w:t>ela de visualização de reservas foi feita para uma visualização rápida das informações pesquisando a reserva pelo nome do hóspede e exibindo todas as informações em um campo abaixo da tabela.</w:t>
      </w:r>
    </w:p>
    <w:p w14:paraId="6F8842CF"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visualização</w:t>
      </w:r>
      <w:r w:rsidRPr="00C65B8A">
        <w:rPr>
          <w:b/>
          <w:bCs/>
          <w:lang w:val="pt-BR"/>
        </w:rPr>
        <w:t xml:space="preserve"> de </w:t>
      </w:r>
      <w:r>
        <w:rPr>
          <w:b/>
          <w:bCs/>
          <w:lang w:val="pt-BR"/>
        </w:rPr>
        <w:t>pagamentos</w:t>
      </w:r>
    </w:p>
    <w:p w14:paraId="5977E3C0" w14:textId="77777777" w:rsidR="001659E0" w:rsidRDefault="001659E0" w:rsidP="001659E0">
      <w:pPr>
        <w:spacing w:line="360" w:lineRule="auto"/>
        <w:ind w:firstLine="709"/>
        <w:rPr>
          <w:lang w:val="pt-BR"/>
        </w:rPr>
      </w:pPr>
    </w:p>
    <w:p w14:paraId="676933F5" w14:textId="77777777" w:rsidR="001659E0" w:rsidRDefault="001659E0" w:rsidP="001659E0">
      <w:pPr>
        <w:spacing w:line="360" w:lineRule="auto"/>
        <w:ind w:firstLine="709"/>
        <w:rPr>
          <w:lang w:val="pt-BR"/>
        </w:rPr>
      </w:pPr>
      <w:r w:rsidRPr="004B231A">
        <w:rPr>
          <w:lang w:val="pt-BR"/>
        </w:rPr>
        <w:t>Tela de visualização de pagamentos foi feita para uma visualização rápida das informações pesquisando o pagamento pela descrição e exibindo todas as informações em um campo abaixo da tabela.</w:t>
      </w:r>
    </w:p>
    <w:p w14:paraId="49FB3DD5" w14:textId="77777777" w:rsidR="001659E0" w:rsidRDefault="001659E0" w:rsidP="001659E0">
      <w:pPr>
        <w:spacing w:line="360" w:lineRule="auto"/>
        <w:ind w:firstLine="709"/>
        <w:rPr>
          <w:lang w:val="pt-BR"/>
        </w:rPr>
      </w:pPr>
    </w:p>
    <w:p w14:paraId="467FE993" w14:textId="77777777" w:rsidR="001659E0" w:rsidRDefault="001659E0" w:rsidP="001659E0">
      <w:pPr>
        <w:spacing w:line="360" w:lineRule="auto"/>
        <w:ind w:firstLine="709"/>
        <w:rPr>
          <w:b/>
          <w:bCs/>
          <w:lang w:val="pt-BR"/>
        </w:rPr>
      </w:pPr>
      <w:r>
        <w:rPr>
          <w:b/>
          <w:bCs/>
          <w:lang w:val="pt-BR"/>
        </w:rPr>
        <w:lastRenderedPageBreak/>
        <w:t>T</w:t>
      </w:r>
      <w:r w:rsidRPr="00C65B8A">
        <w:rPr>
          <w:b/>
          <w:bCs/>
          <w:lang w:val="pt-BR"/>
        </w:rPr>
        <w:t xml:space="preserve">ela de </w:t>
      </w:r>
      <w:r>
        <w:rPr>
          <w:b/>
          <w:bCs/>
          <w:lang w:val="pt-BR"/>
        </w:rPr>
        <w:t>visualização</w:t>
      </w:r>
      <w:r w:rsidRPr="00C65B8A">
        <w:rPr>
          <w:b/>
          <w:bCs/>
          <w:lang w:val="pt-BR"/>
        </w:rPr>
        <w:t xml:space="preserve"> de </w:t>
      </w:r>
      <w:r>
        <w:rPr>
          <w:b/>
          <w:bCs/>
          <w:lang w:val="pt-BR"/>
        </w:rPr>
        <w:t>pagamentos</w:t>
      </w:r>
    </w:p>
    <w:p w14:paraId="34307409" w14:textId="77777777" w:rsidR="001659E0" w:rsidRDefault="001659E0" w:rsidP="001659E0">
      <w:pPr>
        <w:spacing w:line="360" w:lineRule="auto"/>
        <w:ind w:firstLine="709"/>
        <w:rPr>
          <w:lang w:val="pt-BR"/>
        </w:rPr>
      </w:pPr>
    </w:p>
    <w:p w14:paraId="41E0499F" w14:textId="77777777" w:rsidR="001659E0" w:rsidRDefault="001659E0" w:rsidP="001659E0">
      <w:pPr>
        <w:spacing w:line="360" w:lineRule="auto"/>
        <w:ind w:firstLine="709"/>
        <w:rPr>
          <w:lang w:val="pt-BR"/>
        </w:rPr>
      </w:pPr>
      <w:r w:rsidRPr="004B231A">
        <w:rPr>
          <w:lang w:val="pt-BR"/>
        </w:rPr>
        <w:t>Tela de visualização de lembretes foi feita para uma visualização rápida das informações pesquisando o lembrete pela descrição e exibindo todas as informações em um campo abaixo da tabela.</w:t>
      </w:r>
    </w:p>
    <w:p w14:paraId="5475361F" w14:textId="77777777" w:rsidR="001659E0" w:rsidRDefault="001659E0" w:rsidP="001659E0">
      <w:pPr>
        <w:spacing w:line="360" w:lineRule="auto"/>
        <w:rPr>
          <w:lang w:val="pt-BR"/>
        </w:rPr>
      </w:pPr>
    </w:p>
    <w:p w14:paraId="2FAA298A" w14:textId="77777777" w:rsidR="001659E0" w:rsidRDefault="001659E0" w:rsidP="001659E0">
      <w:pPr>
        <w:spacing w:line="360" w:lineRule="auto"/>
        <w:rPr>
          <w:lang w:val="pt-BR"/>
        </w:rPr>
      </w:pPr>
    </w:p>
    <w:p w14:paraId="2E086AA7" w14:textId="77777777" w:rsidR="001659E0" w:rsidRDefault="001659E0" w:rsidP="001659E0">
      <w:pPr>
        <w:spacing w:line="360" w:lineRule="auto"/>
        <w:rPr>
          <w:lang w:val="pt-BR"/>
        </w:rPr>
      </w:pPr>
      <w:r w:rsidRPr="00C65B8A">
        <w:rPr>
          <w:lang w:val="pt-BR"/>
        </w:rPr>
        <w:t xml:space="preserve">TELAS DE </w:t>
      </w:r>
      <w:r>
        <w:rPr>
          <w:lang w:val="pt-BR"/>
        </w:rPr>
        <w:t>MODIFICAÇÃO</w:t>
      </w:r>
    </w:p>
    <w:p w14:paraId="13F04224" w14:textId="77777777" w:rsidR="001659E0" w:rsidRDefault="001659E0" w:rsidP="001659E0">
      <w:pPr>
        <w:spacing w:line="360" w:lineRule="auto"/>
        <w:ind w:firstLine="709"/>
        <w:rPr>
          <w:lang w:val="pt-BR"/>
        </w:rPr>
      </w:pPr>
    </w:p>
    <w:p w14:paraId="03261EC5"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modificação</w:t>
      </w:r>
      <w:r w:rsidRPr="00C65B8A">
        <w:rPr>
          <w:b/>
          <w:bCs/>
          <w:lang w:val="pt-BR"/>
        </w:rPr>
        <w:t xml:space="preserve"> de </w:t>
      </w:r>
      <w:r>
        <w:rPr>
          <w:b/>
          <w:bCs/>
          <w:lang w:val="pt-BR"/>
        </w:rPr>
        <w:t>funcionários</w:t>
      </w:r>
    </w:p>
    <w:p w14:paraId="68772E2D" w14:textId="77777777" w:rsidR="001659E0" w:rsidRDefault="001659E0" w:rsidP="001659E0">
      <w:pPr>
        <w:spacing w:line="360" w:lineRule="auto"/>
        <w:ind w:firstLine="709"/>
        <w:rPr>
          <w:lang w:val="pt-BR"/>
        </w:rPr>
      </w:pPr>
    </w:p>
    <w:p w14:paraId="3D2050FB" w14:textId="4114E455" w:rsidR="001659E0" w:rsidRDefault="001659E0" w:rsidP="00FC6757">
      <w:pPr>
        <w:spacing w:line="360" w:lineRule="auto"/>
        <w:ind w:firstLine="709"/>
        <w:rPr>
          <w:lang w:val="pt-BR"/>
        </w:rPr>
      </w:pPr>
      <w:r>
        <w:rPr>
          <w:lang w:val="pt-BR"/>
        </w:rPr>
        <w:t>T</w:t>
      </w:r>
      <w:r w:rsidRPr="00E414B7">
        <w:rPr>
          <w:lang w:val="pt-BR"/>
        </w:rPr>
        <w:t>ela de mo</w:t>
      </w:r>
      <w:r>
        <w:rPr>
          <w:lang w:val="pt-BR"/>
        </w:rPr>
        <w:t>di</w:t>
      </w:r>
      <w:r w:rsidRPr="00E414B7">
        <w:rPr>
          <w:lang w:val="pt-BR"/>
        </w:rPr>
        <w:t xml:space="preserve">ficação de funcionários foi feita para uma atualização dos dados do funcionário que podem mudar com o tempo, os campos a seguir são modificados pela seleção do </w:t>
      </w:r>
      <w:proofErr w:type="spellStart"/>
      <w:r w:rsidRPr="00E414B7">
        <w:rPr>
          <w:lang w:val="pt-BR"/>
        </w:rPr>
        <w:t>rg</w:t>
      </w:r>
      <w:proofErr w:type="spellEnd"/>
      <w:r w:rsidRPr="00E414B7">
        <w:rPr>
          <w:lang w:val="pt-BR"/>
        </w:rPr>
        <w:t xml:space="preserve"> do funcionário: </w:t>
      </w:r>
      <w:r>
        <w:rPr>
          <w:lang w:val="pt-BR"/>
        </w:rPr>
        <w:br w:type="page"/>
      </w:r>
    </w:p>
    <w:p w14:paraId="1BCF7FE8" w14:textId="77777777" w:rsidR="001659E0" w:rsidRPr="00981F2D" w:rsidRDefault="001659E0" w:rsidP="001659E0">
      <w:pPr>
        <w:spacing w:line="360" w:lineRule="auto"/>
        <w:rPr>
          <w:lang w:val="pt-BR"/>
        </w:rPr>
      </w:pPr>
    </w:p>
    <w:p w14:paraId="026AAF24"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modificação</w:t>
      </w:r>
      <w:r w:rsidRPr="00C65B8A">
        <w:rPr>
          <w:b/>
          <w:bCs/>
          <w:lang w:val="pt-BR"/>
        </w:rPr>
        <w:t xml:space="preserve"> de </w:t>
      </w:r>
      <w:r>
        <w:rPr>
          <w:b/>
          <w:bCs/>
          <w:lang w:val="pt-BR"/>
        </w:rPr>
        <w:t>hóspedes</w:t>
      </w:r>
    </w:p>
    <w:p w14:paraId="51CDB2F9" w14:textId="77777777" w:rsidR="001659E0" w:rsidRDefault="001659E0" w:rsidP="001659E0">
      <w:pPr>
        <w:spacing w:line="360" w:lineRule="auto"/>
        <w:ind w:firstLine="709"/>
        <w:rPr>
          <w:b/>
          <w:bCs/>
          <w:lang w:val="pt-BR"/>
        </w:rPr>
      </w:pPr>
    </w:p>
    <w:p w14:paraId="5B57CB75" w14:textId="77777777" w:rsidR="001659E0" w:rsidRPr="00E414B7" w:rsidRDefault="001659E0" w:rsidP="001659E0">
      <w:pPr>
        <w:spacing w:line="360" w:lineRule="auto"/>
        <w:ind w:firstLine="709"/>
        <w:rPr>
          <w:lang w:val="pt-BR"/>
        </w:rPr>
      </w:pPr>
      <w:r>
        <w:rPr>
          <w:lang w:val="pt-BR"/>
        </w:rPr>
        <w:t>T</w:t>
      </w:r>
      <w:r w:rsidRPr="00E414B7">
        <w:rPr>
          <w:lang w:val="pt-BR"/>
        </w:rPr>
        <w:t>ela de mo</w:t>
      </w:r>
      <w:r>
        <w:rPr>
          <w:lang w:val="pt-BR"/>
        </w:rPr>
        <w:t>di</w:t>
      </w:r>
      <w:r w:rsidRPr="00E414B7">
        <w:rPr>
          <w:lang w:val="pt-BR"/>
        </w:rPr>
        <w:t xml:space="preserve">ficação de hóspedes foi feita para uma atualização dos dados do </w:t>
      </w:r>
    </w:p>
    <w:p w14:paraId="52251F8B" w14:textId="77777777" w:rsidR="001659E0" w:rsidRPr="00E414B7" w:rsidRDefault="001659E0" w:rsidP="001659E0">
      <w:pPr>
        <w:spacing w:line="360" w:lineRule="auto"/>
        <w:ind w:firstLine="709"/>
        <w:rPr>
          <w:lang w:val="pt-BR"/>
        </w:rPr>
      </w:pPr>
      <w:proofErr w:type="gramStart"/>
      <w:r w:rsidRPr="00E414B7">
        <w:rPr>
          <w:lang w:val="pt-BR"/>
        </w:rPr>
        <w:t>hóspede</w:t>
      </w:r>
      <w:proofErr w:type="gramEnd"/>
      <w:r w:rsidRPr="00E414B7">
        <w:rPr>
          <w:lang w:val="pt-BR"/>
        </w:rPr>
        <w:t xml:space="preserve"> que podem mudar com o tempo, os campos a seguir são modificados pela seleção do </w:t>
      </w:r>
      <w:proofErr w:type="spellStart"/>
      <w:r w:rsidRPr="00E414B7">
        <w:rPr>
          <w:lang w:val="pt-BR"/>
        </w:rPr>
        <w:t>rg</w:t>
      </w:r>
      <w:proofErr w:type="spellEnd"/>
      <w:r w:rsidRPr="00E414B7">
        <w:rPr>
          <w:lang w:val="pt-BR"/>
        </w:rPr>
        <w:t xml:space="preserve"> do hóspede: </w:t>
      </w:r>
    </w:p>
    <w:p w14:paraId="18FD9E8F" w14:textId="63F8D267" w:rsidR="001659E0" w:rsidRPr="00981F2D" w:rsidRDefault="001659E0" w:rsidP="00FC6757">
      <w:pPr>
        <w:pStyle w:val="PargrafodaLista"/>
        <w:spacing w:line="360" w:lineRule="auto"/>
        <w:ind w:left="1069"/>
        <w:rPr>
          <w:lang w:val="pt-BR"/>
        </w:rPr>
      </w:pPr>
    </w:p>
    <w:p w14:paraId="54B8A313" w14:textId="77777777" w:rsidR="001659E0" w:rsidRDefault="001659E0" w:rsidP="001659E0">
      <w:pPr>
        <w:spacing w:line="360" w:lineRule="auto"/>
        <w:ind w:firstLine="709"/>
        <w:rPr>
          <w:lang w:val="pt-BR"/>
        </w:rPr>
      </w:pPr>
      <w:r>
        <w:rPr>
          <w:b/>
          <w:bCs/>
          <w:lang w:val="pt-BR"/>
        </w:rPr>
        <w:t>T</w:t>
      </w:r>
      <w:r w:rsidRPr="00C65B8A">
        <w:rPr>
          <w:b/>
          <w:bCs/>
          <w:lang w:val="pt-BR"/>
        </w:rPr>
        <w:t xml:space="preserve">ela de </w:t>
      </w:r>
      <w:r>
        <w:rPr>
          <w:b/>
          <w:bCs/>
          <w:lang w:val="pt-BR"/>
        </w:rPr>
        <w:t>modificação</w:t>
      </w:r>
      <w:r w:rsidRPr="00C65B8A">
        <w:rPr>
          <w:b/>
          <w:bCs/>
          <w:lang w:val="pt-BR"/>
        </w:rPr>
        <w:t xml:space="preserve"> de </w:t>
      </w:r>
      <w:r>
        <w:rPr>
          <w:b/>
          <w:bCs/>
          <w:lang w:val="pt-BR"/>
        </w:rPr>
        <w:t>quartos</w:t>
      </w:r>
    </w:p>
    <w:p w14:paraId="4A54E28C" w14:textId="77777777" w:rsidR="001659E0" w:rsidRDefault="001659E0" w:rsidP="001659E0">
      <w:pPr>
        <w:spacing w:line="360" w:lineRule="auto"/>
        <w:ind w:firstLine="709"/>
        <w:rPr>
          <w:lang w:val="pt-BR"/>
        </w:rPr>
      </w:pPr>
    </w:p>
    <w:p w14:paraId="3583FC1D" w14:textId="77777777" w:rsidR="001659E0" w:rsidRPr="006B7E68" w:rsidRDefault="001659E0" w:rsidP="001659E0">
      <w:pPr>
        <w:spacing w:line="360" w:lineRule="auto"/>
        <w:ind w:firstLine="709"/>
        <w:rPr>
          <w:lang w:val="pt-BR"/>
        </w:rPr>
      </w:pPr>
      <w:r>
        <w:rPr>
          <w:lang w:val="pt-BR"/>
        </w:rPr>
        <w:t>T</w:t>
      </w:r>
      <w:r w:rsidRPr="006B7E68">
        <w:rPr>
          <w:lang w:val="pt-BR"/>
        </w:rPr>
        <w:t xml:space="preserve">ela de </w:t>
      </w:r>
      <w:r w:rsidRPr="00E414B7">
        <w:rPr>
          <w:lang w:val="pt-BR"/>
        </w:rPr>
        <w:t>mo</w:t>
      </w:r>
      <w:r>
        <w:rPr>
          <w:lang w:val="pt-BR"/>
        </w:rPr>
        <w:t>di</w:t>
      </w:r>
      <w:r w:rsidRPr="00E414B7">
        <w:rPr>
          <w:lang w:val="pt-BR"/>
        </w:rPr>
        <w:t xml:space="preserve">ficação </w:t>
      </w:r>
      <w:r w:rsidRPr="006B7E68">
        <w:rPr>
          <w:lang w:val="pt-BR"/>
        </w:rPr>
        <w:t xml:space="preserve">de quartos foi feita para uma atualização dos dados do </w:t>
      </w:r>
    </w:p>
    <w:p w14:paraId="3C6E8D44" w14:textId="350511D3" w:rsidR="001659E0" w:rsidRDefault="001659E0" w:rsidP="00FC6757">
      <w:pPr>
        <w:spacing w:line="360" w:lineRule="auto"/>
        <w:ind w:firstLine="709"/>
        <w:rPr>
          <w:lang w:val="pt-BR"/>
        </w:rPr>
      </w:pPr>
      <w:proofErr w:type="gramStart"/>
      <w:r w:rsidRPr="006B7E68">
        <w:rPr>
          <w:lang w:val="pt-BR"/>
        </w:rPr>
        <w:t>quarto</w:t>
      </w:r>
      <w:proofErr w:type="gramEnd"/>
      <w:r w:rsidRPr="006B7E68">
        <w:rPr>
          <w:lang w:val="pt-BR"/>
        </w:rPr>
        <w:t xml:space="preserve"> que podem mudar, os campos a seguir são modificados pela seleção do número do quarto: </w:t>
      </w:r>
    </w:p>
    <w:p w14:paraId="1E899C47" w14:textId="77777777" w:rsidR="00FC6757" w:rsidRDefault="00FC6757" w:rsidP="00FC6757">
      <w:pPr>
        <w:spacing w:line="360" w:lineRule="auto"/>
        <w:ind w:firstLine="709"/>
        <w:rPr>
          <w:lang w:val="pt-BR"/>
        </w:rPr>
      </w:pPr>
    </w:p>
    <w:p w14:paraId="782E4407"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modificação</w:t>
      </w:r>
      <w:r w:rsidRPr="00C65B8A">
        <w:rPr>
          <w:b/>
          <w:bCs/>
          <w:lang w:val="pt-BR"/>
        </w:rPr>
        <w:t xml:space="preserve"> de </w:t>
      </w:r>
      <w:r>
        <w:rPr>
          <w:b/>
          <w:bCs/>
          <w:lang w:val="pt-BR"/>
        </w:rPr>
        <w:t>reservas</w:t>
      </w:r>
    </w:p>
    <w:p w14:paraId="21F4AC4B" w14:textId="77777777" w:rsidR="001659E0" w:rsidRDefault="001659E0" w:rsidP="001659E0">
      <w:pPr>
        <w:spacing w:line="360" w:lineRule="auto"/>
        <w:ind w:firstLine="709"/>
        <w:rPr>
          <w:b/>
          <w:bCs/>
          <w:lang w:val="pt-BR"/>
        </w:rPr>
      </w:pPr>
    </w:p>
    <w:p w14:paraId="42827484" w14:textId="77777777" w:rsidR="001659E0" w:rsidRPr="006B7E68" w:rsidRDefault="001659E0" w:rsidP="001659E0">
      <w:pPr>
        <w:spacing w:line="360" w:lineRule="auto"/>
        <w:ind w:firstLine="709"/>
        <w:rPr>
          <w:lang w:val="pt-BR"/>
        </w:rPr>
      </w:pPr>
      <w:r>
        <w:rPr>
          <w:lang w:val="pt-BR"/>
        </w:rPr>
        <w:t>T</w:t>
      </w:r>
      <w:r w:rsidRPr="006B7E68">
        <w:rPr>
          <w:lang w:val="pt-BR"/>
        </w:rPr>
        <w:t xml:space="preserve">ela de </w:t>
      </w:r>
      <w:r w:rsidRPr="00E414B7">
        <w:rPr>
          <w:lang w:val="pt-BR"/>
        </w:rPr>
        <w:t>mo</w:t>
      </w:r>
      <w:r>
        <w:rPr>
          <w:lang w:val="pt-BR"/>
        </w:rPr>
        <w:t>di</w:t>
      </w:r>
      <w:r w:rsidRPr="00E414B7">
        <w:rPr>
          <w:lang w:val="pt-BR"/>
        </w:rPr>
        <w:t xml:space="preserve">ficação </w:t>
      </w:r>
      <w:r w:rsidRPr="006B7E68">
        <w:rPr>
          <w:lang w:val="pt-BR"/>
        </w:rPr>
        <w:t xml:space="preserve">de reservas foi feita para uma atualização dos dados do </w:t>
      </w:r>
    </w:p>
    <w:p w14:paraId="21BCB96E" w14:textId="77777777" w:rsidR="001659E0" w:rsidRPr="006B7E68" w:rsidRDefault="001659E0" w:rsidP="001659E0">
      <w:pPr>
        <w:spacing w:line="360" w:lineRule="auto"/>
        <w:ind w:firstLine="709"/>
        <w:rPr>
          <w:lang w:val="pt-BR"/>
        </w:rPr>
      </w:pPr>
      <w:r w:rsidRPr="006B7E68">
        <w:rPr>
          <w:lang w:val="pt-BR"/>
        </w:rPr>
        <w:t xml:space="preserve">reserva que podem mudar, os campos a seguir são modificados pela seleção do id da reserva: </w:t>
      </w:r>
    </w:p>
    <w:p w14:paraId="66DBA61F" w14:textId="77777777" w:rsidR="001659E0" w:rsidRDefault="001659E0" w:rsidP="001659E0">
      <w:pPr>
        <w:spacing w:before="0" w:after="0"/>
        <w:ind w:firstLine="709"/>
        <w:jc w:val="left"/>
        <w:rPr>
          <w:b/>
          <w:bCs/>
          <w:lang w:val="pt-BR"/>
        </w:rPr>
      </w:pPr>
    </w:p>
    <w:p w14:paraId="1380DFA4" w14:textId="77777777" w:rsidR="001659E0" w:rsidRDefault="001659E0" w:rsidP="001659E0">
      <w:pPr>
        <w:spacing w:before="0" w:after="0"/>
        <w:ind w:firstLine="709"/>
        <w:jc w:val="left"/>
        <w:rPr>
          <w:b/>
          <w:bCs/>
          <w:lang w:val="pt-BR"/>
        </w:rPr>
      </w:pPr>
      <w:r>
        <w:rPr>
          <w:b/>
          <w:bCs/>
          <w:lang w:val="pt-BR"/>
        </w:rPr>
        <w:t>T</w:t>
      </w:r>
      <w:r w:rsidRPr="00C65B8A">
        <w:rPr>
          <w:b/>
          <w:bCs/>
          <w:lang w:val="pt-BR"/>
        </w:rPr>
        <w:t xml:space="preserve">ela de </w:t>
      </w:r>
      <w:r>
        <w:rPr>
          <w:b/>
          <w:bCs/>
          <w:lang w:val="pt-BR"/>
        </w:rPr>
        <w:t>modificação</w:t>
      </w:r>
      <w:r w:rsidRPr="00C65B8A">
        <w:rPr>
          <w:b/>
          <w:bCs/>
          <w:lang w:val="pt-BR"/>
        </w:rPr>
        <w:t xml:space="preserve"> de </w:t>
      </w:r>
      <w:r>
        <w:rPr>
          <w:b/>
          <w:bCs/>
          <w:lang w:val="pt-BR"/>
        </w:rPr>
        <w:t>pagamentos</w:t>
      </w:r>
    </w:p>
    <w:p w14:paraId="52104422" w14:textId="77777777" w:rsidR="001659E0" w:rsidRDefault="001659E0" w:rsidP="001659E0">
      <w:pPr>
        <w:spacing w:line="360" w:lineRule="auto"/>
        <w:ind w:firstLine="709"/>
        <w:rPr>
          <w:b/>
          <w:bCs/>
          <w:lang w:val="pt-BR"/>
        </w:rPr>
      </w:pPr>
    </w:p>
    <w:p w14:paraId="5512B6F9" w14:textId="77777777" w:rsidR="001659E0" w:rsidRPr="006B7E68" w:rsidRDefault="001659E0" w:rsidP="001659E0">
      <w:pPr>
        <w:spacing w:line="360" w:lineRule="auto"/>
        <w:ind w:firstLine="709"/>
        <w:rPr>
          <w:lang w:val="pt-BR"/>
        </w:rPr>
      </w:pPr>
      <w:r>
        <w:rPr>
          <w:lang w:val="pt-BR"/>
        </w:rPr>
        <w:t>T</w:t>
      </w:r>
      <w:r w:rsidRPr="006B7E68">
        <w:rPr>
          <w:lang w:val="pt-BR"/>
        </w:rPr>
        <w:t xml:space="preserve">ela de </w:t>
      </w:r>
      <w:r w:rsidRPr="00E414B7">
        <w:rPr>
          <w:lang w:val="pt-BR"/>
        </w:rPr>
        <w:t>mo</w:t>
      </w:r>
      <w:r>
        <w:rPr>
          <w:lang w:val="pt-BR"/>
        </w:rPr>
        <w:t>di</w:t>
      </w:r>
      <w:r w:rsidRPr="00E414B7">
        <w:rPr>
          <w:lang w:val="pt-BR"/>
        </w:rPr>
        <w:t xml:space="preserve">ficação </w:t>
      </w:r>
      <w:r w:rsidRPr="006B7E68">
        <w:rPr>
          <w:lang w:val="pt-BR"/>
        </w:rPr>
        <w:t xml:space="preserve">de pagamentos foi feita para uma atualização dos dados do pagamento que podem mudar, os campos a seguir são modificados pela seleção do id do pagamento: </w:t>
      </w:r>
    </w:p>
    <w:p w14:paraId="374A35A1" w14:textId="77777777" w:rsidR="001659E0" w:rsidRPr="0077354C" w:rsidRDefault="001659E0" w:rsidP="001659E0">
      <w:pPr>
        <w:spacing w:line="360" w:lineRule="auto"/>
        <w:rPr>
          <w:lang w:val="pt-BR"/>
        </w:rPr>
      </w:pPr>
    </w:p>
    <w:p w14:paraId="34F83D34"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modificação</w:t>
      </w:r>
      <w:r w:rsidRPr="00C65B8A">
        <w:rPr>
          <w:b/>
          <w:bCs/>
          <w:lang w:val="pt-BR"/>
        </w:rPr>
        <w:t xml:space="preserve"> de </w:t>
      </w:r>
      <w:r>
        <w:rPr>
          <w:b/>
          <w:bCs/>
          <w:lang w:val="pt-BR"/>
        </w:rPr>
        <w:t>lembretes</w:t>
      </w:r>
    </w:p>
    <w:p w14:paraId="3250B3F5" w14:textId="77777777" w:rsidR="001659E0" w:rsidRDefault="001659E0" w:rsidP="001659E0">
      <w:pPr>
        <w:spacing w:line="360" w:lineRule="auto"/>
        <w:ind w:firstLine="709"/>
        <w:rPr>
          <w:b/>
          <w:bCs/>
          <w:lang w:val="pt-BR"/>
        </w:rPr>
      </w:pPr>
    </w:p>
    <w:p w14:paraId="5D147D18" w14:textId="77777777" w:rsidR="001659E0" w:rsidRPr="000904F5" w:rsidRDefault="001659E0" w:rsidP="001659E0">
      <w:pPr>
        <w:spacing w:line="360" w:lineRule="auto"/>
        <w:ind w:firstLine="709"/>
        <w:rPr>
          <w:lang w:val="pt-BR"/>
        </w:rPr>
      </w:pPr>
      <w:r>
        <w:rPr>
          <w:lang w:val="pt-BR"/>
        </w:rPr>
        <w:t>T</w:t>
      </w:r>
      <w:r w:rsidRPr="000904F5">
        <w:rPr>
          <w:lang w:val="pt-BR"/>
        </w:rPr>
        <w:t xml:space="preserve">ela de </w:t>
      </w:r>
      <w:r w:rsidRPr="00E414B7">
        <w:rPr>
          <w:lang w:val="pt-BR"/>
        </w:rPr>
        <w:t>mo</w:t>
      </w:r>
      <w:r>
        <w:rPr>
          <w:lang w:val="pt-BR"/>
        </w:rPr>
        <w:t>di</w:t>
      </w:r>
      <w:r w:rsidRPr="00E414B7">
        <w:rPr>
          <w:lang w:val="pt-BR"/>
        </w:rPr>
        <w:t xml:space="preserve">ficação </w:t>
      </w:r>
      <w:r w:rsidRPr="000904F5">
        <w:rPr>
          <w:lang w:val="pt-BR"/>
        </w:rPr>
        <w:t xml:space="preserve">de lembretes foi feita para uma atualização dos dados do </w:t>
      </w:r>
    </w:p>
    <w:p w14:paraId="760FD94F" w14:textId="77777777" w:rsidR="001659E0" w:rsidRPr="000904F5" w:rsidRDefault="001659E0" w:rsidP="001659E0">
      <w:pPr>
        <w:spacing w:line="360" w:lineRule="auto"/>
        <w:ind w:firstLine="709"/>
        <w:rPr>
          <w:lang w:val="pt-BR"/>
        </w:rPr>
      </w:pPr>
      <w:r w:rsidRPr="000904F5">
        <w:rPr>
          <w:lang w:val="pt-BR"/>
        </w:rPr>
        <w:t xml:space="preserve">lembrete que podem mudar, os campos a seguir são modificados pela seleção do id do lembrete: </w:t>
      </w:r>
    </w:p>
    <w:p w14:paraId="7C9A3FBA" w14:textId="77777777" w:rsidR="000E43F5" w:rsidRDefault="000E43F5">
      <w:pPr>
        <w:spacing w:before="0" w:after="0"/>
        <w:jc w:val="left"/>
        <w:rPr>
          <w:rFonts w:eastAsia="Calibri"/>
          <w:lang w:val="pt-BR"/>
        </w:rPr>
      </w:pPr>
    </w:p>
    <w:p w14:paraId="3425FF32" w14:textId="77777777" w:rsidR="007C03D3" w:rsidRDefault="007C03D3" w:rsidP="007C03D3">
      <w:pPr>
        <w:rPr>
          <w:rFonts w:eastAsia="Calibri"/>
          <w:lang w:val="pt-BR"/>
        </w:rPr>
      </w:pPr>
    </w:p>
    <w:p w14:paraId="7B37A21C" w14:textId="27C4525B" w:rsidR="009A26F0" w:rsidRPr="001600C5" w:rsidRDefault="00D15FE1" w:rsidP="009A26F0">
      <w:pPr>
        <w:pStyle w:val="Ttulo"/>
        <w:spacing w:line="360" w:lineRule="auto"/>
        <w:jc w:val="left"/>
        <w:rPr>
          <w:rFonts w:ascii="Arial" w:eastAsia="Calibri" w:hAnsi="Arial" w:cs="Arial"/>
          <w:sz w:val="28"/>
          <w:szCs w:val="28"/>
          <w:lang w:val="pt-BR"/>
        </w:rPr>
      </w:pPr>
      <w:bookmarkStart w:id="177" w:name="_Toc25147389"/>
      <w:r>
        <w:rPr>
          <w:rFonts w:ascii="Arial" w:eastAsia="Calibri" w:hAnsi="Arial" w:cs="Arial"/>
          <w:sz w:val="28"/>
          <w:szCs w:val="28"/>
          <w:lang w:val="pt-BR"/>
        </w:rPr>
        <w:t>4</w:t>
      </w:r>
      <w:r w:rsidR="009A26F0" w:rsidRPr="001600C5">
        <w:rPr>
          <w:rFonts w:ascii="Arial" w:eastAsia="Calibri" w:hAnsi="Arial" w:cs="Arial"/>
          <w:sz w:val="28"/>
          <w:szCs w:val="28"/>
          <w:lang w:val="pt-BR"/>
        </w:rPr>
        <w:t xml:space="preserve"> </w:t>
      </w:r>
      <w:bookmarkEnd w:id="156"/>
      <w:bookmarkEnd w:id="157"/>
      <w:r w:rsidR="009A26F0">
        <w:rPr>
          <w:rFonts w:ascii="Arial" w:eastAsia="Calibri" w:hAnsi="Arial" w:cs="Arial"/>
          <w:sz w:val="28"/>
          <w:szCs w:val="28"/>
          <w:lang w:val="pt-BR"/>
        </w:rPr>
        <w:t>TELAS DO SISTEMA</w:t>
      </w:r>
      <w:bookmarkEnd w:id="177"/>
    </w:p>
    <w:p w14:paraId="205309E7" w14:textId="77777777" w:rsidR="009A26F0" w:rsidRPr="004768A1" w:rsidRDefault="009A26F0" w:rsidP="009A26F0">
      <w:pPr>
        <w:spacing w:line="360" w:lineRule="auto"/>
        <w:rPr>
          <w:lang w:val="pt-BR"/>
        </w:rPr>
      </w:pPr>
    </w:p>
    <w:p w14:paraId="2CAFB4F7" w14:textId="38E4E2BD" w:rsidR="009A26F0" w:rsidRPr="00FF24F4" w:rsidRDefault="00D15FE1" w:rsidP="009A26F0">
      <w:pPr>
        <w:pStyle w:val="Subttulo"/>
        <w:spacing w:line="360" w:lineRule="auto"/>
        <w:jc w:val="both"/>
        <w:rPr>
          <w:rFonts w:ascii="Arial" w:hAnsi="Arial" w:cs="Arial"/>
          <w:b/>
          <w:lang w:val="pt-BR"/>
        </w:rPr>
      </w:pPr>
      <w:bookmarkStart w:id="178" w:name="_Toc22743469"/>
      <w:bookmarkStart w:id="179" w:name="_Toc22745361"/>
      <w:bookmarkStart w:id="180" w:name="_Toc23521621"/>
      <w:bookmarkStart w:id="181" w:name="_Toc23701256"/>
      <w:bookmarkStart w:id="182" w:name="_Toc25147390"/>
      <w:r>
        <w:rPr>
          <w:rFonts w:ascii="Arial" w:hAnsi="Arial" w:cs="Arial"/>
          <w:b/>
          <w:lang w:val="pt-BR"/>
        </w:rPr>
        <w:t>4</w:t>
      </w:r>
      <w:r w:rsidR="009A26F0">
        <w:rPr>
          <w:rFonts w:ascii="Arial" w:hAnsi="Arial" w:cs="Arial"/>
          <w:b/>
          <w:lang w:val="pt-BR"/>
        </w:rPr>
        <w:t xml:space="preserve">.1 </w:t>
      </w:r>
      <w:r w:rsidR="009A26F0" w:rsidRPr="00FF24F4">
        <w:rPr>
          <w:rFonts w:ascii="Arial" w:hAnsi="Arial" w:cs="Arial"/>
          <w:b/>
          <w:lang w:val="pt-BR"/>
        </w:rPr>
        <w:t>Funções e Detalhe</w:t>
      </w:r>
      <w:bookmarkEnd w:id="178"/>
      <w:bookmarkEnd w:id="179"/>
      <w:bookmarkEnd w:id="180"/>
      <w:bookmarkEnd w:id="181"/>
      <w:r w:rsidR="009A26F0">
        <w:rPr>
          <w:rFonts w:ascii="Arial" w:hAnsi="Arial" w:cs="Arial"/>
          <w:b/>
          <w:lang w:val="pt-BR"/>
        </w:rPr>
        <w:t>s</w:t>
      </w:r>
      <w:bookmarkEnd w:id="182"/>
    </w:p>
    <w:p w14:paraId="6BBE3D99" w14:textId="77777777" w:rsidR="009A26F0" w:rsidRPr="000C2C9F" w:rsidRDefault="009A26F0" w:rsidP="009A26F0">
      <w:pPr>
        <w:spacing w:line="360" w:lineRule="auto"/>
        <w:rPr>
          <w:lang w:val="pt-BR"/>
        </w:rPr>
      </w:pPr>
    </w:p>
    <w:p w14:paraId="7C4DF690" w14:textId="77777777" w:rsidR="009A26F0" w:rsidRPr="000C2C9F" w:rsidRDefault="009A26F0" w:rsidP="009A26F0">
      <w:pPr>
        <w:spacing w:line="360" w:lineRule="auto"/>
        <w:ind w:firstLine="709"/>
        <w:rPr>
          <w:lang w:val="pt-BR"/>
        </w:rPr>
      </w:pPr>
      <w:r>
        <w:rPr>
          <w:lang w:val="pt-BR"/>
        </w:rPr>
        <w:t>O</w:t>
      </w:r>
      <w:r w:rsidRPr="000C2C9F">
        <w:rPr>
          <w:lang w:val="pt-BR"/>
        </w:rPr>
        <w:t xml:space="preserve"> software exibe uma saudação que está no formato de "Bom dia", "Boa tarde" ou "Boa noite" seguido </w:t>
      </w:r>
      <w:r>
        <w:rPr>
          <w:lang w:val="pt-BR"/>
        </w:rPr>
        <w:t xml:space="preserve">do nome completo do funcionário, </w:t>
      </w:r>
      <w:r w:rsidRPr="000C2C9F">
        <w:rPr>
          <w:lang w:val="pt-BR"/>
        </w:rPr>
        <w:t>exibe o nome de usuário logado no sistema ao lado do ícone de logout, onde é possível sair e</w:t>
      </w:r>
      <w:r>
        <w:rPr>
          <w:lang w:val="pt-BR"/>
        </w:rPr>
        <w:t xml:space="preserve"> logar com um usuário diferente e t</w:t>
      </w:r>
      <w:r w:rsidRPr="000C2C9F">
        <w:rPr>
          <w:lang w:val="pt-BR"/>
        </w:rPr>
        <w:t>ambém exibe a hora em uma fonte grande para a melhor visualização do horário já com os segundos.</w:t>
      </w:r>
    </w:p>
    <w:p w14:paraId="55F8E660" w14:textId="77777777" w:rsidR="009A26F0" w:rsidRDefault="009A26F0" w:rsidP="009A26F0">
      <w:pPr>
        <w:spacing w:line="360" w:lineRule="auto"/>
        <w:rPr>
          <w:lang w:val="pt-BR"/>
        </w:rPr>
      </w:pPr>
    </w:p>
    <w:p w14:paraId="48AAD8A7" w14:textId="77777777" w:rsidR="009A26F0" w:rsidRDefault="009A26F0" w:rsidP="009A26F0">
      <w:pPr>
        <w:spacing w:line="360" w:lineRule="auto"/>
        <w:rPr>
          <w:lang w:val="pt-BR"/>
        </w:rPr>
      </w:pPr>
    </w:p>
    <w:p w14:paraId="5D464819" w14:textId="77777777" w:rsidR="009A26F0" w:rsidRDefault="009A26F0" w:rsidP="009A26F0">
      <w:pPr>
        <w:spacing w:line="360" w:lineRule="auto"/>
        <w:rPr>
          <w:lang w:val="pt-BR"/>
        </w:rPr>
      </w:pPr>
    </w:p>
    <w:p w14:paraId="6C48C138" w14:textId="77777777" w:rsidR="009A26F0" w:rsidRDefault="009A26F0" w:rsidP="009A26F0">
      <w:pPr>
        <w:spacing w:line="360" w:lineRule="auto"/>
        <w:rPr>
          <w:lang w:val="pt-BR"/>
        </w:rPr>
      </w:pPr>
    </w:p>
    <w:p w14:paraId="3E296EE4" w14:textId="77777777" w:rsidR="009A26F0" w:rsidRDefault="009A26F0" w:rsidP="009A26F0">
      <w:pPr>
        <w:spacing w:line="360" w:lineRule="auto"/>
        <w:rPr>
          <w:lang w:val="pt-BR"/>
        </w:rPr>
      </w:pPr>
    </w:p>
    <w:p w14:paraId="568FE9E2" w14:textId="77777777" w:rsidR="009A26F0" w:rsidRDefault="009A26F0" w:rsidP="009A26F0">
      <w:pPr>
        <w:spacing w:line="360" w:lineRule="auto"/>
        <w:rPr>
          <w:lang w:val="pt-BR"/>
        </w:rPr>
      </w:pPr>
    </w:p>
    <w:p w14:paraId="6A0C60C2" w14:textId="77777777" w:rsidR="009A26F0" w:rsidRDefault="009A26F0" w:rsidP="009A26F0">
      <w:pPr>
        <w:spacing w:line="360" w:lineRule="auto"/>
        <w:rPr>
          <w:lang w:val="pt-BR"/>
        </w:rPr>
      </w:pPr>
    </w:p>
    <w:p w14:paraId="77E8F4A0" w14:textId="77777777" w:rsidR="009A26F0" w:rsidRDefault="009A26F0" w:rsidP="009A26F0">
      <w:pPr>
        <w:spacing w:line="360" w:lineRule="auto"/>
        <w:rPr>
          <w:lang w:val="pt-BR"/>
        </w:rPr>
      </w:pPr>
    </w:p>
    <w:p w14:paraId="3EFD8B85" w14:textId="77777777" w:rsidR="009A26F0" w:rsidRDefault="009A26F0" w:rsidP="009A26F0">
      <w:pPr>
        <w:spacing w:line="360" w:lineRule="auto"/>
        <w:rPr>
          <w:lang w:val="pt-BR"/>
        </w:rPr>
      </w:pPr>
    </w:p>
    <w:p w14:paraId="1FDE4EA7" w14:textId="77777777" w:rsidR="009A26F0" w:rsidRDefault="009A26F0" w:rsidP="009A26F0">
      <w:pPr>
        <w:spacing w:line="360" w:lineRule="auto"/>
        <w:rPr>
          <w:lang w:val="pt-BR"/>
        </w:rPr>
      </w:pPr>
    </w:p>
    <w:p w14:paraId="2E7C0E46" w14:textId="77777777" w:rsidR="009A26F0" w:rsidRDefault="009A26F0" w:rsidP="009A26F0">
      <w:pPr>
        <w:spacing w:line="360" w:lineRule="auto"/>
        <w:rPr>
          <w:lang w:val="pt-BR"/>
        </w:rPr>
      </w:pPr>
    </w:p>
    <w:p w14:paraId="683C5058" w14:textId="77777777" w:rsidR="009A26F0" w:rsidRDefault="009A26F0" w:rsidP="009A26F0">
      <w:pPr>
        <w:spacing w:line="360" w:lineRule="auto"/>
        <w:rPr>
          <w:lang w:val="pt-BR"/>
        </w:rPr>
      </w:pPr>
    </w:p>
    <w:p w14:paraId="6CE333A8" w14:textId="77777777" w:rsidR="009A26F0" w:rsidRDefault="009A26F0" w:rsidP="009A26F0">
      <w:pPr>
        <w:spacing w:line="360" w:lineRule="auto"/>
        <w:rPr>
          <w:lang w:val="pt-BR"/>
        </w:rPr>
      </w:pPr>
    </w:p>
    <w:p w14:paraId="63419F40" w14:textId="77777777" w:rsidR="009A26F0" w:rsidRDefault="009A26F0" w:rsidP="009A26F0">
      <w:pPr>
        <w:spacing w:line="360" w:lineRule="auto"/>
        <w:rPr>
          <w:lang w:val="pt-BR"/>
        </w:rPr>
      </w:pPr>
    </w:p>
    <w:p w14:paraId="678757C1" w14:textId="77777777" w:rsidR="009A26F0" w:rsidRDefault="009A26F0" w:rsidP="009A26F0">
      <w:pPr>
        <w:spacing w:line="360" w:lineRule="auto"/>
        <w:rPr>
          <w:lang w:val="pt-BR"/>
        </w:rPr>
      </w:pPr>
    </w:p>
    <w:p w14:paraId="4E3E6A78" w14:textId="77777777" w:rsidR="009A26F0" w:rsidRDefault="009A26F0" w:rsidP="009A26F0">
      <w:pPr>
        <w:spacing w:line="360" w:lineRule="auto"/>
        <w:rPr>
          <w:lang w:val="pt-BR"/>
        </w:rPr>
      </w:pPr>
    </w:p>
    <w:p w14:paraId="4B8751E3" w14:textId="77777777" w:rsidR="009A26F0" w:rsidRDefault="009A26F0" w:rsidP="009A26F0">
      <w:pPr>
        <w:spacing w:line="360" w:lineRule="auto"/>
        <w:rPr>
          <w:lang w:val="pt-BR"/>
        </w:rPr>
      </w:pPr>
    </w:p>
    <w:p w14:paraId="215D5892" w14:textId="77777777" w:rsidR="009A26F0" w:rsidRDefault="009A26F0" w:rsidP="009A26F0">
      <w:pPr>
        <w:spacing w:line="360" w:lineRule="auto"/>
        <w:rPr>
          <w:lang w:val="pt-BR"/>
        </w:rPr>
      </w:pPr>
    </w:p>
    <w:p w14:paraId="151B8A1F" w14:textId="77777777" w:rsidR="009A26F0" w:rsidRDefault="009A26F0" w:rsidP="009A26F0">
      <w:pPr>
        <w:spacing w:line="360" w:lineRule="auto"/>
        <w:rPr>
          <w:lang w:val="pt-BR"/>
        </w:rPr>
      </w:pPr>
    </w:p>
    <w:p w14:paraId="5C8E79C3" w14:textId="77777777" w:rsidR="009A26F0" w:rsidRPr="001D117F" w:rsidRDefault="009A26F0" w:rsidP="009A26F0">
      <w:pPr>
        <w:spacing w:before="0" w:after="0"/>
        <w:jc w:val="left"/>
        <w:rPr>
          <w:rFonts w:ascii="Calibri Light" w:hAnsi="Calibri Light"/>
          <w:lang w:val="pt-BR"/>
        </w:rPr>
      </w:pPr>
      <w:r w:rsidRPr="001D117F">
        <w:rPr>
          <w:lang w:val="pt-BR"/>
        </w:rPr>
        <w:br w:type="page"/>
      </w:r>
    </w:p>
    <w:p w14:paraId="468B091D" w14:textId="2133CA7F" w:rsidR="00C639AC" w:rsidRDefault="00812303" w:rsidP="009A26F0">
      <w:pPr>
        <w:spacing w:line="360" w:lineRule="auto"/>
        <w:rPr>
          <w:lang w:val="pt-BR"/>
        </w:rPr>
      </w:pPr>
      <w:r>
        <w:rPr>
          <w:lang w:val="pt-BR"/>
        </w:rPr>
        <w:lastRenderedPageBreak/>
        <w:t>A tela de login</w:t>
      </w:r>
      <w:r w:rsidR="00C46AFB">
        <w:rPr>
          <w:lang w:val="pt-BR"/>
        </w:rPr>
        <w:t xml:space="preserve"> possui apenas dois campos, onde após o usuário ter uma conta cadastrada no banco de dados com usuário e senha, poderá utilizar esta conta para efetuar o login e ter acesso a todas funções do software.</w:t>
      </w:r>
    </w:p>
    <w:p w14:paraId="5AEC306B" w14:textId="77777777" w:rsidR="00257A7D" w:rsidRPr="004768A1" w:rsidRDefault="00257A7D" w:rsidP="009A26F0">
      <w:pPr>
        <w:spacing w:line="360" w:lineRule="auto"/>
        <w:rPr>
          <w:lang w:val="pt-BR"/>
        </w:rPr>
      </w:pPr>
    </w:p>
    <w:p w14:paraId="1BFD9E34" w14:textId="77777777" w:rsidR="009A26F0" w:rsidRDefault="009A26F0" w:rsidP="009A26F0">
      <w:pPr>
        <w:keepNext/>
        <w:spacing w:line="360" w:lineRule="auto"/>
      </w:pPr>
      <w:r>
        <w:rPr>
          <w:noProof/>
          <w:lang w:val="pt-BR" w:eastAsia="pt-BR"/>
        </w:rPr>
        <w:drawing>
          <wp:inline distT="0" distB="0" distL="0" distR="0" wp14:anchorId="1C350439" wp14:editId="38EFC870">
            <wp:extent cx="5727700" cy="3818255"/>
            <wp:effectExtent l="0" t="0" r="0" b="0"/>
            <wp:docPr id="106" name="Imagem 10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818255"/>
                    </a:xfrm>
                    <a:prstGeom prst="rect">
                      <a:avLst/>
                    </a:prstGeom>
                    <a:noFill/>
                    <a:ln>
                      <a:noFill/>
                    </a:ln>
                  </pic:spPr>
                </pic:pic>
              </a:graphicData>
            </a:graphic>
          </wp:inline>
        </w:drawing>
      </w:r>
    </w:p>
    <w:p w14:paraId="6BAAFC31" w14:textId="77777777" w:rsidR="009A26F0" w:rsidRDefault="009A26F0" w:rsidP="009A26F0">
      <w:pPr>
        <w:pStyle w:val="Legenda"/>
        <w:spacing w:line="360" w:lineRule="auto"/>
        <w:rPr>
          <w:lang w:val="pt-BR"/>
        </w:rPr>
      </w:pPr>
      <w:bookmarkStart w:id="183" w:name="_Toc23521560"/>
      <w:r w:rsidRPr="001D134D">
        <w:rPr>
          <w:lang w:val="pt-BR"/>
        </w:rPr>
        <w:t xml:space="preserve">Figura </w:t>
      </w:r>
      <w:r w:rsidRPr="00C96C23">
        <w:fldChar w:fldCharType="begin"/>
      </w:r>
      <w:r w:rsidRPr="001D134D">
        <w:rPr>
          <w:lang w:val="pt-BR"/>
        </w:rPr>
        <w:instrText xml:space="preserve"> SEQ Figura \* ARABIC </w:instrText>
      </w:r>
      <w:r w:rsidRPr="00C96C23">
        <w:fldChar w:fldCharType="separate"/>
      </w:r>
      <w:r w:rsidRPr="001D134D">
        <w:rPr>
          <w:noProof/>
          <w:lang w:val="pt-BR"/>
        </w:rPr>
        <w:t>8</w:t>
      </w:r>
      <w:r w:rsidRPr="00C96C23">
        <w:fldChar w:fldCharType="end"/>
      </w:r>
      <w:r w:rsidRPr="001D134D">
        <w:rPr>
          <w:lang w:val="pt-BR"/>
        </w:rPr>
        <w:t xml:space="preserve"> - Tela de Login</w:t>
      </w:r>
      <w:bookmarkEnd w:id="183"/>
    </w:p>
    <w:p w14:paraId="1999D2B3" w14:textId="77777777" w:rsidR="009A26F0" w:rsidRPr="00F003E9" w:rsidRDefault="009A26F0" w:rsidP="009A26F0">
      <w:pPr>
        <w:pStyle w:val="FontedasIlustraes"/>
      </w:pPr>
      <w:r>
        <w:t>Fonte: Própria</w:t>
      </w:r>
    </w:p>
    <w:p w14:paraId="3D34C9E9" w14:textId="77777777" w:rsidR="009A26F0" w:rsidRPr="00F32735" w:rsidRDefault="009A26F0" w:rsidP="009A26F0">
      <w:pPr>
        <w:pStyle w:val="FontedasIlustraes"/>
      </w:pPr>
    </w:p>
    <w:p w14:paraId="2D32C1EB" w14:textId="77777777" w:rsidR="009A26F0" w:rsidRPr="00F32735" w:rsidRDefault="009A26F0" w:rsidP="009A26F0">
      <w:pPr>
        <w:pStyle w:val="FontedasIlustraes"/>
      </w:pPr>
    </w:p>
    <w:p w14:paraId="0F4618C9" w14:textId="77777777" w:rsidR="009A26F0" w:rsidRPr="00812D0C" w:rsidRDefault="009A26F0" w:rsidP="009A26F0">
      <w:pPr>
        <w:pStyle w:val="Subttulo"/>
        <w:spacing w:line="360" w:lineRule="auto"/>
        <w:jc w:val="left"/>
        <w:outlineLvl w:val="9"/>
        <w:rPr>
          <w:rFonts w:ascii="Arial" w:hAnsi="Arial" w:cs="Arial"/>
          <w:lang w:val="pt-BR"/>
        </w:rPr>
      </w:pPr>
      <w:r w:rsidRPr="00C96C23">
        <w:rPr>
          <w:lang w:val="pt-BR"/>
        </w:rPr>
        <w:br w:type="page"/>
      </w:r>
    </w:p>
    <w:p w14:paraId="0F318448" w14:textId="4FF4289F" w:rsidR="009A26F0" w:rsidRDefault="009A26F0" w:rsidP="009A26F0">
      <w:pPr>
        <w:spacing w:line="360" w:lineRule="auto"/>
        <w:rPr>
          <w:lang w:val="pt-BR"/>
        </w:rPr>
      </w:pPr>
      <w:r w:rsidRPr="00736F1C">
        <w:rPr>
          <w:lang w:val="pt-BR"/>
        </w:rPr>
        <w:lastRenderedPageBreak/>
        <w:t xml:space="preserve">Tela inicial onde pode escolher qual item será selecionado para o </w:t>
      </w:r>
      <w:r>
        <w:rPr>
          <w:lang w:val="pt-BR"/>
        </w:rPr>
        <w:t xml:space="preserve">efetuar </w:t>
      </w:r>
      <w:r w:rsidRPr="00736F1C">
        <w:rPr>
          <w:lang w:val="pt-BR"/>
        </w:rPr>
        <w:t>gerenciamento</w:t>
      </w:r>
      <w:r>
        <w:rPr>
          <w:lang w:val="pt-BR"/>
        </w:rPr>
        <w:t>.</w:t>
      </w:r>
    </w:p>
    <w:p w14:paraId="64C73FA4" w14:textId="77777777" w:rsidR="00257A7D" w:rsidRPr="001D134D" w:rsidRDefault="00257A7D" w:rsidP="009A26F0">
      <w:pPr>
        <w:spacing w:line="360" w:lineRule="auto"/>
        <w:rPr>
          <w:lang w:val="pt-BR"/>
        </w:rPr>
      </w:pPr>
    </w:p>
    <w:p w14:paraId="79AC668A" w14:textId="77777777" w:rsidR="009A26F0" w:rsidRDefault="009A26F0" w:rsidP="009A26F0">
      <w:pPr>
        <w:keepNext/>
        <w:spacing w:line="360" w:lineRule="auto"/>
        <w:rPr>
          <w:lang w:val="pt-BR"/>
        </w:rPr>
      </w:pPr>
      <w:r>
        <w:rPr>
          <w:noProof/>
          <w:lang w:val="pt-BR" w:eastAsia="pt-BR"/>
        </w:rPr>
        <w:drawing>
          <wp:inline distT="0" distB="0" distL="0" distR="0" wp14:anchorId="61E94056" wp14:editId="4C56004D">
            <wp:extent cx="5753735" cy="3131185"/>
            <wp:effectExtent l="0" t="0" r="0" b="0"/>
            <wp:docPr id="51" name="Imagem 51" descr="Z:\TCC final\hotel\tela-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TCC final\hotel\tela-inici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65E6B8A9" w14:textId="77777777" w:rsidR="009A26F0" w:rsidRDefault="009A26F0" w:rsidP="009A26F0">
      <w:pPr>
        <w:pStyle w:val="Legenda"/>
        <w:spacing w:line="360" w:lineRule="auto"/>
        <w:rPr>
          <w:lang w:val="pt-BR"/>
        </w:rPr>
      </w:pPr>
      <w:bookmarkStart w:id="184" w:name="_Toc23521561"/>
      <w:r w:rsidRPr="00C6124A">
        <w:rPr>
          <w:lang w:val="pt-BR"/>
        </w:rPr>
        <w:t xml:space="preserve">Figura </w:t>
      </w:r>
      <w:r w:rsidRPr="00C96C23">
        <w:fldChar w:fldCharType="begin"/>
      </w:r>
      <w:r w:rsidRPr="00C6124A">
        <w:rPr>
          <w:lang w:val="pt-BR"/>
        </w:rPr>
        <w:instrText xml:space="preserve"> SEQ Figura \* ARABIC </w:instrText>
      </w:r>
      <w:r w:rsidRPr="00C96C23">
        <w:fldChar w:fldCharType="separate"/>
      </w:r>
      <w:r>
        <w:rPr>
          <w:noProof/>
          <w:lang w:val="pt-BR"/>
        </w:rPr>
        <w:t>9</w:t>
      </w:r>
      <w:r w:rsidRPr="00C96C23">
        <w:fldChar w:fldCharType="end"/>
      </w:r>
      <w:r w:rsidRPr="00C6124A">
        <w:rPr>
          <w:lang w:val="pt-BR"/>
        </w:rPr>
        <w:t xml:space="preserve"> - Tela </w:t>
      </w:r>
      <w:r>
        <w:rPr>
          <w:lang w:val="pt-BR"/>
        </w:rPr>
        <w:t>Inicial primaria</w:t>
      </w:r>
      <w:bookmarkEnd w:id="184"/>
    </w:p>
    <w:p w14:paraId="5F472766" w14:textId="77777777" w:rsidR="009A26F0" w:rsidRPr="00F003E9" w:rsidRDefault="009A26F0" w:rsidP="009A26F0">
      <w:pPr>
        <w:pStyle w:val="FontedasIlustraes"/>
      </w:pPr>
      <w:r>
        <w:t>Fonte: Própria</w:t>
      </w:r>
    </w:p>
    <w:p w14:paraId="47BF657F" w14:textId="77777777" w:rsidR="009A26F0" w:rsidRPr="00F32735" w:rsidRDefault="009A26F0" w:rsidP="009A26F0">
      <w:pPr>
        <w:pStyle w:val="FontedasIlustraes"/>
      </w:pPr>
    </w:p>
    <w:p w14:paraId="14A59321" w14:textId="77777777" w:rsidR="009A26F0" w:rsidRPr="00812D0C" w:rsidRDefault="009A26F0" w:rsidP="009A26F0">
      <w:pPr>
        <w:pStyle w:val="FontedasIlustraes"/>
      </w:pPr>
    </w:p>
    <w:p w14:paraId="2F0A123C" w14:textId="77777777" w:rsidR="009A26F0" w:rsidRDefault="009A26F0" w:rsidP="009A26F0">
      <w:pPr>
        <w:spacing w:line="360" w:lineRule="auto"/>
        <w:rPr>
          <w:lang w:val="pt-BR"/>
        </w:rPr>
      </w:pPr>
    </w:p>
    <w:p w14:paraId="306A58F2" w14:textId="77777777" w:rsidR="009A26F0" w:rsidRDefault="009A26F0" w:rsidP="009A26F0">
      <w:pPr>
        <w:spacing w:line="360" w:lineRule="auto"/>
        <w:rPr>
          <w:lang w:val="pt-BR"/>
        </w:rPr>
      </w:pPr>
    </w:p>
    <w:p w14:paraId="7AE30AE3" w14:textId="77777777" w:rsidR="009A26F0" w:rsidRDefault="009A26F0" w:rsidP="009A26F0">
      <w:pPr>
        <w:spacing w:line="360" w:lineRule="auto"/>
        <w:rPr>
          <w:lang w:val="pt-BR"/>
        </w:rPr>
      </w:pPr>
    </w:p>
    <w:p w14:paraId="73259189" w14:textId="77777777" w:rsidR="009A26F0" w:rsidRDefault="009A26F0" w:rsidP="009A26F0">
      <w:pPr>
        <w:spacing w:line="360" w:lineRule="auto"/>
        <w:rPr>
          <w:lang w:val="pt-BR"/>
        </w:rPr>
      </w:pPr>
    </w:p>
    <w:p w14:paraId="034D2457" w14:textId="77777777" w:rsidR="009A26F0" w:rsidRDefault="009A26F0" w:rsidP="009A26F0">
      <w:pPr>
        <w:spacing w:line="360" w:lineRule="auto"/>
        <w:rPr>
          <w:lang w:val="pt-BR"/>
        </w:rPr>
      </w:pPr>
    </w:p>
    <w:p w14:paraId="4177E2EA" w14:textId="77777777" w:rsidR="009A26F0" w:rsidRDefault="009A26F0" w:rsidP="009A26F0">
      <w:pPr>
        <w:spacing w:line="360" w:lineRule="auto"/>
        <w:rPr>
          <w:lang w:val="pt-BR"/>
        </w:rPr>
      </w:pPr>
    </w:p>
    <w:p w14:paraId="2F490586" w14:textId="77777777" w:rsidR="009A26F0" w:rsidRDefault="009A26F0" w:rsidP="009A26F0">
      <w:pPr>
        <w:spacing w:line="360" w:lineRule="auto"/>
        <w:rPr>
          <w:lang w:val="pt-BR"/>
        </w:rPr>
      </w:pPr>
    </w:p>
    <w:p w14:paraId="1F65C058" w14:textId="77777777" w:rsidR="009A26F0" w:rsidRDefault="009A26F0" w:rsidP="009A26F0">
      <w:pPr>
        <w:spacing w:line="360" w:lineRule="auto"/>
        <w:rPr>
          <w:lang w:val="pt-BR"/>
        </w:rPr>
      </w:pPr>
    </w:p>
    <w:p w14:paraId="1D90C191" w14:textId="77777777" w:rsidR="009A26F0" w:rsidRDefault="009A26F0" w:rsidP="009A26F0">
      <w:pPr>
        <w:spacing w:line="360" w:lineRule="auto"/>
        <w:rPr>
          <w:lang w:val="pt-BR"/>
        </w:rPr>
      </w:pPr>
    </w:p>
    <w:p w14:paraId="555EAA19" w14:textId="77777777" w:rsidR="009A26F0" w:rsidRDefault="009A26F0" w:rsidP="009A26F0">
      <w:pPr>
        <w:spacing w:line="360" w:lineRule="auto"/>
        <w:rPr>
          <w:lang w:val="pt-BR"/>
        </w:rPr>
      </w:pPr>
    </w:p>
    <w:p w14:paraId="2BB0536E" w14:textId="77777777" w:rsidR="009A26F0" w:rsidRDefault="009A26F0" w:rsidP="009A26F0">
      <w:pPr>
        <w:spacing w:line="360" w:lineRule="auto"/>
        <w:rPr>
          <w:lang w:val="pt-BR"/>
        </w:rPr>
      </w:pPr>
    </w:p>
    <w:p w14:paraId="267D6E57" w14:textId="77777777" w:rsidR="009A26F0" w:rsidRDefault="009A26F0" w:rsidP="009A26F0">
      <w:pPr>
        <w:spacing w:line="360" w:lineRule="auto"/>
        <w:rPr>
          <w:lang w:val="pt-BR"/>
        </w:rPr>
      </w:pPr>
    </w:p>
    <w:p w14:paraId="34FECF1B" w14:textId="77777777" w:rsidR="009A26F0" w:rsidRDefault="009A26F0" w:rsidP="009A26F0">
      <w:pPr>
        <w:spacing w:line="360" w:lineRule="auto"/>
        <w:rPr>
          <w:lang w:val="pt-BR"/>
        </w:rPr>
      </w:pPr>
    </w:p>
    <w:p w14:paraId="2E5C0DEF" w14:textId="77777777" w:rsidR="009A26F0" w:rsidRDefault="009A26F0" w:rsidP="009A26F0">
      <w:pPr>
        <w:spacing w:line="360" w:lineRule="auto"/>
        <w:rPr>
          <w:lang w:val="pt-BR"/>
        </w:rPr>
      </w:pPr>
    </w:p>
    <w:p w14:paraId="1C8F5C79" w14:textId="4937F14E" w:rsidR="009A26F0" w:rsidRDefault="009A26F0" w:rsidP="009A26F0">
      <w:pPr>
        <w:spacing w:line="360" w:lineRule="auto"/>
        <w:rPr>
          <w:lang w:val="pt-BR"/>
        </w:rPr>
      </w:pPr>
      <w:r>
        <w:rPr>
          <w:lang w:val="pt-BR"/>
        </w:rPr>
        <w:t>Tela inicial secundária onde pode escolher qual a função de gerenciamento quer aplicar ao item.</w:t>
      </w:r>
    </w:p>
    <w:p w14:paraId="023110E3" w14:textId="77777777" w:rsidR="00257A7D" w:rsidRPr="003D7C1B" w:rsidRDefault="00257A7D" w:rsidP="009A26F0">
      <w:pPr>
        <w:spacing w:line="360" w:lineRule="auto"/>
        <w:rPr>
          <w:lang w:val="pt-BR"/>
        </w:rPr>
      </w:pPr>
    </w:p>
    <w:p w14:paraId="42DB4ED8" w14:textId="77777777" w:rsidR="009A26F0" w:rsidRDefault="009A26F0" w:rsidP="009A26F0">
      <w:pPr>
        <w:keepNext/>
        <w:spacing w:line="360" w:lineRule="auto"/>
      </w:pPr>
      <w:r>
        <w:rPr>
          <w:noProof/>
          <w:lang w:val="pt-BR" w:eastAsia="pt-BR"/>
        </w:rPr>
        <w:drawing>
          <wp:inline distT="0" distB="0" distL="0" distR="0" wp14:anchorId="1A567ABE" wp14:editId="02AF8CAA">
            <wp:extent cx="5747385" cy="3134995"/>
            <wp:effectExtent l="0" t="0" r="5715" b="825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7385" cy="3134995"/>
                    </a:xfrm>
                    <a:prstGeom prst="rect">
                      <a:avLst/>
                    </a:prstGeom>
                    <a:noFill/>
                    <a:ln>
                      <a:noFill/>
                    </a:ln>
                  </pic:spPr>
                </pic:pic>
              </a:graphicData>
            </a:graphic>
          </wp:inline>
        </w:drawing>
      </w:r>
    </w:p>
    <w:p w14:paraId="726C99D8" w14:textId="77777777" w:rsidR="009A26F0" w:rsidRDefault="009A26F0" w:rsidP="009A26F0">
      <w:pPr>
        <w:pStyle w:val="Legenda"/>
        <w:spacing w:line="360" w:lineRule="auto"/>
        <w:rPr>
          <w:lang w:val="pt-BR"/>
        </w:rPr>
      </w:pPr>
      <w:bookmarkStart w:id="185" w:name="_Toc23521562"/>
      <w:r w:rsidRPr="0060174D">
        <w:rPr>
          <w:lang w:val="pt-BR"/>
        </w:rPr>
        <w:t xml:space="preserve">Figura </w:t>
      </w:r>
      <w:r>
        <w:fldChar w:fldCharType="begin"/>
      </w:r>
      <w:r w:rsidRPr="0060174D">
        <w:rPr>
          <w:lang w:val="pt-BR"/>
        </w:rPr>
        <w:instrText xml:space="preserve"> SEQ Figura \* ARABIC </w:instrText>
      </w:r>
      <w:r>
        <w:fldChar w:fldCharType="separate"/>
      </w:r>
      <w:r>
        <w:rPr>
          <w:noProof/>
          <w:lang w:val="pt-BR"/>
        </w:rPr>
        <w:t>10</w:t>
      </w:r>
      <w:r>
        <w:fldChar w:fldCharType="end"/>
      </w:r>
      <w:r w:rsidRPr="0060174D">
        <w:rPr>
          <w:lang w:val="pt-BR"/>
        </w:rPr>
        <w:t xml:space="preserve"> </w:t>
      </w:r>
      <w:r>
        <w:rPr>
          <w:lang w:val="pt-BR"/>
        </w:rPr>
        <w:t>–</w:t>
      </w:r>
      <w:r w:rsidRPr="0060174D">
        <w:rPr>
          <w:lang w:val="pt-BR"/>
        </w:rPr>
        <w:t xml:space="preserve"> Tela</w:t>
      </w:r>
      <w:r>
        <w:rPr>
          <w:lang w:val="pt-BR"/>
        </w:rPr>
        <w:t xml:space="preserve"> inicial</w:t>
      </w:r>
      <w:r w:rsidRPr="0060174D">
        <w:rPr>
          <w:lang w:val="pt-BR"/>
        </w:rPr>
        <w:t xml:space="preserve"> </w:t>
      </w:r>
      <w:r>
        <w:rPr>
          <w:lang w:val="pt-BR"/>
        </w:rPr>
        <w:t>secundaria</w:t>
      </w:r>
      <w:bookmarkEnd w:id="185"/>
    </w:p>
    <w:p w14:paraId="4B56EA74" w14:textId="77777777" w:rsidR="009A26F0" w:rsidRPr="00F003E9" w:rsidRDefault="009A26F0" w:rsidP="009A26F0">
      <w:pPr>
        <w:pStyle w:val="FontedasIlustraes"/>
      </w:pPr>
      <w:r>
        <w:t>Fonte: Própria</w:t>
      </w:r>
    </w:p>
    <w:p w14:paraId="606D4F10" w14:textId="77777777" w:rsidR="009A26F0" w:rsidRDefault="009A26F0" w:rsidP="009A26F0">
      <w:pPr>
        <w:pStyle w:val="FontedasIlustraes"/>
      </w:pPr>
    </w:p>
    <w:p w14:paraId="5C7EFA5E" w14:textId="77777777" w:rsidR="009A26F0" w:rsidRDefault="009A26F0" w:rsidP="009A26F0">
      <w:pPr>
        <w:pStyle w:val="TextodoTrabalho"/>
      </w:pPr>
    </w:p>
    <w:p w14:paraId="0E57D506" w14:textId="77777777" w:rsidR="009A26F0" w:rsidRDefault="009A26F0" w:rsidP="009A26F0">
      <w:pPr>
        <w:pStyle w:val="TextodoTrabalho"/>
      </w:pPr>
    </w:p>
    <w:p w14:paraId="5A93F7BB" w14:textId="77777777" w:rsidR="009A26F0" w:rsidRDefault="009A26F0" w:rsidP="009A26F0">
      <w:pPr>
        <w:pStyle w:val="TextodoTrabalho"/>
      </w:pPr>
    </w:p>
    <w:p w14:paraId="7993B5BE" w14:textId="77777777" w:rsidR="009A26F0" w:rsidRDefault="009A26F0" w:rsidP="009A26F0">
      <w:pPr>
        <w:pStyle w:val="TextodoTrabalho"/>
      </w:pPr>
    </w:p>
    <w:p w14:paraId="32B0410C" w14:textId="77777777" w:rsidR="009A26F0" w:rsidRDefault="009A26F0" w:rsidP="009A26F0">
      <w:pPr>
        <w:pStyle w:val="TextodoTrabalho"/>
      </w:pPr>
    </w:p>
    <w:p w14:paraId="2EBC2920" w14:textId="77777777" w:rsidR="009A26F0" w:rsidRDefault="009A26F0" w:rsidP="009A26F0">
      <w:pPr>
        <w:pStyle w:val="TextodoTrabalho"/>
      </w:pPr>
    </w:p>
    <w:p w14:paraId="03827A35" w14:textId="77777777" w:rsidR="009A26F0" w:rsidRDefault="009A26F0" w:rsidP="009A26F0">
      <w:pPr>
        <w:pStyle w:val="TextodoTrabalho"/>
      </w:pPr>
    </w:p>
    <w:p w14:paraId="3F9704F7" w14:textId="77777777" w:rsidR="009A26F0" w:rsidRDefault="009A26F0" w:rsidP="009A26F0">
      <w:pPr>
        <w:pStyle w:val="TextodoTrabalho"/>
      </w:pPr>
    </w:p>
    <w:p w14:paraId="1FA65D09" w14:textId="77777777" w:rsidR="009A26F0" w:rsidRDefault="009A26F0" w:rsidP="009A26F0">
      <w:pPr>
        <w:pStyle w:val="TextodoTrabalho"/>
      </w:pPr>
    </w:p>
    <w:p w14:paraId="4C4BEBEC" w14:textId="77777777" w:rsidR="009A26F0" w:rsidRDefault="009A26F0" w:rsidP="009A26F0">
      <w:pPr>
        <w:pStyle w:val="TextodoTrabalho"/>
      </w:pPr>
    </w:p>
    <w:p w14:paraId="17A6ABC8" w14:textId="77777777" w:rsidR="009A26F0" w:rsidRDefault="009A26F0" w:rsidP="009A26F0">
      <w:pPr>
        <w:pStyle w:val="TextodoTrabalho"/>
      </w:pPr>
    </w:p>
    <w:p w14:paraId="4D1F5C9F" w14:textId="0E4B5E12" w:rsidR="009A26F0" w:rsidRDefault="009A26F0" w:rsidP="009A26F0">
      <w:pPr>
        <w:pStyle w:val="TextodoTrabalho"/>
      </w:pPr>
    </w:p>
    <w:p w14:paraId="4731109C" w14:textId="77777777" w:rsidR="009A26F0" w:rsidRPr="003A3F6C" w:rsidRDefault="009A26F0" w:rsidP="009A26F0">
      <w:pPr>
        <w:pStyle w:val="TextodoTrabalho"/>
      </w:pPr>
    </w:p>
    <w:p w14:paraId="662CB5E8" w14:textId="1C6CFBB3" w:rsidR="009A26F0" w:rsidRDefault="009A26F0" w:rsidP="009A26F0">
      <w:pPr>
        <w:spacing w:line="360" w:lineRule="auto"/>
        <w:rPr>
          <w:lang w:val="pt-BR"/>
        </w:rPr>
      </w:pPr>
      <w:r>
        <w:rPr>
          <w:lang w:val="pt-BR"/>
        </w:rPr>
        <w:t>Utilizando</w:t>
      </w:r>
      <w:r w:rsidR="00EC0B8D">
        <w:rPr>
          <w:lang w:val="pt-BR"/>
        </w:rPr>
        <w:t>-se</w:t>
      </w:r>
      <w:r>
        <w:rPr>
          <w:lang w:val="pt-BR"/>
        </w:rPr>
        <w:t xml:space="preserve"> de campos de texto e caixas de seleção, a tela de cadastro de funcionários permite que o responsável pela administração do sistema execute o registro de novos dados no sistema e deixe-os armazenados para futuras alterações ou demais propósitos</w:t>
      </w:r>
      <w:r w:rsidR="00D325B3">
        <w:rPr>
          <w:lang w:val="pt-BR"/>
        </w:rPr>
        <w:t>.</w:t>
      </w:r>
    </w:p>
    <w:p w14:paraId="1C00C923" w14:textId="77777777" w:rsidR="00257A7D" w:rsidRPr="006006E3" w:rsidRDefault="00257A7D" w:rsidP="009A26F0">
      <w:pPr>
        <w:spacing w:line="360" w:lineRule="auto"/>
        <w:rPr>
          <w:lang w:val="pt-BR"/>
        </w:rPr>
      </w:pPr>
    </w:p>
    <w:p w14:paraId="5C4B7346" w14:textId="77777777" w:rsidR="009A26F0" w:rsidRDefault="009A26F0" w:rsidP="009A26F0">
      <w:pPr>
        <w:keepNext/>
        <w:spacing w:line="360" w:lineRule="auto"/>
      </w:pPr>
      <w:r>
        <w:rPr>
          <w:noProof/>
          <w:lang w:val="pt-BR" w:eastAsia="pt-BR"/>
        </w:rPr>
        <w:drawing>
          <wp:inline distT="0" distB="0" distL="0" distR="0" wp14:anchorId="23B40DBB" wp14:editId="4D7F8CB6">
            <wp:extent cx="5753735" cy="3140075"/>
            <wp:effectExtent l="0" t="0" r="0" b="3175"/>
            <wp:docPr id="52" name="Imagem 52" descr="Z:\TCC final\hotel\cadastrar-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TCC final\hotel\cadastrar-funcionari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55923725" w14:textId="77777777" w:rsidR="009A26F0" w:rsidRDefault="009A26F0" w:rsidP="009A26F0">
      <w:pPr>
        <w:pStyle w:val="Legenda"/>
        <w:spacing w:line="360" w:lineRule="auto"/>
        <w:rPr>
          <w:lang w:val="pt-BR"/>
        </w:rPr>
      </w:pPr>
      <w:bookmarkStart w:id="186" w:name="_Toc23521563"/>
      <w:r w:rsidRPr="00F200E7">
        <w:rPr>
          <w:lang w:val="pt-BR"/>
        </w:rPr>
        <w:t xml:space="preserve">Figura </w:t>
      </w:r>
      <w:r>
        <w:fldChar w:fldCharType="begin"/>
      </w:r>
      <w:r w:rsidRPr="00F200E7">
        <w:rPr>
          <w:lang w:val="pt-BR"/>
        </w:rPr>
        <w:instrText xml:space="preserve"> SEQ Figura \* ARABIC </w:instrText>
      </w:r>
      <w:r>
        <w:fldChar w:fldCharType="separate"/>
      </w:r>
      <w:r>
        <w:rPr>
          <w:noProof/>
          <w:lang w:val="pt-BR"/>
        </w:rPr>
        <w:t>11</w:t>
      </w:r>
      <w:r>
        <w:fldChar w:fldCharType="end"/>
      </w:r>
      <w:r w:rsidRPr="00F200E7">
        <w:rPr>
          <w:lang w:val="pt-BR"/>
        </w:rPr>
        <w:t xml:space="preserve"> - Tela </w:t>
      </w:r>
      <w:bookmarkEnd w:id="186"/>
      <w:r>
        <w:rPr>
          <w:lang w:val="pt-BR"/>
        </w:rPr>
        <w:t>de Cadastrar Funcionário</w:t>
      </w:r>
    </w:p>
    <w:p w14:paraId="655A63CD" w14:textId="77777777" w:rsidR="009A26F0" w:rsidRPr="00F003E9" w:rsidRDefault="009A26F0" w:rsidP="009A26F0">
      <w:pPr>
        <w:pStyle w:val="FontedasIlustraes"/>
      </w:pPr>
      <w:r>
        <w:t>Fonte: Própria</w:t>
      </w:r>
    </w:p>
    <w:p w14:paraId="57B395C0" w14:textId="77777777" w:rsidR="009A26F0" w:rsidRPr="00F003E9" w:rsidRDefault="009A26F0" w:rsidP="009A26F0">
      <w:pPr>
        <w:pStyle w:val="FontedasIlustraes"/>
      </w:pPr>
    </w:p>
    <w:p w14:paraId="42841689" w14:textId="04FA163E" w:rsidR="009A26F0" w:rsidRDefault="009A26F0" w:rsidP="009A26F0">
      <w:pPr>
        <w:spacing w:line="360" w:lineRule="auto"/>
        <w:rPr>
          <w:lang w:val="pt-BR"/>
        </w:rPr>
      </w:pPr>
      <w:r>
        <w:rPr>
          <w:lang w:val="pt-BR"/>
        </w:rPr>
        <w:br w:type="page"/>
      </w:r>
      <w:r>
        <w:rPr>
          <w:lang w:val="pt-BR"/>
        </w:rPr>
        <w:lastRenderedPageBreak/>
        <w:t xml:space="preserve">A tela de exclusão de funcionários foi criada para permitir a exclusão de dados relacionados a um empregado já cadastrado no sistema e o desligar completamente do </w:t>
      </w:r>
      <w:r w:rsidR="001039F3">
        <w:rPr>
          <w:lang w:val="pt-BR"/>
        </w:rPr>
        <w:t>mesmo</w:t>
      </w:r>
      <w:r>
        <w:rPr>
          <w:lang w:val="pt-BR"/>
        </w:rPr>
        <w:t>. Para isso, foi utilizado uma mecânica de seleção que possibilita que o administrador ou responsável</w:t>
      </w:r>
      <w:r w:rsidR="00553A44">
        <w:rPr>
          <w:lang w:val="pt-BR"/>
        </w:rPr>
        <w:t xml:space="preserve"> </w:t>
      </w:r>
      <w:r>
        <w:rPr>
          <w:lang w:val="pt-BR"/>
        </w:rPr>
        <w:t>escolha um dos funcionários apresentados na tabela, cheque suas informações no quadro criado logo abaixo e execute a ação ao clicar no botão “excluir”.</w:t>
      </w:r>
    </w:p>
    <w:p w14:paraId="0933F569" w14:textId="77777777" w:rsidR="00257A7D" w:rsidRPr="00736F1C" w:rsidRDefault="00257A7D" w:rsidP="009A26F0">
      <w:pPr>
        <w:spacing w:line="360" w:lineRule="auto"/>
        <w:rPr>
          <w:lang w:val="pt-BR"/>
        </w:rPr>
      </w:pPr>
    </w:p>
    <w:p w14:paraId="60616BD2" w14:textId="77777777" w:rsidR="009A26F0" w:rsidRDefault="009A26F0" w:rsidP="009A26F0">
      <w:pPr>
        <w:pStyle w:val="Subttulo"/>
        <w:spacing w:line="360" w:lineRule="auto"/>
        <w:outlineLvl w:val="9"/>
        <w:rPr>
          <w:rFonts w:ascii="Arial" w:hAnsi="Arial" w:cs="Arial"/>
          <w:b/>
          <w:sz w:val="20"/>
          <w:szCs w:val="20"/>
          <w:lang w:val="pt-BR"/>
        </w:rPr>
      </w:pPr>
      <w:bookmarkStart w:id="187" w:name="_Toc23521564"/>
      <w:r>
        <w:rPr>
          <w:rFonts w:ascii="Arial" w:hAnsi="Arial" w:cs="Arial"/>
          <w:noProof/>
          <w:lang w:val="pt-BR" w:eastAsia="pt-BR"/>
        </w:rPr>
        <w:drawing>
          <wp:inline distT="0" distB="0" distL="0" distR="0" wp14:anchorId="3146016D" wp14:editId="65B18E3C">
            <wp:extent cx="5753735" cy="3140075"/>
            <wp:effectExtent l="0" t="0" r="0" b="3175"/>
            <wp:docPr id="53" name="Imagem 53" descr="Z:\TCC final\hotel\excluir-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TCC final\hotel\excluir-funcionari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r w:rsidRPr="00C6124A">
        <w:rPr>
          <w:rFonts w:ascii="Arial" w:hAnsi="Arial" w:cs="Arial"/>
          <w:b/>
          <w:sz w:val="20"/>
          <w:szCs w:val="20"/>
          <w:lang w:val="pt-BR"/>
        </w:rPr>
        <w:t xml:space="preserve">Figura </w:t>
      </w:r>
      <w:r w:rsidRPr="00D31688">
        <w:rPr>
          <w:rFonts w:ascii="Arial" w:hAnsi="Arial" w:cs="Arial"/>
          <w:b/>
          <w:sz w:val="20"/>
          <w:szCs w:val="20"/>
        </w:rPr>
        <w:fldChar w:fldCharType="begin"/>
      </w:r>
      <w:r w:rsidRPr="00C6124A">
        <w:rPr>
          <w:rFonts w:ascii="Arial" w:hAnsi="Arial" w:cs="Arial"/>
          <w:b/>
          <w:sz w:val="20"/>
          <w:szCs w:val="20"/>
          <w:lang w:val="pt-BR"/>
        </w:rPr>
        <w:instrText xml:space="preserve"> SEQ Figura \* ARABIC </w:instrText>
      </w:r>
      <w:r w:rsidRPr="00D31688">
        <w:rPr>
          <w:rFonts w:ascii="Arial" w:hAnsi="Arial" w:cs="Arial"/>
          <w:b/>
          <w:sz w:val="20"/>
          <w:szCs w:val="20"/>
        </w:rPr>
        <w:fldChar w:fldCharType="separate"/>
      </w:r>
      <w:r>
        <w:rPr>
          <w:rFonts w:ascii="Arial" w:hAnsi="Arial" w:cs="Arial"/>
          <w:b/>
          <w:noProof/>
          <w:sz w:val="20"/>
          <w:szCs w:val="20"/>
          <w:lang w:val="pt-BR"/>
        </w:rPr>
        <w:t>12</w:t>
      </w:r>
      <w:r w:rsidRPr="00D31688">
        <w:rPr>
          <w:rFonts w:ascii="Arial" w:hAnsi="Arial" w:cs="Arial"/>
          <w:b/>
          <w:sz w:val="20"/>
          <w:szCs w:val="20"/>
        </w:rPr>
        <w:fldChar w:fldCharType="end"/>
      </w:r>
      <w:r w:rsidRPr="00C6124A">
        <w:rPr>
          <w:rFonts w:ascii="Arial" w:hAnsi="Arial" w:cs="Arial"/>
          <w:b/>
          <w:sz w:val="20"/>
          <w:szCs w:val="20"/>
          <w:lang w:val="pt-BR"/>
        </w:rPr>
        <w:t xml:space="preserve"> - Tela </w:t>
      </w:r>
      <w:r>
        <w:rPr>
          <w:rFonts w:ascii="Arial" w:hAnsi="Arial" w:cs="Arial"/>
          <w:b/>
          <w:sz w:val="20"/>
          <w:szCs w:val="20"/>
          <w:lang w:val="pt-BR"/>
        </w:rPr>
        <w:t>de Excluir Funcionário</w:t>
      </w:r>
      <w:bookmarkEnd w:id="187"/>
    </w:p>
    <w:p w14:paraId="14724044" w14:textId="77777777" w:rsidR="009A26F0" w:rsidRPr="00F003E9" w:rsidRDefault="009A26F0" w:rsidP="009A26F0">
      <w:pPr>
        <w:pStyle w:val="FontedasIlustraes"/>
      </w:pPr>
      <w:r>
        <w:t>Fonte: Própria</w:t>
      </w:r>
    </w:p>
    <w:p w14:paraId="7E183688" w14:textId="77777777" w:rsidR="009A26F0" w:rsidRPr="00F003E9" w:rsidRDefault="009A26F0" w:rsidP="009A26F0">
      <w:pPr>
        <w:rPr>
          <w:lang w:val="pt-BR"/>
        </w:rPr>
      </w:pPr>
    </w:p>
    <w:p w14:paraId="01F10AB4" w14:textId="77777777" w:rsidR="009A26F0" w:rsidRDefault="009A26F0" w:rsidP="009A26F0">
      <w:pPr>
        <w:spacing w:line="360" w:lineRule="auto"/>
        <w:rPr>
          <w:lang w:val="pt-BR"/>
        </w:rPr>
      </w:pPr>
    </w:p>
    <w:p w14:paraId="17344248" w14:textId="77777777" w:rsidR="009A26F0" w:rsidRDefault="009A26F0" w:rsidP="009A26F0">
      <w:pPr>
        <w:spacing w:line="360" w:lineRule="auto"/>
        <w:rPr>
          <w:lang w:val="pt-BR"/>
        </w:rPr>
      </w:pPr>
    </w:p>
    <w:p w14:paraId="4ADF820D" w14:textId="77777777" w:rsidR="009A26F0" w:rsidRDefault="009A26F0" w:rsidP="009A26F0">
      <w:pPr>
        <w:spacing w:line="360" w:lineRule="auto"/>
        <w:rPr>
          <w:lang w:val="pt-BR"/>
        </w:rPr>
      </w:pPr>
    </w:p>
    <w:p w14:paraId="7B8CF88C" w14:textId="77777777" w:rsidR="009A26F0" w:rsidRPr="00D17244" w:rsidRDefault="009A26F0" w:rsidP="009A26F0">
      <w:pPr>
        <w:spacing w:line="360" w:lineRule="auto"/>
        <w:rPr>
          <w:lang w:val="pt-BR"/>
        </w:rPr>
      </w:pPr>
      <w:r>
        <w:rPr>
          <w:lang w:val="pt-BR"/>
        </w:rPr>
        <w:br w:type="page"/>
      </w:r>
    </w:p>
    <w:p w14:paraId="1D67AA76" w14:textId="20777B1D" w:rsidR="009A26F0" w:rsidRDefault="004E2581" w:rsidP="009A26F0">
      <w:pPr>
        <w:spacing w:line="360" w:lineRule="auto"/>
        <w:rPr>
          <w:lang w:val="pt-BR"/>
        </w:rPr>
      </w:pPr>
      <w:r>
        <w:rPr>
          <w:lang w:val="pt-BR"/>
        </w:rPr>
        <w:lastRenderedPageBreak/>
        <w:t>A t</w:t>
      </w:r>
      <w:r w:rsidR="009A26F0" w:rsidRPr="000C2C9F">
        <w:rPr>
          <w:lang w:val="pt-BR"/>
        </w:rPr>
        <w:t>ela de visualização de funcionários foi feita para uma visualização rápida</w:t>
      </w:r>
      <w:r w:rsidR="00295CBD">
        <w:rPr>
          <w:lang w:val="pt-BR"/>
        </w:rPr>
        <w:t xml:space="preserve"> dos funcionários</w:t>
      </w:r>
      <w:r w:rsidR="00BE4799">
        <w:rPr>
          <w:lang w:val="pt-BR"/>
        </w:rPr>
        <w:t>,</w:t>
      </w:r>
      <w:r w:rsidR="009A26F0" w:rsidRPr="000C2C9F">
        <w:rPr>
          <w:lang w:val="pt-BR"/>
        </w:rPr>
        <w:t xml:space="preserve"> pesquisando o funcionário pelo nome e exibindo todas as informações em um campo abaixo da tabela.</w:t>
      </w:r>
    </w:p>
    <w:p w14:paraId="22BAD77C" w14:textId="77777777" w:rsidR="00257A7D" w:rsidRPr="00F003E9" w:rsidRDefault="00257A7D" w:rsidP="009A26F0">
      <w:pPr>
        <w:spacing w:line="360" w:lineRule="auto"/>
        <w:rPr>
          <w:lang w:val="pt-BR"/>
        </w:rPr>
      </w:pPr>
    </w:p>
    <w:p w14:paraId="2D03265E" w14:textId="77777777" w:rsidR="009A26F0" w:rsidRDefault="009A26F0" w:rsidP="009A26F0">
      <w:pPr>
        <w:keepNext/>
        <w:spacing w:line="360" w:lineRule="auto"/>
      </w:pPr>
      <w:r>
        <w:rPr>
          <w:noProof/>
          <w:lang w:val="pt-BR" w:eastAsia="pt-BR"/>
        </w:rPr>
        <w:drawing>
          <wp:inline distT="0" distB="0" distL="0" distR="0" wp14:anchorId="67AA7341" wp14:editId="11146E31">
            <wp:extent cx="5753735" cy="3140075"/>
            <wp:effectExtent l="0" t="0" r="0" b="3175"/>
            <wp:docPr id="54" name="Imagem 54" descr="Z:\TCC final\hotel\ver-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TCC final\hotel\ver-funcionari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6CE3B225" w14:textId="77777777" w:rsidR="009A26F0" w:rsidRDefault="009A26F0" w:rsidP="009A26F0">
      <w:pPr>
        <w:pStyle w:val="Legenda"/>
        <w:spacing w:line="360" w:lineRule="auto"/>
        <w:rPr>
          <w:lang w:val="pt-BR"/>
        </w:rPr>
      </w:pPr>
      <w:bookmarkStart w:id="188" w:name="_Toc23521565"/>
      <w:r w:rsidRPr="001763FD">
        <w:rPr>
          <w:lang w:val="pt-BR"/>
        </w:rPr>
        <w:t xml:space="preserve">Figura </w:t>
      </w:r>
      <w:r>
        <w:fldChar w:fldCharType="begin"/>
      </w:r>
      <w:r w:rsidRPr="001763FD">
        <w:rPr>
          <w:lang w:val="pt-BR"/>
        </w:rPr>
        <w:instrText xml:space="preserve"> SEQ Figura \* ARABIC </w:instrText>
      </w:r>
      <w:r>
        <w:fldChar w:fldCharType="separate"/>
      </w:r>
      <w:r>
        <w:rPr>
          <w:noProof/>
          <w:lang w:val="pt-BR"/>
        </w:rPr>
        <w:t>13</w:t>
      </w:r>
      <w:r>
        <w:fldChar w:fldCharType="end"/>
      </w:r>
      <w:r w:rsidRPr="001763FD">
        <w:rPr>
          <w:lang w:val="pt-BR"/>
        </w:rPr>
        <w:t xml:space="preserve"> - Tela </w:t>
      </w:r>
      <w:r>
        <w:rPr>
          <w:lang w:val="pt-BR"/>
        </w:rPr>
        <w:t>de Ver Funcionário</w:t>
      </w:r>
      <w:bookmarkEnd w:id="188"/>
    </w:p>
    <w:p w14:paraId="76363903" w14:textId="77777777" w:rsidR="009A26F0" w:rsidRPr="00F003E9" w:rsidRDefault="009A26F0" w:rsidP="009A26F0">
      <w:pPr>
        <w:pStyle w:val="FontedasIlustraes"/>
      </w:pPr>
      <w:r>
        <w:t>Fonte: Própria</w:t>
      </w:r>
    </w:p>
    <w:p w14:paraId="193626CC" w14:textId="77777777" w:rsidR="009A26F0" w:rsidRPr="00F003E9" w:rsidRDefault="009A26F0" w:rsidP="009A26F0">
      <w:pPr>
        <w:pStyle w:val="FontedasIlustraes"/>
      </w:pPr>
    </w:p>
    <w:p w14:paraId="4D7B1994" w14:textId="77777777" w:rsidR="009A26F0" w:rsidRPr="001763FD" w:rsidRDefault="009A26F0" w:rsidP="009A26F0">
      <w:pPr>
        <w:pStyle w:val="FontedasIlustraes"/>
        <w:spacing w:line="360" w:lineRule="auto"/>
        <w:jc w:val="both"/>
      </w:pPr>
      <w:r w:rsidRPr="001763FD">
        <w:br w:type="page"/>
      </w:r>
    </w:p>
    <w:p w14:paraId="069128D2" w14:textId="7FCCD21C" w:rsidR="009A26F0" w:rsidRPr="000C2C9F" w:rsidRDefault="00C42F4E" w:rsidP="009A26F0">
      <w:pPr>
        <w:spacing w:line="360" w:lineRule="auto"/>
        <w:rPr>
          <w:lang w:val="pt-BR"/>
        </w:rPr>
      </w:pPr>
      <w:r>
        <w:rPr>
          <w:lang w:val="pt-BR"/>
        </w:rPr>
        <w:lastRenderedPageBreak/>
        <w:t>A t</w:t>
      </w:r>
      <w:r w:rsidR="009A26F0">
        <w:rPr>
          <w:lang w:val="pt-BR"/>
        </w:rPr>
        <w:t xml:space="preserve">ela de </w:t>
      </w:r>
      <w:r w:rsidR="00D63EEC">
        <w:rPr>
          <w:lang w:val="pt-BR"/>
        </w:rPr>
        <w:t>edição</w:t>
      </w:r>
      <w:r w:rsidR="009A26F0" w:rsidRPr="000C2C9F">
        <w:rPr>
          <w:lang w:val="pt-BR"/>
        </w:rPr>
        <w:t xml:space="preserve"> de funcionários foi feita para uma atualização dos dados do </w:t>
      </w:r>
    </w:p>
    <w:p w14:paraId="355CDDC1" w14:textId="725B4DAE" w:rsidR="009A26F0" w:rsidRDefault="00CA0C67" w:rsidP="009A26F0">
      <w:pPr>
        <w:spacing w:line="360" w:lineRule="auto"/>
        <w:rPr>
          <w:lang w:val="pt-BR"/>
        </w:rPr>
      </w:pPr>
      <w:r>
        <w:rPr>
          <w:lang w:val="pt-BR"/>
        </w:rPr>
        <w:t>f</w:t>
      </w:r>
      <w:r w:rsidR="009A26F0" w:rsidRPr="000C2C9F">
        <w:rPr>
          <w:lang w:val="pt-BR"/>
        </w:rPr>
        <w:t>uncionário</w:t>
      </w:r>
      <w:r w:rsidR="007829E4">
        <w:rPr>
          <w:lang w:val="pt-BR"/>
        </w:rPr>
        <w:t>,</w:t>
      </w:r>
      <w:r w:rsidR="009A26F0" w:rsidRPr="000C2C9F">
        <w:rPr>
          <w:lang w:val="pt-BR"/>
        </w:rPr>
        <w:t xml:space="preserve"> que podem mudar com o tempo, os campos a seguir são </w:t>
      </w:r>
      <w:r w:rsidR="009A26F0">
        <w:rPr>
          <w:lang w:val="pt-BR"/>
        </w:rPr>
        <w:t>modificados pela seleção do cpf</w:t>
      </w:r>
      <w:r w:rsidR="009A26F0" w:rsidRPr="000C2C9F">
        <w:rPr>
          <w:lang w:val="pt-BR"/>
        </w:rPr>
        <w:t xml:space="preserve"> do funcionário</w:t>
      </w:r>
      <w:r w:rsidR="004B1B7E">
        <w:rPr>
          <w:lang w:val="pt-BR"/>
        </w:rPr>
        <w:t>.</w:t>
      </w:r>
    </w:p>
    <w:p w14:paraId="33C0097E" w14:textId="77777777" w:rsidR="00257A7D" w:rsidRPr="00736F1C" w:rsidRDefault="00257A7D" w:rsidP="009A26F0">
      <w:pPr>
        <w:spacing w:line="360" w:lineRule="auto"/>
        <w:rPr>
          <w:lang w:val="pt-BR"/>
        </w:rPr>
      </w:pPr>
    </w:p>
    <w:p w14:paraId="46B3F3AE" w14:textId="77777777" w:rsidR="009A26F0" w:rsidRDefault="009A26F0" w:rsidP="009A26F0">
      <w:pPr>
        <w:keepNext/>
        <w:spacing w:line="360" w:lineRule="auto"/>
      </w:pPr>
      <w:r>
        <w:rPr>
          <w:noProof/>
          <w:lang w:val="pt-BR" w:eastAsia="pt-BR"/>
        </w:rPr>
        <w:drawing>
          <wp:inline distT="0" distB="0" distL="0" distR="0" wp14:anchorId="57D3FEA7" wp14:editId="7ADD36FD">
            <wp:extent cx="5753100" cy="3133725"/>
            <wp:effectExtent l="0" t="0" r="0" b="9525"/>
            <wp:docPr id="17" name="Imagem 17" descr="C:\Users\TEMP\Desktop\editar-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MP\Desktop\editar-funcionari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14:paraId="00982764" w14:textId="77777777" w:rsidR="009A26F0" w:rsidRDefault="009A26F0" w:rsidP="009A26F0">
      <w:pPr>
        <w:pStyle w:val="Legenda"/>
        <w:spacing w:line="360" w:lineRule="auto"/>
        <w:rPr>
          <w:lang w:val="pt-BR"/>
        </w:rPr>
      </w:pPr>
      <w:bookmarkStart w:id="189" w:name="_Toc23521566"/>
      <w:r w:rsidRPr="001763FD">
        <w:rPr>
          <w:lang w:val="pt-BR"/>
        </w:rPr>
        <w:t xml:space="preserve">Figura </w:t>
      </w:r>
      <w:r>
        <w:fldChar w:fldCharType="begin"/>
      </w:r>
      <w:r w:rsidRPr="001763FD">
        <w:rPr>
          <w:lang w:val="pt-BR"/>
        </w:rPr>
        <w:instrText xml:space="preserve"> SEQ Figura \* ARABIC </w:instrText>
      </w:r>
      <w:r>
        <w:fldChar w:fldCharType="separate"/>
      </w:r>
      <w:r>
        <w:rPr>
          <w:noProof/>
          <w:lang w:val="pt-BR"/>
        </w:rPr>
        <w:t>14</w:t>
      </w:r>
      <w:r>
        <w:fldChar w:fldCharType="end"/>
      </w:r>
      <w:r w:rsidRPr="001763FD">
        <w:rPr>
          <w:lang w:val="pt-BR"/>
        </w:rPr>
        <w:t xml:space="preserve"> - Tela </w:t>
      </w:r>
      <w:r>
        <w:rPr>
          <w:lang w:val="pt-BR"/>
        </w:rPr>
        <w:t>de Editar Funcionário</w:t>
      </w:r>
      <w:bookmarkEnd w:id="189"/>
      <w:r>
        <w:rPr>
          <w:lang w:val="pt-BR"/>
        </w:rPr>
        <w:t xml:space="preserve"> </w:t>
      </w:r>
    </w:p>
    <w:p w14:paraId="682BDE40" w14:textId="77777777" w:rsidR="009A26F0" w:rsidRPr="00F003E9" w:rsidRDefault="009A26F0" w:rsidP="009A26F0">
      <w:pPr>
        <w:pStyle w:val="FontedasIlustraes"/>
      </w:pPr>
      <w:r>
        <w:t>Fonte: Própria</w:t>
      </w:r>
    </w:p>
    <w:p w14:paraId="75FA1C8F" w14:textId="77777777" w:rsidR="009A26F0" w:rsidRPr="00F003E9" w:rsidRDefault="009A26F0" w:rsidP="009A26F0">
      <w:pPr>
        <w:pStyle w:val="FontedasIlustraes"/>
      </w:pPr>
    </w:p>
    <w:p w14:paraId="1726810E" w14:textId="77777777" w:rsidR="009A26F0" w:rsidRDefault="009A26F0" w:rsidP="009A26F0">
      <w:pPr>
        <w:spacing w:line="360" w:lineRule="auto"/>
        <w:rPr>
          <w:lang w:val="pt-BR"/>
        </w:rPr>
      </w:pPr>
    </w:p>
    <w:p w14:paraId="7AE6CF1F" w14:textId="69A9EDA6" w:rsidR="009A26F0" w:rsidRDefault="009A26F0" w:rsidP="009A26F0">
      <w:pPr>
        <w:spacing w:line="360" w:lineRule="auto"/>
        <w:rPr>
          <w:lang w:val="pt-BR"/>
        </w:rPr>
      </w:pPr>
      <w:r>
        <w:rPr>
          <w:lang w:val="pt-BR"/>
        </w:rPr>
        <w:br w:type="page"/>
      </w:r>
      <w:r w:rsidR="00D87243">
        <w:rPr>
          <w:lang w:val="pt-BR"/>
        </w:rPr>
        <w:lastRenderedPageBreak/>
        <w:t>A t</w:t>
      </w:r>
      <w:r w:rsidRPr="000C2C9F">
        <w:rPr>
          <w:lang w:val="pt-BR"/>
        </w:rPr>
        <w:t xml:space="preserve">ela de cadastro de hóspedes foi feita para cadastrar um novo hóspede no </w:t>
      </w:r>
      <w:r w:rsidR="009B21F1">
        <w:rPr>
          <w:lang w:val="pt-BR"/>
        </w:rPr>
        <w:t xml:space="preserve">sistema </w:t>
      </w:r>
      <w:r w:rsidRPr="000C2C9F">
        <w:rPr>
          <w:lang w:val="pt-BR"/>
        </w:rPr>
        <w:t>preenchendo</w:t>
      </w:r>
      <w:r w:rsidR="00FF6EE7">
        <w:rPr>
          <w:lang w:val="pt-BR"/>
        </w:rPr>
        <w:t xml:space="preserve"> os</w:t>
      </w:r>
      <w:r w:rsidRPr="000C2C9F">
        <w:rPr>
          <w:lang w:val="pt-BR"/>
        </w:rPr>
        <w:t xml:space="preserve"> campos com as seguintes informações</w:t>
      </w:r>
      <w:r w:rsidR="00B432C2">
        <w:rPr>
          <w:lang w:val="pt-BR"/>
        </w:rPr>
        <w:t>.</w:t>
      </w:r>
    </w:p>
    <w:p w14:paraId="370EDC10" w14:textId="77777777" w:rsidR="00257A7D" w:rsidRPr="00736F1C" w:rsidRDefault="00257A7D" w:rsidP="009A26F0">
      <w:pPr>
        <w:spacing w:line="360" w:lineRule="auto"/>
        <w:rPr>
          <w:lang w:val="pt-BR"/>
        </w:rPr>
      </w:pPr>
    </w:p>
    <w:p w14:paraId="03A4C270" w14:textId="77777777" w:rsidR="009A26F0" w:rsidRDefault="009A26F0" w:rsidP="009A26F0">
      <w:pPr>
        <w:keepNext/>
        <w:spacing w:line="360" w:lineRule="auto"/>
      </w:pPr>
      <w:r>
        <w:rPr>
          <w:noProof/>
          <w:lang w:val="pt-BR" w:eastAsia="pt-BR"/>
        </w:rPr>
        <w:drawing>
          <wp:inline distT="0" distB="0" distL="0" distR="0" wp14:anchorId="13937E73" wp14:editId="1C66C30B">
            <wp:extent cx="5753735" cy="3140075"/>
            <wp:effectExtent l="0" t="0" r="0" b="3175"/>
            <wp:docPr id="56" name="Imagem 56" descr="Z:\TCC final\hotel\cadastrar-hospe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TCC final\hotel\cadastrar-hosped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62C404FF" w14:textId="77777777" w:rsidR="009A26F0" w:rsidRDefault="009A26F0" w:rsidP="009A26F0">
      <w:pPr>
        <w:pStyle w:val="Legenda"/>
        <w:spacing w:line="360" w:lineRule="auto"/>
        <w:rPr>
          <w:lang w:val="pt-BR"/>
        </w:rPr>
      </w:pPr>
      <w:bookmarkStart w:id="190" w:name="_Toc23521567"/>
      <w:r w:rsidRPr="00F200E7">
        <w:rPr>
          <w:lang w:val="pt-BR"/>
        </w:rPr>
        <w:t xml:space="preserve">Figura </w:t>
      </w:r>
      <w:r>
        <w:fldChar w:fldCharType="begin"/>
      </w:r>
      <w:r w:rsidRPr="00F200E7">
        <w:rPr>
          <w:lang w:val="pt-BR"/>
        </w:rPr>
        <w:instrText xml:space="preserve"> SEQ Figura \* ARABIC </w:instrText>
      </w:r>
      <w:r>
        <w:fldChar w:fldCharType="separate"/>
      </w:r>
      <w:r>
        <w:rPr>
          <w:noProof/>
          <w:lang w:val="pt-BR"/>
        </w:rPr>
        <w:t>15</w:t>
      </w:r>
      <w:r>
        <w:fldChar w:fldCharType="end"/>
      </w:r>
      <w:r w:rsidRPr="00F200E7">
        <w:rPr>
          <w:lang w:val="pt-BR"/>
        </w:rPr>
        <w:t xml:space="preserve"> - Tela </w:t>
      </w:r>
      <w:r>
        <w:rPr>
          <w:lang w:val="pt-BR"/>
        </w:rPr>
        <w:t>de Cadastrar Hóspede</w:t>
      </w:r>
      <w:bookmarkEnd w:id="190"/>
    </w:p>
    <w:p w14:paraId="1500A153" w14:textId="77777777" w:rsidR="009A26F0" w:rsidRPr="00F003E9" w:rsidRDefault="009A26F0" w:rsidP="009A26F0">
      <w:pPr>
        <w:pStyle w:val="FontedasIlustraes"/>
      </w:pPr>
      <w:r>
        <w:t>Fonte: Própria</w:t>
      </w:r>
    </w:p>
    <w:p w14:paraId="5439BC33" w14:textId="77777777" w:rsidR="009A26F0" w:rsidRPr="00F003E9" w:rsidRDefault="009A26F0" w:rsidP="009A26F0">
      <w:pPr>
        <w:pStyle w:val="FontedasIlustraes"/>
      </w:pPr>
    </w:p>
    <w:p w14:paraId="45F5E291" w14:textId="77777777" w:rsidR="009A26F0" w:rsidRPr="00F200E7" w:rsidRDefault="009A26F0" w:rsidP="009A26F0">
      <w:pPr>
        <w:pStyle w:val="FontedasIlustraes"/>
        <w:spacing w:line="360" w:lineRule="auto"/>
      </w:pPr>
      <w:r>
        <w:br w:type="page"/>
      </w:r>
    </w:p>
    <w:p w14:paraId="2F31715D" w14:textId="4FBAED6A" w:rsidR="009A26F0" w:rsidRDefault="001B4699" w:rsidP="009A26F0">
      <w:pPr>
        <w:spacing w:line="360" w:lineRule="auto"/>
        <w:rPr>
          <w:lang w:val="pt-BR"/>
        </w:rPr>
      </w:pPr>
      <w:r>
        <w:rPr>
          <w:lang w:val="pt-BR"/>
        </w:rPr>
        <w:lastRenderedPageBreak/>
        <w:t>A t</w:t>
      </w:r>
      <w:r w:rsidR="009A26F0" w:rsidRPr="000C2C9F">
        <w:rPr>
          <w:lang w:val="pt-BR"/>
        </w:rPr>
        <w:t>ela de exclusão de hóspedes foi feita para excluir um hóspede facilmente pela seleção por nome em uma tabela, mostr</w:t>
      </w:r>
      <w:r w:rsidR="009A26F0">
        <w:rPr>
          <w:lang w:val="pt-BR"/>
        </w:rPr>
        <w:t>ando todas as informações</w:t>
      </w:r>
      <w:r w:rsidR="00143FD3">
        <w:rPr>
          <w:lang w:val="pt-BR"/>
        </w:rPr>
        <w:t xml:space="preserve"> do mesmo,</w:t>
      </w:r>
      <w:r w:rsidR="009A26F0" w:rsidRPr="000C2C9F">
        <w:rPr>
          <w:lang w:val="pt-BR"/>
        </w:rPr>
        <w:t xml:space="preserve"> para não haver confusão e possivelmente excluir </w:t>
      </w:r>
      <w:r w:rsidR="00BA312C">
        <w:rPr>
          <w:lang w:val="pt-BR"/>
        </w:rPr>
        <w:t>um</w:t>
      </w:r>
      <w:r w:rsidR="009A26F0" w:rsidRPr="000C2C9F">
        <w:rPr>
          <w:lang w:val="pt-BR"/>
        </w:rPr>
        <w:t xml:space="preserve"> hóspede errado.</w:t>
      </w:r>
    </w:p>
    <w:p w14:paraId="5132D3FF" w14:textId="77777777" w:rsidR="00257A7D" w:rsidRPr="00736F1C" w:rsidRDefault="00257A7D" w:rsidP="009A26F0">
      <w:pPr>
        <w:spacing w:line="360" w:lineRule="auto"/>
        <w:rPr>
          <w:lang w:val="pt-BR"/>
        </w:rPr>
      </w:pPr>
    </w:p>
    <w:p w14:paraId="16D6D0EF" w14:textId="77777777" w:rsidR="009A26F0" w:rsidRDefault="009A26F0" w:rsidP="009A26F0">
      <w:pPr>
        <w:keepNext/>
        <w:spacing w:line="360" w:lineRule="auto"/>
      </w:pPr>
      <w:r>
        <w:rPr>
          <w:noProof/>
          <w:lang w:val="pt-BR" w:eastAsia="pt-BR"/>
        </w:rPr>
        <w:drawing>
          <wp:inline distT="0" distB="0" distL="0" distR="0" wp14:anchorId="2D55387E" wp14:editId="3964F5CB">
            <wp:extent cx="5753735" cy="3131185"/>
            <wp:effectExtent l="0" t="0" r="0" b="0"/>
            <wp:docPr id="57" name="Imagem 57" descr="Z:\TCC final\hotel\excluir-hospe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TCC final\hotel\excluir-hosped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4A1A13A0" w14:textId="77777777" w:rsidR="009A26F0" w:rsidRDefault="009A26F0" w:rsidP="009A26F0">
      <w:pPr>
        <w:pStyle w:val="Legenda"/>
        <w:spacing w:line="360" w:lineRule="auto"/>
        <w:rPr>
          <w:lang w:val="pt-BR"/>
        </w:rPr>
      </w:pPr>
      <w:bookmarkStart w:id="191" w:name="_Toc23521568"/>
      <w:r w:rsidRPr="00802B8F">
        <w:rPr>
          <w:lang w:val="pt-BR"/>
        </w:rPr>
        <w:t xml:space="preserve">Figura </w:t>
      </w:r>
      <w:r>
        <w:fldChar w:fldCharType="begin"/>
      </w:r>
      <w:r w:rsidRPr="00802B8F">
        <w:rPr>
          <w:lang w:val="pt-BR"/>
        </w:rPr>
        <w:instrText xml:space="preserve"> SEQ Figura \* ARABIC </w:instrText>
      </w:r>
      <w:r>
        <w:fldChar w:fldCharType="separate"/>
      </w:r>
      <w:r>
        <w:rPr>
          <w:noProof/>
          <w:lang w:val="pt-BR"/>
        </w:rPr>
        <w:t>16</w:t>
      </w:r>
      <w:r>
        <w:fldChar w:fldCharType="end"/>
      </w:r>
      <w:r w:rsidRPr="00802B8F">
        <w:rPr>
          <w:lang w:val="pt-BR"/>
        </w:rPr>
        <w:t xml:space="preserve"> - Tela </w:t>
      </w:r>
      <w:r>
        <w:rPr>
          <w:lang w:val="pt-BR"/>
        </w:rPr>
        <w:t>de Excluir Hóspede</w:t>
      </w:r>
      <w:bookmarkEnd w:id="191"/>
    </w:p>
    <w:p w14:paraId="656FC0CE" w14:textId="77777777" w:rsidR="009A26F0" w:rsidRPr="00F003E9" w:rsidRDefault="009A26F0" w:rsidP="009A26F0">
      <w:pPr>
        <w:pStyle w:val="FontedasIlustraes"/>
      </w:pPr>
      <w:r>
        <w:t>Fonte: Própria</w:t>
      </w:r>
    </w:p>
    <w:p w14:paraId="0B449D52" w14:textId="77777777" w:rsidR="009A26F0" w:rsidRPr="00F003E9" w:rsidRDefault="009A26F0" w:rsidP="009A26F0">
      <w:pPr>
        <w:pStyle w:val="FontedasIlustraes"/>
      </w:pPr>
    </w:p>
    <w:p w14:paraId="6253F747" w14:textId="77777777" w:rsidR="009A26F0" w:rsidRDefault="009A26F0" w:rsidP="009A26F0">
      <w:pPr>
        <w:spacing w:line="360" w:lineRule="auto"/>
        <w:rPr>
          <w:lang w:val="pt-BR"/>
        </w:rPr>
      </w:pPr>
    </w:p>
    <w:p w14:paraId="4A424A3D" w14:textId="77777777" w:rsidR="009A26F0" w:rsidRDefault="009A26F0" w:rsidP="009A26F0">
      <w:pPr>
        <w:spacing w:line="360" w:lineRule="auto"/>
        <w:rPr>
          <w:lang w:val="pt-BR"/>
        </w:rPr>
      </w:pPr>
    </w:p>
    <w:p w14:paraId="2D23D260" w14:textId="4AC1EE8E" w:rsidR="009A26F0" w:rsidRDefault="009A26F0" w:rsidP="009A26F0">
      <w:pPr>
        <w:spacing w:line="360" w:lineRule="auto"/>
        <w:rPr>
          <w:lang w:val="pt-BR"/>
        </w:rPr>
      </w:pPr>
      <w:r>
        <w:rPr>
          <w:lang w:val="pt-BR"/>
        </w:rPr>
        <w:br w:type="page"/>
      </w:r>
      <w:r w:rsidR="00D86CCB">
        <w:rPr>
          <w:lang w:val="pt-BR"/>
        </w:rPr>
        <w:lastRenderedPageBreak/>
        <w:t>A t</w:t>
      </w:r>
      <w:r w:rsidRPr="00802B8F">
        <w:rPr>
          <w:lang w:val="pt-BR"/>
        </w:rPr>
        <w:t xml:space="preserve">ela de visualização de hóspedes foi feita para uma visualização rápida das informações </w:t>
      </w:r>
      <w:r w:rsidR="00D34883">
        <w:rPr>
          <w:lang w:val="pt-BR"/>
        </w:rPr>
        <w:t xml:space="preserve">dos hóspedes, </w:t>
      </w:r>
      <w:r w:rsidRPr="00802B8F">
        <w:rPr>
          <w:lang w:val="pt-BR"/>
        </w:rPr>
        <w:t>pesquisando o hóspede pelo nome e exibindo todas as informações em um campo abaixo da tabela.</w:t>
      </w:r>
    </w:p>
    <w:p w14:paraId="0CE9AAFC" w14:textId="77777777" w:rsidR="00257A7D" w:rsidRPr="00736F1C" w:rsidRDefault="00257A7D" w:rsidP="009A26F0">
      <w:pPr>
        <w:spacing w:line="360" w:lineRule="auto"/>
        <w:rPr>
          <w:lang w:val="pt-BR"/>
        </w:rPr>
      </w:pPr>
    </w:p>
    <w:p w14:paraId="524A866A" w14:textId="77777777" w:rsidR="009A26F0" w:rsidRDefault="009A26F0" w:rsidP="009A26F0">
      <w:pPr>
        <w:keepNext/>
        <w:spacing w:line="360" w:lineRule="auto"/>
      </w:pPr>
      <w:r>
        <w:rPr>
          <w:noProof/>
          <w:lang w:val="pt-BR" w:eastAsia="pt-BR"/>
        </w:rPr>
        <w:drawing>
          <wp:inline distT="0" distB="0" distL="0" distR="0" wp14:anchorId="7136332D" wp14:editId="47563BA9">
            <wp:extent cx="5753735" cy="3140075"/>
            <wp:effectExtent l="0" t="0" r="0" b="3175"/>
            <wp:docPr id="58" name="Imagem 58" descr="Z:\TCC final\hotel\ver-hospe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TCC final\hotel\ver-hosped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10136CAC" w14:textId="77777777" w:rsidR="009A26F0" w:rsidRDefault="009A26F0" w:rsidP="009A26F0">
      <w:pPr>
        <w:pStyle w:val="Legenda"/>
        <w:spacing w:line="360" w:lineRule="auto"/>
        <w:rPr>
          <w:lang w:val="pt-BR"/>
        </w:rPr>
      </w:pPr>
      <w:bookmarkStart w:id="192" w:name="_Toc23521569"/>
      <w:r w:rsidRPr="001763FD">
        <w:rPr>
          <w:lang w:val="pt-BR"/>
        </w:rPr>
        <w:t xml:space="preserve">Figura </w:t>
      </w:r>
      <w:r>
        <w:fldChar w:fldCharType="begin"/>
      </w:r>
      <w:r w:rsidRPr="001763FD">
        <w:rPr>
          <w:lang w:val="pt-BR"/>
        </w:rPr>
        <w:instrText xml:space="preserve"> SEQ Figura \* ARABIC </w:instrText>
      </w:r>
      <w:r>
        <w:fldChar w:fldCharType="separate"/>
      </w:r>
      <w:r>
        <w:rPr>
          <w:noProof/>
          <w:lang w:val="pt-BR"/>
        </w:rPr>
        <w:t>17</w:t>
      </w:r>
      <w:r>
        <w:fldChar w:fldCharType="end"/>
      </w:r>
      <w:r w:rsidRPr="001763FD">
        <w:rPr>
          <w:lang w:val="pt-BR"/>
        </w:rPr>
        <w:t xml:space="preserve"> - Tela </w:t>
      </w:r>
      <w:r>
        <w:rPr>
          <w:lang w:val="pt-BR"/>
        </w:rPr>
        <w:t>de Ver Hóspede</w:t>
      </w:r>
      <w:bookmarkEnd w:id="192"/>
      <w:r>
        <w:rPr>
          <w:lang w:val="pt-BR"/>
        </w:rPr>
        <w:t xml:space="preserve"> </w:t>
      </w:r>
    </w:p>
    <w:p w14:paraId="543CC5FE" w14:textId="77777777" w:rsidR="009A26F0" w:rsidRPr="00F003E9" w:rsidRDefault="009A26F0" w:rsidP="009A26F0">
      <w:pPr>
        <w:pStyle w:val="FontedasIlustraes"/>
      </w:pPr>
      <w:r>
        <w:t>Fonte: Própria</w:t>
      </w:r>
    </w:p>
    <w:p w14:paraId="3A84945D" w14:textId="77777777" w:rsidR="009A26F0" w:rsidRPr="00F003E9" w:rsidRDefault="009A26F0" w:rsidP="009A26F0">
      <w:pPr>
        <w:pStyle w:val="FontedasIlustraes"/>
      </w:pPr>
    </w:p>
    <w:p w14:paraId="0B3C8DA1" w14:textId="77777777" w:rsidR="009A26F0" w:rsidRPr="001763FD" w:rsidRDefault="009A26F0" w:rsidP="009A26F0">
      <w:pPr>
        <w:pStyle w:val="FontedasIlustraes"/>
        <w:spacing w:line="360" w:lineRule="auto"/>
      </w:pPr>
      <w:r w:rsidRPr="001763FD">
        <w:br w:type="page"/>
      </w:r>
    </w:p>
    <w:p w14:paraId="274EDF80" w14:textId="2364F42C" w:rsidR="009A26F0" w:rsidRDefault="00AA528C" w:rsidP="009A26F0">
      <w:pPr>
        <w:spacing w:line="360" w:lineRule="auto"/>
        <w:rPr>
          <w:lang w:val="pt-BR"/>
        </w:rPr>
      </w:pPr>
      <w:r>
        <w:rPr>
          <w:lang w:val="pt-BR"/>
        </w:rPr>
        <w:lastRenderedPageBreak/>
        <w:t>A t</w:t>
      </w:r>
      <w:r w:rsidR="009A26F0">
        <w:rPr>
          <w:lang w:val="pt-BR"/>
        </w:rPr>
        <w:t xml:space="preserve">ela de </w:t>
      </w:r>
      <w:r w:rsidR="00884906">
        <w:rPr>
          <w:lang w:val="pt-BR"/>
        </w:rPr>
        <w:t>edi</w:t>
      </w:r>
      <w:r w:rsidR="009A26F0">
        <w:rPr>
          <w:lang w:val="pt-BR"/>
        </w:rPr>
        <w:t>ção</w:t>
      </w:r>
      <w:r w:rsidR="009A26F0" w:rsidRPr="000C2C9F">
        <w:rPr>
          <w:lang w:val="pt-BR"/>
        </w:rPr>
        <w:t xml:space="preserve"> de hóspedes foi feita par</w:t>
      </w:r>
      <w:r w:rsidR="009A26F0">
        <w:rPr>
          <w:lang w:val="pt-BR"/>
        </w:rPr>
        <w:t xml:space="preserve">a uma atualização dos dados do </w:t>
      </w:r>
      <w:r w:rsidR="009A26F0" w:rsidRPr="000C2C9F">
        <w:rPr>
          <w:lang w:val="pt-BR"/>
        </w:rPr>
        <w:t>hóspede</w:t>
      </w:r>
      <w:r w:rsidR="00022D3F">
        <w:rPr>
          <w:lang w:val="pt-BR"/>
        </w:rPr>
        <w:t>,</w:t>
      </w:r>
      <w:r w:rsidR="009A26F0" w:rsidRPr="000C2C9F">
        <w:rPr>
          <w:lang w:val="pt-BR"/>
        </w:rPr>
        <w:t xml:space="preserve"> que podem mudar com o tempo, os campos a seguir são</w:t>
      </w:r>
      <w:r w:rsidR="009A26F0">
        <w:rPr>
          <w:lang w:val="pt-BR"/>
        </w:rPr>
        <w:t xml:space="preserve"> modificados pela seleção do cpf </w:t>
      </w:r>
      <w:r w:rsidR="009A26F0" w:rsidRPr="000C2C9F">
        <w:rPr>
          <w:lang w:val="pt-BR"/>
        </w:rPr>
        <w:t>do hóspede</w:t>
      </w:r>
      <w:r w:rsidR="00654167">
        <w:rPr>
          <w:lang w:val="pt-BR"/>
        </w:rPr>
        <w:t>.</w:t>
      </w:r>
    </w:p>
    <w:p w14:paraId="72F7F0A8" w14:textId="77777777" w:rsidR="00257A7D" w:rsidRPr="00736F1C" w:rsidRDefault="00257A7D" w:rsidP="009A26F0">
      <w:pPr>
        <w:spacing w:line="360" w:lineRule="auto"/>
        <w:rPr>
          <w:lang w:val="pt-BR"/>
        </w:rPr>
      </w:pPr>
    </w:p>
    <w:p w14:paraId="17E0FFBA" w14:textId="77777777" w:rsidR="009A26F0" w:rsidRPr="00175457" w:rsidRDefault="009A26F0" w:rsidP="009A26F0">
      <w:pPr>
        <w:keepNext/>
        <w:spacing w:line="360" w:lineRule="auto"/>
      </w:pPr>
      <w:r>
        <w:rPr>
          <w:noProof/>
          <w:lang w:val="pt-BR" w:eastAsia="pt-BR"/>
        </w:rPr>
        <w:drawing>
          <wp:inline distT="0" distB="0" distL="0" distR="0" wp14:anchorId="523B950A" wp14:editId="52D187E2">
            <wp:extent cx="5753100" cy="3133725"/>
            <wp:effectExtent l="0" t="0" r="0" b="9525"/>
            <wp:docPr id="18" name="Imagem 18" descr="C:\Users\TEMP\Desktop\editar-hóspe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MP\Desktop\editar-hóspe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14:paraId="2DBF4E53" w14:textId="77777777" w:rsidR="009A26F0" w:rsidRDefault="009A26F0" w:rsidP="009A26F0">
      <w:pPr>
        <w:pStyle w:val="Legenda"/>
        <w:spacing w:line="360" w:lineRule="auto"/>
        <w:rPr>
          <w:lang w:val="pt-BR"/>
        </w:rPr>
      </w:pPr>
      <w:bookmarkStart w:id="193" w:name="_Toc23521570"/>
      <w:r w:rsidRPr="00906FAF">
        <w:rPr>
          <w:lang w:val="pt-BR"/>
        </w:rPr>
        <w:t xml:space="preserve">Figura </w:t>
      </w:r>
      <w:r>
        <w:fldChar w:fldCharType="begin"/>
      </w:r>
      <w:r w:rsidRPr="00906FAF">
        <w:rPr>
          <w:lang w:val="pt-BR"/>
        </w:rPr>
        <w:instrText xml:space="preserve"> SEQ Figura \* ARABIC </w:instrText>
      </w:r>
      <w:r>
        <w:fldChar w:fldCharType="separate"/>
      </w:r>
      <w:r>
        <w:rPr>
          <w:noProof/>
          <w:lang w:val="pt-BR"/>
        </w:rPr>
        <w:t>18</w:t>
      </w:r>
      <w:r>
        <w:fldChar w:fldCharType="end"/>
      </w:r>
      <w:r w:rsidRPr="00906FAF">
        <w:rPr>
          <w:lang w:val="pt-BR"/>
        </w:rPr>
        <w:t xml:space="preserve"> </w:t>
      </w:r>
      <w:r>
        <w:rPr>
          <w:lang w:val="pt-BR"/>
        </w:rPr>
        <w:t>–</w:t>
      </w:r>
      <w:r w:rsidRPr="00906FAF">
        <w:rPr>
          <w:lang w:val="pt-BR"/>
        </w:rPr>
        <w:t xml:space="preserve"> Tela</w:t>
      </w:r>
      <w:r>
        <w:rPr>
          <w:lang w:val="pt-BR"/>
        </w:rPr>
        <w:t xml:space="preserve"> de Editar Hóspede</w:t>
      </w:r>
      <w:bookmarkEnd w:id="193"/>
    </w:p>
    <w:p w14:paraId="1F2C9222" w14:textId="77777777" w:rsidR="009A26F0" w:rsidRPr="00F003E9" w:rsidRDefault="009A26F0" w:rsidP="009A26F0">
      <w:pPr>
        <w:pStyle w:val="FontedasIlustraes"/>
      </w:pPr>
      <w:r>
        <w:t>Fonte: Própria</w:t>
      </w:r>
    </w:p>
    <w:p w14:paraId="0BEEDCE0" w14:textId="77777777" w:rsidR="009A26F0" w:rsidRPr="00F003E9" w:rsidRDefault="009A26F0" w:rsidP="009A26F0">
      <w:pPr>
        <w:pStyle w:val="FontedasIlustraes"/>
      </w:pPr>
    </w:p>
    <w:p w14:paraId="659C2B87" w14:textId="77777777" w:rsidR="009A26F0" w:rsidRDefault="009A26F0" w:rsidP="009A26F0">
      <w:pPr>
        <w:spacing w:line="360" w:lineRule="auto"/>
        <w:rPr>
          <w:lang w:val="pt-BR"/>
        </w:rPr>
      </w:pPr>
    </w:p>
    <w:p w14:paraId="0CA67BCE" w14:textId="60D5BC59" w:rsidR="009A26F0" w:rsidRDefault="009A26F0" w:rsidP="009A26F0">
      <w:pPr>
        <w:spacing w:line="360" w:lineRule="auto"/>
        <w:rPr>
          <w:lang w:val="pt-BR"/>
        </w:rPr>
      </w:pPr>
      <w:r>
        <w:rPr>
          <w:lang w:val="pt-BR"/>
        </w:rPr>
        <w:br w:type="page"/>
      </w:r>
      <w:r w:rsidR="00690A12">
        <w:rPr>
          <w:lang w:val="pt-BR"/>
        </w:rPr>
        <w:lastRenderedPageBreak/>
        <w:t>A t</w:t>
      </w:r>
      <w:r w:rsidRPr="000C2C9F">
        <w:rPr>
          <w:lang w:val="pt-BR"/>
        </w:rPr>
        <w:t xml:space="preserve">ela de cadastro de quartos foi feita para cadastrar um novo quarto no </w:t>
      </w:r>
      <w:r w:rsidR="0097546F">
        <w:rPr>
          <w:lang w:val="pt-BR"/>
        </w:rPr>
        <w:t xml:space="preserve">sistema </w:t>
      </w:r>
      <w:r w:rsidRPr="000C2C9F">
        <w:rPr>
          <w:lang w:val="pt-BR"/>
        </w:rPr>
        <w:t>preenchendo campos com as seguintes informações</w:t>
      </w:r>
      <w:r w:rsidR="00664183">
        <w:rPr>
          <w:lang w:val="pt-BR"/>
        </w:rPr>
        <w:t>.</w:t>
      </w:r>
    </w:p>
    <w:p w14:paraId="02A78B03" w14:textId="77777777" w:rsidR="00257A7D" w:rsidRPr="00736F1C" w:rsidRDefault="00257A7D" w:rsidP="009A26F0">
      <w:pPr>
        <w:spacing w:line="360" w:lineRule="auto"/>
        <w:rPr>
          <w:lang w:val="pt-BR"/>
        </w:rPr>
      </w:pPr>
    </w:p>
    <w:p w14:paraId="69E84176" w14:textId="77777777" w:rsidR="009A26F0" w:rsidRDefault="009A26F0" w:rsidP="009A26F0">
      <w:pPr>
        <w:keepNext/>
        <w:spacing w:line="360" w:lineRule="auto"/>
      </w:pPr>
      <w:r>
        <w:rPr>
          <w:noProof/>
          <w:lang w:val="pt-BR" w:eastAsia="pt-BR"/>
        </w:rPr>
        <w:drawing>
          <wp:inline distT="0" distB="0" distL="0" distR="0" wp14:anchorId="4B56CE7B" wp14:editId="5C3C154E">
            <wp:extent cx="5753735" cy="3140075"/>
            <wp:effectExtent l="0" t="0" r="0" b="3175"/>
            <wp:docPr id="60" name="Imagem 60" descr="Z:\TCC final\hotel\cadastrar-quar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TCC final\hotel\cadastrar-quart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0E242B7B" w14:textId="77777777" w:rsidR="009A26F0" w:rsidRDefault="009A26F0" w:rsidP="009A26F0">
      <w:pPr>
        <w:pStyle w:val="Legenda"/>
        <w:spacing w:line="360" w:lineRule="auto"/>
        <w:rPr>
          <w:lang w:val="pt-BR"/>
        </w:rPr>
      </w:pPr>
      <w:bookmarkStart w:id="194" w:name="_Toc23521571"/>
      <w:r w:rsidRPr="001763FD">
        <w:rPr>
          <w:lang w:val="pt-BR"/>
        </w:rPr>
        <w:t xml:space="preserve">Figura </w:t>
      </w:r>
      <w:r>
        <w:fldChar w:fldCharType="begin"/>
      </w:r>
      <w:r w:rsidRPr="001763FD">
        <w:rPr>
          <w:lang w:val="pt-BR"/>
        </w:rPr>
        <w:instrText xml:space="preserve"> SEQ Figura \* ARABIC </w:instrText>
      </w:r>
      <w:r>
        <w:fldChar w:fldCharType="separate"/>
      </w:r>
      <w:r>
        <w:rPr>
          <w:noProof/>
          <w:lang w:val="pt-BR"/>
        </w:rPr>
        <w:t>19</w:t>
      </w:r>
      <w:r>
        <w:fldChar w:fldCharType="end"/>
      </w:r>
      <w:r w:rsidRPr="001763FD">
        <w:rPr>
          <w:lang w:val="pt-BR"/>
        </w:rPr>
        <w:t xml:space="preserve"> - Tela </w:t>
      </w:r>
      <w:r>
        <w:rPr>
          <w:lang w:val="pt-BR"/>
        </w:rPr>
        <w:t>de Cadastrar Quarto</w:t>
      </w:r>
      <w:bookmarkEnd w:id="194"/>
    </w:p>
    <w:p w14:paraId="1CA4B878" w14:textId="77777777" w:rsidR="009A26F0" w:rsidRPr="00F003E9" w:rsidRDefault="009A26F0" w:rsidP="009A26F0">
      <w:pPr>
        <w:pStyle w:val="FontedasIlustraes"/>
      </w:pPr>
      <w:r>
        <w:t>Fonte: Própria</w:t>
      </w:r>
    </w:p>
    <w:p w14:paraId="7645A291" w14:textId="77777777" w:rsidR="009A26F0" w:rsidRPr="00F003E9" w:rsidRDefault="009A26F0" w:rsidP="009A26F0">
      <w:pPr>
        <w:pStyle w:val="FontedasIlustraes"/>
      </w:pPr>
    </w:p>
    <w:p w14:paraId="687A7FBF" w14:textId="77777777" w:rsidR="009A26F0" w:rsidRPr="001763FD" w:rsidRDefault="009A26F0" w:rsidP="009A26F0">
      <w:pPr>
        <w:pStyle w:val="FontedasIlustraes"/>
        <w:spacing w:line="360" w:lineRule="auto"/>
      </w:pPr>
      <w:r w:rsidRPr="001763FD">
        <w:br w:type="page"/>
      </w:r>
    </w:p>
    <w:p w14:paraId="5D4EC93C" w14:textId="35FE3F3C" w:rsidR="009A26F0" w:rsidRDefault="00745128" w:rsidP="009A26F0">
      <w:pPr>
        <w:spacing w:line="360" w:lineRule="auto"/>
        <w:rPr>
          <w:lang w:val="pt-BR"/>
        </w:rPr>
      </w:pPr>
      <w:r>
        <w:rPr>
          <w:lang w:val="pt-BR"/>
        </w:rPr>
        <w:lastRenderedPageBreak/>
        <w:t>A t</w:t>
      </w:r>
      <w:r w:rsidR="009A26F0" w:rsidRPr="000C2C9F">
        <w:rPr>
          <w:lang w:val="pt-BR"/>
        </w:rPr>
        <w:t xml:space="preserve">ela de exclusão de quartos foi feita para excluir um quarto facilmente pela seleção por número em uma tabela, mostrando todas as informações do </w:t>
      </w:r>
      <w:r w:rsidR="009A26F0">
        <w:rPr>
          <w:lang w:val="pt-BR"/>
        </w:rPr>
        <w:t>mesmo</w:t>
      </w:r>
      <w:r w:rsidR="009A26F0" w:rsidRPr="000C2C9F">
        <w:rPr>
          <w:lang w:val="pt-BR"/>
        </w:rPr>
        <w:t xml:space="preserve"> para não haver confusão e possivelmente excluir </w:t>
      </w:r>
      <w:r>
        <w:rPr>
          <w:lang w:val="pt-BR"/>
        </w:rPr>
        <w:t>um</w:t>
      </w:r>
      <w:r w:rsidR="009A26F0" w:rsidRPr="000C2C9F">
        <w:rPr>
          <w:lang w:val="pt-BR"/>
        </w:rPr>
        <w:t xml:space="preserve"> quarto errado.</w:t>
      </w:r>
    </w:p>
    <w:p w14:paraId="75CCB397" w14:textId="77777777" w:rsidR="00257A7D" w:rsidRPr="00736F1C" w:rsidRDefault="00257A7D" w:rsidP="009A26F0">
      <w:pPr>
        <w:spacing w:line="360" w:lineRule="auto"/>
        <w:rPr>
          <w:lang w:val="pt-BR"/>
        </w:rPr>
      </w:pPr>
    </w:p>
    <w:p w14:paraId="328AFCB5" w14:textId="77777777" w:rsidR="009A26F0" w:rsidRPr="00BE5298" w:rsidRDefault="009A26F0" w:rsidP="009A26F0">
      <w:pPr>
        <w:pStyle w:val="Subttulo"/>
        <w:spacing w:line="360" w:lineRule="auto"/>
        <w:jc w:val="left"/>
        <w:outlineLvl w:val="9"/>
        <w:rPr>
          <w:rFonts w:ascii="Arial" w:hAnsi="Arial" w:cs="Arial"/>
          <w:lang w:val="pt-BR"/>
        </w:rPr>
      </w:pPr>
      <w:r>
        <w:rPr>
          <w:rFonts w:ascii="Arial" w:hAnsi="Arial" w:cs="Arial"/>
          <w:noProof/>
          <w:lang w:val="pt-BR" w:eastAsia="pt-BR"/>
        </w:rPr>
        <w:drawing>
          <wp:inline distT="0" distB="0" distL="0" distR="0" wp14:anchorId="080A3C43" wp14:editId="0BB69189">
            <wp:extent cx="5753735" cy="3131185"/>
            <wp:effectExtent l="0" t="0" r="0" b="0"/>
            <wp:docPr id="61" name="Imagem 61" descr="Z:\TCC final\hotel\excluir-quar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TCC final\hotel\excluir-quart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190D738A" w14:textId="77777777" w:rsidR="009A26F0" w:rsidRDefault="009A26F0" w:rsidP="009A26F0">
      <w:pPr>
        <w:pStyle w:val="Legenda"/>
        <w:spacing w:line="360" w:lineRule="auto"/>
        <w:rPr>
          <w:lang w:val="pt-BR"/>
        </w:rPr>
      </w:pPr>
      <w:bookmarkStart w:id="195" w:name="_Toc23521572"/>
      <w:r w:rsidRPr="001763FD">
        <w:rPr>
          <w:lang w:val="pt-BR"/>
        </w:rPr>
        <w:t xml:space="preserve">Figura </w:t>
      </w:r>
      <w:r>
        <w:fldChar w:fldCharType="begin"/>
      </w:r>
      <w:r w:rsidRPr="001763FD">
        <w:rPr>
          <w:lang w:val="pt-BR"/>
        </w:rPr>
        <w:instrText xml:space="preserve"> SEQ Figura \* ARABIC </w:instrText>
      </w:r>
      <w:r>
        <w:fldChar w:fldCharType="separate"/>
      </w:r>
      <w:r>
        <w:rPr>
          <w:noProof/>
          <w:lang w:val="pt-BR"/>
        </w:rPr>
        <w:t>20</w:t>
      </w:r>
      <w:r>
        <w:fldChar w:fldCharType="end"/>
      </w:r>
      <w:r w:rsidRPr="001763FD">
        <w:rPr>
          <w:lang w:val="pt-BR"/>
        </w:rPr>
        <w:t xml:space="preserve"> - Tela </w:t>
      </w:r>
      <w:r>
        <w:rPr>
          <w:lang w:val="pt-BR"/>
        </w:rPr>
        <w:t>Excluir Quarto</w:t>
      </w:r>
      <w:bookmarkEnd w:id="195"/>
    </w:p>
    <w:p w14:paraId="3416290F" w14:textId="77777777" w:rsidR="009A26F0" w:rsidRPr="00F003E9" w:rsidRDefault="009A26F0" w:rsidP="009A26F0">
      <w:pPr>
        <w:pStyle w:val="FontedasIlustraes"/>
      </w:pPr>
      <w:r>
        <w:t>Fonte: Própria</w:t>
      </w:r>
    </w:p>
    <w:p w14:paraId="5131F991" w14:textId="77777777" w:rsidR="009A26F0" w:rsidRPr="00F003E9" w:rsidRDefault="009A26F0" w:rsidP="009A26F0">
      <w:pPr>
        <w:pStyle w:val="FontedasIlustraes"/>
      </w:pPr>
    </w:p>
    <w:p w14:paraId="054016B5" w14:textId="77777777" w:rsidR="009A26F0" w:rsidRDefault="009A26F0" w:rsidP="009A26F0">
      <w:pPr>
        <w:spacing w:line="360" w:lineRule="auto"/>
        <w:rPr>
          <w:lang w:val="pt-BR"/>
        </w:rPr>
      </w:pPr>
    </w:p>
    <w:p w14:paraId="3A074646" w14:textId="42AC5454" w:rsidR="009A26F0" w:rsidRDefault="009A26F0" w:rsidP="009A26F0">
      <w:pPr>
        <w:spacing w:line="360" w:lineRule="auto"/>
        <w:rPr>
          <w:lang w:val="pt-BR"/>
        </w:rPr>
      </w:pPr>
      <w:r>
        <w:rPr>
          <w:lang w:val="pt-BR"/>
        </w:rPr>
        <w:br w:type="page"/>
      </w:r>
      <w:r w:rsidR="000C0BD2">
        <w:rPr>
          <w:lang w:val="pt-BR"/>
        </w:rPr>
        <w:lastRenderedPageBreak/>
        <w:t>A t</w:t>
      </w:r>
      <w:r w:rsidRPr="000C2C9F">
        <w:rPr>
          <w:lang w:val="pt-BR"/>
        </w:rPr>
        <w:t xml:space="preserve">ela de visualização de quartos foi feita para uma visualização rápida das informações </w:t>
      </w:r>
      <w:r w:rsidR="000C0BD2">
        <w:rPr>
          <w:lang w:val="pt-BR"/>
        </w:rPr>
        <w:t xml:space="preserve">dos quartos, </w:t>
      </w:r>
      <w:r w:rsidRPr="000C2C9F">
        <w:rPr>
          <w:lang w:val="pt-BR"/>
        </w:rPr>
        <w:t>pesquisando o quarto pelo número e exibindo todas as informações em um campo abaixo da tabela.</w:t>
      </w:r>
    </w:p>
    <w:p w14:paraId="682C02AA" w14:textId="77777777" w:rsidR="00257A7D" w:rsidRPr="006006E3" w:rsidRDefault="00257A7D" w:rsidP="009A26F0">
      <w:pPr>
        <w:spacing w:line="360" w:lineRule="auto"/>
        <w:rPr>
          <w:lang w:val="pt-BR"/>
        </w:rPr>
      </w:pPr>
    </w:p>
    <w:p w14:paraId="441FAEDD" w14:textId="77777777" w:rsidR="009A26F0" w:rsidRDefault="009A26F0" w:rsidP="009A26F0">
      <w:pPr>
        <w:keepNext/>
        <w:spacing w:line="360" w:lineRule="auto"/>
      </w:pPr>
      <w:r>
        <w:rPr>
          <w:noProof/>
          <w:lang w:val="pt-BR" w:eastAsia="pt-BR"/>
        </w:rPr>
        <w:drawing>
          <wp:inline distT="0" distB="0" distL="0" distR="0" wp14:anchorId="75F9FB46" wp14:editId="1229A9B7">
            <wp:extent cx="5753735" cy="3131185"/>
            <wp:effectExtent l="0" t="0" r="0" b="0"/>
            <wp:docPr id="62" name="Imagem 62" descr="Z:\TCC final\hotel\ver-quar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TCC final\hotel\ver-quart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0E844069" w14:textId="77777777" w:rsidR="009A26F0" w:rsidRDefault="009A26F0" w:rsidP="009A26F0">
      <w:pPr>
        <w:pStyle w:val="Legenda"/>
        <w:spacing w:line="360" w:lineRule="auto"/>
        <w:rPr>
          <w:lang w:val="pt-BR"/>
        </w:rPr>
      </w:pPr>
      <w:bookmarkStart w:id="196" w:name="_Toc23521573"/>
      <w:r w:rsidRPr="001763FD">
        <w:rPr>
          <w:lang w:val="pt-BR"/>
        </w:rPr>
        <w:t xml:space="preserve">Figura </w:t>
      </w:r>
      <w:r>
        <w:fldChar w:fldCharType="begin"/>
      </w:r>
      <w:r w:rsidRPr="001763FD">
        <w:rPr>
          <w:lang w:val="pt-BR"/>
        </w:rPr>
        <w:instrText xml:space="preserve"> SEQ Figura \* ARABIC </w:instrText>
      </w:r>
      <w:r>
        <w:fldChar w:fldCharType="separate"/>
      </w:r>
      <w:r>
        <w:rPr>
          <w:noProof/>
          <w:lang w:val="pt-BR"/>
        </w:rPr>
        <w:t>21</w:t>
      </w:r>
      <w:r>
        <w:fldChar w:fldCharType="end"/>
      </w:r>
      <w:r w:rsidRPr="001763FD">
        <w:rPr>
          <w:lang w:val="pt-BR"/>
        </w:rPr>
        <w:t xml:space="preserve"> - Tela </w:t>
      </w:r>
      <w:r>
        <w:rPr>
          <w:lang w:val="pt-BR"/>
        </w:rPr>
        <w:t>de Ver Quarto</w:t>
      </w:r>
      <w:bookmarkEnd w:id="196"/>
    </w:p>
    <w:p w14:paraId="02A7B3BF" w14:textId="77777777" w:rsidR="009A26F0" w:rsidRPr="00F003E9" w:rsidRDefault="009A26F0" w:rsidP="009A26F0">
      <w:pPr>
        <w:pStyle w:val="FontedasIlustraes"/>
      </w:pPr>
      <w:r>
        <w:t>Fonte: Própria</w:t>
      </w:r>
    </w:p>
    <w:p w14:paraId="76A75151" w14:textId="77777777" w:rsidR="009A26F0" w:rsidRPr="00F003E9" w:rsidRDefault="009A26F0" w:rsidP="009A26F0">
      <w:pPr>
        <w:pStyle w:val="FontedasIlustraes"/>
      </w:pPr>
    </w:p>
    <w:p w14:paraId="0BE793B5" w14:textId="77777777" w:rsidR="009A26F0" w:rsidRPr="001763FD" w:rsidRDefault="009A26F0" w:rsidP="009A26F0">
      <w:pPr>
        <w:pStyle w:val="FontedasIlustraes"/>
        <w:spacing w:line="360" w:lineRule="auto"/>
      </w:pPr>
      <w:r w:rsidRPr="001763FD">
        <w:br w:type="page"/>
      </w:r>
    </w:p>
    <w:p w14:paraId="6F541561" w14:textId="41842DC6" w:rsidR="009A26F0" w:rsidRDefault="00E5231A" w:rsidP="0078020C">
      <w:pPr>
        <w:spacing w:line="360" w:lineRule="auto"/>
        <w:rPr>
          <w:lang w:val="pt-BR"/>
        </w:rPr>
      </w:pPr>
      <w:r>
        <w:rPr>
          <w:lang w:val="pt-BR"/>
        </w:rPr>
        <w:lastRenderedPageBreak/>
        <w:t>A t</w:t>
      </w:r>
      <w:r w:rsidR="009A26F0">
        <w:rPr>
          <w:lang w:val="pt-BR"/>
        </w:rPr>
        <w:t xml:space="preserve">ela de </w:t>
      </w:r>
      <w:r>
        <w:rPr>
          <w:lang w:val="pt-BR"/>
        </w:rPr>
        <w:t>edi</w:t>
      </w:r>
      <w:r w:rsidR="009A26F0">
        <w:rPr>
          <w:lang w:val="pt-BR"/>
        </w:rPr>
        <w:t>ção</w:t>
      </w:r>
      <w:r w:rsidR="009A26F0" w:rsidRPr="000C2C9F">
        <w:rPr>
          <w:lang w:val="pt-BR"/>
        </w:rPr>
        <w:t xml:space="preserve"> de quartos foi feita para uma atualização dos dados do </w:t>
      </w:r>
      <w:r w:rsidR="009A26F0">
        <w:rPr>
          <w:lang w:val="pt-BR"/>
        </w:rPr>
        <w:t>q</w:t>
      </w:r>
      <w:r w:rsidR="009A26F0" w:rsidRPr="000C2C9F">
        <w:rPr>
          <w:lang w:val="pt-BR"/>
        </w:rPr>
        <w:t>uarto que podem mudar, os campos a seguir são modificados pela seleção do número do quarto</w:t>
      </w:r>
      <w:r>
        <w:rPr>
          <w:lang w:val="pt-BR"/>
        </w:rPr>
        <w:t>.</w:t>
      </w:r>
    </w:p>
    <w:p w14:paraId="06DCCD17" w14:textId="77777777" w:rsidR="00257A7D" w:rsidRPr="00E5231A" w:rsidRDefault="00257A7D" w:rsidP="0078020C">
      <w:pPr>
        <w:spacing w:line="360" w:lineRule="auto"/>
        <w:rPr>
          <w:lang w:val="pt-BR"/>
        </w:rPr>
      </w:pPr>
    </w:p>
    <w:p w14:paraId="07C525B9" w14:textId="77777777" w:rsidR="009A26F0" w:rsidRDefault="009A26F0" w:rsidP="009A26F0">
      <w:pPr>
        <w:keepNext/>
        <w:spacing w:line="360" w:lineRule="auto"/>
      </w:pPr>
      <w:r>
        <w:rPr>
          <w:noProof/>
          <w:lang w:val="pt-BR" w:eastAsia="pt-BR"/>
        </w:rPr>
        <w:drawing>
          <wp:inline distT="0" distB="0" distL="0" distR="0" wp14:anchorId="63607991" wp14:editId="07249056">
            <wp:extent cx="5753735" cy="3140075"/>
            <wp:effectExtent l="0" t="0" r="0" b="3175"/>
            <wp:docPr id="63" name="Imagem 63" descr="Z:\TCC final\hotel\modificar-quar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TCC final\hotel\modificar-quart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3144EADF" w14:textId="77777777" w:rsidR="009A26F0" w:rsidRDefault="009A26F0" w:rsidP="009A26F0">
      <w:pPr>
        <w:pStyle w:val="Legenda"/>
        <w:spacing w:line="360" w:lineRule="auto"/>
        <w:rPr>
          <w:lang w:val="pt-BR"/>
        </w:rPr>
      </w:pPr>
      <w:bookmarkStart w:id="197" w:name="_Toc23521574"/>
      <w:r w:rsidRPr="002030B9">
        <w:rPr>
          <w:lang w:val="pt-BR"/>
        </w:rPr>
        <w:t xml:space="preserve">Figura </w:t>
      </w:r>
      <w:r>
        <w:fldChar w:fldCharType="begin"/>
      </w:r>
      <w:r w:rsidRPr="002030B9">
        <w:rPr>
          <w:lang w:val="pt-BR"/>
        </w:rPr>
        <w:instrText xml:space="preserve"> SEQ Figura \* ARABIC </w:instrText>
      </w:r>
      <w:r>
        <w:fldChar w:fldCharType="separate"/>
      </w:r>
      <w:r>
        <w:rPr>
          <w:noProof/>
          <w:lang w:val="pt-BR"/>
        </w:rPr>
        <w:t>22</w:t>
      </w:r>
      <w:r>
        <w:fldChar w:fldCharType="end"/>
      </w:r>
      <w:r w:rsidRPr="002030B9">
        <w:rPr>
          <w:lang w:val="pt-BR"/>
        </w:rPr>
        <w:t xml:space="preserve"> -  Tela </w:t>
      </w:r>
      <w:r>
        <w:rPr>
          <w:lang w:val="pt-BR"/>
        </w:rPr>
        <w:t>de Editar Quarto</w:t>
      </w:r>
      <w:bookmarkEnd w:id="197"/>
    </w:p>
    <w:p w14:paraId="3BF33D7C" w14:textId="77777777" w:rsidR="009A26F0" w:rsidRPr="00F003E9" w:rsidRDefault="009A26F0" w:rsidP="009A26F0">
      <w:pPr>
        <w:pStyle w:val="FontedasIlustraes"/>
      </w:pPr>
      <w:r>
        <w:t>Fonte: Própria</w:t>
      </w:r>
    </w:p>
    <w:p w14:paraId="7D8A9B08" w14:textId="77777777" w:rsidR="009A26F0" w:rsidRPr="00F003E9" w:rsidRDefault="009A26F0" w:rsidP="009A26F0">
      <w:pPr>
        <w:pStyle w:val="FontedasIlustraes"/>
      </w:pPr>
    </w:p>
    <w:p w14:paraId="496A6BB4" w14:textId="77777777" w:rsidR="009A26F0" w:rsidRPr="002030B9" w:rsidRDefault="009A26F0" w:rsidP="009A26F0">
      <w:pPr>
        <w:pStyle w:val="FontedasIlustraes"/>
        <w:spacing w:line="360" w:lineRule="auto"/>
      </w:pPr>
    </w:p>
    <w:p w14:paraId="12B2C484" w14:textId="77777777" w:rsidR="009A26F0" w:rsidRDefault="009A26F0" w:rsidP="009A26F0">
      <w:pPr>
        <w:spacing w:line="360" w:lineRule="auto"/>
        <w:rPr>
          <w:lang w:val="pt-BR"/>
        </w:rPr>
      </w:pPr>
      <w:r>
        <w:rPr>
          <w:lang w:val="pt-BR"/>
        </w:rPr>
        <w:br w:type="page"/>
      </w:r>
    </w:p>
    <w:p w14:paraId="6F29B38C" w14:textId="60F9E5B0" w:rsidR="009A26F0" w:rsidRDefault="0078020C" w:rsidP="009A26F0">
      <w:pPr>
        <w:spacing w:line="360" w:lineRule="auto"/>
        <w:rPr>
          <w:lang w:val="pt-BR"/>
        </w:rPr>
      </w:pPr>
      <w:r>
        <w:rPr>
          <w:lang w:val="pt-BR"/>
        </w:rPr>
        <w:lastRenderedPageBreak/>
        <w:t>A t</w:t>
      </w:r>
      <w:r w:rsidR="009A26F0" w:rsidRPr="003D7C1B">
        <w:rPr>
          <w:lang w:val="pt-BR"/>
        </w:rPr>
        <w:t>ela de cadastro de reservas foi feita para cadastrar uma nova reserva</w:t>
      </w:r>
      <w:r w:rsidR="0092389A">
        <w:rPr>
          <w:lang w:val="pt-BR"/>
        </w:rPr>
        <w:t xml:space="preserve"> no sistema</w:t>
      </w:r>
      <w:r w:rsidR="009A26F0" w:rsidRPr="003D7C1B">
        <w:rPr>
          <w:lang w:val="pt-BR"/>
        </w:rPr>
        <w:t xml:space="preserve">. O cadastro é realizado ao selecionar um quarto no campo indicado na tela clicando em sua determinada linha na tabela. Assim como a tela de cadastro do hóspede, </w:t>
      </w:r>
      <w:r w:rsidR="008743A4">
        <w:rPr>
          <w:lang w:val="pt-BR"/>
        </w:rPr>
        <w:t>o usuário</w:t>
      </w:r>
      <w:r w:rsidR="009A26F0" w:rsidRPr="003D7C1B">
        <w:rPr>
          <w:lang w:val="pt-BR"/>
        </w:rPr>
        <w:t xml:space="preserve"> pesquisa pelo nome </w:t>
      </w:r>
      <w:r w:rsidR="005E49C6">
        <w:rPr>
          <w:lang w:val="pt-BR"/>
        </w:rPr>
        <w:t xml:space="preserve">do hóspede </w:t>
      </w:r>
      <w:r w:rsidR="009A26F0" w:rsidRPr="003D7C1B">
        <w:rPr>
          <w:lang w:val="pt-BR"/>
        </w:rPr>
        <w:t>no campo indicado na tela e seleciona sua determinada linha na tabela, por fim seleciona o dia de entrada e o dia de saída da nova reserva.</w:t>
      </w:r>
    </w:p>
    <w:p w14:paraId="6DED8AEB" w14:textId="77777777" w:rsidR="00257A7D" w:rsidRPr="003D7C1B" w:rsidRDefault="00257A7D" w:rsidP="009A26F0">
      <w:pPr>
        <w:spacing w:line="360" w:lineRule="auto"/>
        <w:rPr>
          <w:lang w:val="pt-BR"/>
        </w:rPr>
      </w:pPr>
    </w:p>
    <w:p w14:paraId="2DD9F985" w14:textId="77777777" w:rsidR="009A26F0" w:rsidRDefault="009A26F0" w:rsidP="009A26F0">
      <w:pPr>
        <w:keepNext/>
        <w:spacing w:line="360" w:lineRule="auto"/>
      </w:pPr>
      <w:r>
        <w:rPr>
          <w:noProof/>
          <w:lang w:val="pt-BR" w:eastAsia="pt-BR"/>
        </w:rPr>
        <w:drawing>
          <wp:inline distT="0" distB="0" distL="0" distR="0" wp14:anchorId="20C1F2DC" wp14:editId="4B8E9D90">
            <wp:extent cx="5753735" cy="3131185"/>
            <wp:effectExtent l="0" t="0" r="0" b="0"/>
            <wp:docPr id="96" name="Imagem 96" descr="Z:\TCC final\hotel\cadastrar-reser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Z:\TCC final\hotel\cadastrar-reserv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1E46404E" w14:textId="77777777" w:rsidR="009A26F0" w:rsidRDefault="009A26F0" w:rsidP="009A26F0">
      <w:pPr>
        <w:pStyle w:val="Legenda"/>
        <w:spacing w:line="360" w:lineRule="auto"/>
        <w:rPr>
          <w:lang w:val="pt-BR"/>
        </w:rPr>
      </w:pPr>
      <w:bookmarkStart w:id="198" w:name="_Toc23521575"/>
      <w:r w:rsidRPr="001763FD">
        <w:rPr>
          <w:lang w:val="pt-BR"/>
        </w:rPr>
        <w:t xml:space="preserve">Figura </w:t>
      </w:r>
      <w:r>
        <w:fldChar w:fldCharType="begin"/>
      </w:r>
      <w:r w:rsidRPr="001763FD">
        <w:rPr>
          <w:lang w:val="pt-BR"/>
        </w:rPr>
        <w:instrText xml:space="preserve"> SEQ Figura \* ARABIC </w:instrText>
      </w:r>
      <w:r>
        <w:fldChar w:fldCharType="separate"/>
      </w:r>
      <w:r>
        <w:rPr>
          <w:noProof/>
          <w:lang w:val="pt-BR"/>
        </w:rPr>
        <w:t>23</w:t>
      </w:r>
      <w:r>
        <w:fldChar w:fldCharType="end"/>
      </w:r>
      <w:r w:rsidRPr="001763FD">
        <w:rPr>
          <w:lang w:val="pt-BR"/>
        </w:rPr>
        <w:t xml:space="preserve"> -  Tela </w:t>
      </w:r>
      <w:r>
        <w:rPr>
          <w:lang w:val="pt-BR"/>
        </w:rPr>
        <w:t>de Cadastrar Reserva</w:t>
      </w:r>
      <w:bookmarkEnd w:id="198"/>
    </w:p>
    <w:p w14:paraId="081DB3C6" w14:textId="77777777" w:rsidR="009A26F0" w:rsidRPr="00F003E9" w:rsidRDefault="009A26F0" w:rsidP="009A26F0">
      <w:pPr>
        <w:pStyle w:val="FontedasIlustraes"/>
      </w:pPr>
      <w:r>
        <w:t>Fonte: Própria</w:t>
      </w:r>
    </w:p>
    <w:p w14:paraId="768678AF" w14:textId="77777777" w:rsidR="009A26F0" w:rsidRPr="00F003E9" w:rsidRDefault="009A26F0" w:rsidP="009A26F0">
      <w:pPr>
        <w:pStyle w:val="FontedasIlustraes"/>
      </w:pPr>
    </w:p>
    <w:p w14:paraId="1FD0D5E6" w14:textId="77777777" w:rsidR="009A26F0" w:rsidRPr="001763FD" w:rsidRDefault="009A26F0" w:rsidP="009A26F0">
      <w:pPr>
        <w:pStyle w:val="FontedasIlustraes"/>
        <w:spacing w:line="360" w:lineRule="auto"/>
        <w:jc w:val="both"/>
      </w:pPr>
      <w:r w:rsidRPr="001763FD">
        <w:br w:type="page"/>
      </w:r>
    </w:p>
    <w:p w14:paraId="1348ACDA" w14:textId="38BC0BF4" w:rsidR="009A26F0" w:rsidRDefault="005D2AA0" w:rsidP="009A26F0">
      <w:pPr>
        <w:spacing w:line="360" w:lineRule="auto"/>
        <w:rPr>
          <w:lang w:val="pt-BR"/>
        </w:rPr>
      </w:pPr>
      <w:r>
        <w:rPr>
          <w:lang w:val="pt-BR"/>
        </w:rPr>
        <w:lastRenderedPageBreak/>
        <w:t>A t</w:t>
      </w:r>
      <w:r w:rsidR="009A26F0" w:rsidRPr="000C2C9F">
        <w:rPr>
          <w:lang w:val="pt-BR"/>
        </w:rPr>
        <w:t xml:space="preserve">ela de exclusão de reservas foi feita para excluir uma reserva facilmente pela seleção pelo nome do hóspede em uma tabela, mostrando todas as informações da reserva para não haver confusão e possivelmente excluir </w:t>
      </w:r>
      <w:r w:rsidR="00E9503A">
        <w:rPr>
          <w:lang w:val="pt-BR"/>
        </w:rPr>
        <w:t>um</w:t>
      </w:r>
      <w:r w:rsidR="009A26F0" w:rsidRPr="000C2C9F">
        <w:rPr>
          <w:lang w:val="pt-BR"/>
        </w:rPr>
        <w:t>a reserva errad</w:t>
      </w:r>
      <w:r w:rsidR="00E9503A">
        <w:rPr>
          <w:lang w:val="pt-BR"/>
        </w:rPr>
        <w:t>a</w:t>
      </w:r>
      <w:r w:rsidR="009A26F0" w:rsidRPr="000C2C9F">
        <w:rPr>
          <w:lang w:val="pt-BR"/>
        </w:rPr>
        <w:t>.</w:t>
      </w:r>
    </w:p>
    <w:p w14:paraId="212371A6" w14:textId="77777777" w:rsidR="00257A7D" w:rsidRPr="003D7C1B" w:rsidRDefault="00257A7D" w:rsidP="009A26F0">
      <w:pPr>
        <w:spacing w:line="360" w:lineRule="auto"/>
        <w:rPr>
          <w:lang w:val="pt-BR"/>
        </w:rPr>
      </w:pPr>
    </w:p>
    <w:p w14:paraId="661BDB6B" w14:textId="77777777" w:rsidR="009A26F0" w:rsidRDefault="009A26F0" w:rsidP="009A26F0">
      <w:pPr>
        <w:keepNext/>
        <w:spacing w:line="360" w:lineRule="auto"/>
      </w:pPr>
      <w:r>
        <w:rPr>
          <w:noProof/>
          <w:lang w:val="pt-BR" w:eastAsia="pt-BR"/>
        </w:rPr>
        <w:drawing>
          <wp:inline distT="0" distB="0" distL="0" distR="0" wp14:anchorId="393F8DA1" wp14:editId="56293E0B">
            <wp:extent cx="5753735" cy="3140075"/>
            <wp:effectExtent l="0" t="0" r="0" b="3175"/>
            <wp:docPr id="97" name="Imagem 97" descr="Z:\TCC final\hotel\excluir-reser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TCC final\hotel\excluir-reserv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55BD88DD" w14:textId="77777777" w:rsidR="009A26F0" w:rsidRDefault="009A26F0" w:rsidP="009A26F0">
      <w:pPr>
        <w:pStyle w:val="Legenda"/>
        <w:spacing w:line="360" w:lineRule="auto"/>
        <w:rPr>
          <w:lang w:val="pt-BR"/>
        </w:rPr>
      </w:pPr>
      <w:bookmarkStart w:id="199" w:name="_Toc23521576"/>
      <w:r w:rsidRPr="00673F54">
        <w:rPr>
          <w:lang w:val="pt-BR"/>
        </w:rPr>
        <w:t xml:space="preserve">Figura </w:t>
      </w:r>
      <w:r>
        <w:fldChar w:fldCharType="begin"/>
      </w:r>
      <w:r w:rsidRPr="00673F54">
        <w:rPr>
          <w:lang w:val="pt-BR"/>
        </w:rPr>
        <w:instrText xml:space="preserve"> SEQ Figura \* ARABIC </w:instrText>
      </w:r>
      <w:r>
        <w:fldChar w:fldCharType="separate"/>
      </w:r>
      <w:r>
        <w:rPr>
          <w:noProof/>
          <w:lang w:val="pt-BR"/>
        </w:rPr>
        <w:t>24</w:t>
      </w:r>
      <w:r>
        <w:fldChar w:fldCharType="end"/>
      </w:r>
      <w:r w:rsidRPr="00673F54">
        <w:rPr>
          <w:lang w:val="pt-BR"/>
        </w:rPr>
        <w:t xml:space="preserve"> -  Tela </w:t>
      </w:r>
      <w:r>
        <w:rPr>
          <w:lang w:val="pt-BR"/>
        </w:rPr>
        <w:t>de Excluir Reserva</w:t>
      </w:r>
      <w:bookmarkEnd w:id="199"/>
    </w:p>
    <w:p w14:paraId="63385CD3" w14:textId="77777777" w:rsidR="009A26F0" w:rsidRPr="00F003E9" w:rsidRDefault="009A26F0" w:rsidP="009A26F0">
      <w:pPr>
        <w:pStyle w:val="FontedasIlustraes"/>
      </w:pPr>
      <w:r>
        <w:t>Fonte: Própria</w:t>
      </w:r>
    </w:p>
    <w:p w14:paraId="044E02FE" w14:textId="77777777" w:rsidR="009A26F0" w:rsidRPr="00F003E9" w:rsidRDefault="009A26F0" w:rsidP="009A26F0">
      <w:pPr>
        <w:pStyle w:val="FontedasIlustraes"/>
      </w:pPr>
    </w:p>
    <w:p w14:paraId="3FD572CF" w14:textId="77777777" w:rsidR="009A26F0" w:rsidRDefault="009A26F0" w:rsidP="009A26F0">
      <w:pPr>
        <w:spacing w:line="360" w:lineRule="auto"/>
        <w:rPr>
          <w:lang w:val="pt-BR"/>
        </w:rPr>
      </w:pPr>
      <w:r>
        <w:rPr>
          <w:lang w:val="pt-BR"/>
        </w:rPr>
        <w:br w:type="page"/>
      </w:r>
    </w:p>
    <w:p w14:paraId="4062A496" w14:textId="0C54ADDB" w:rsidR="009A26F0" w:rsidRDefault="00273E66" w:rsidP="009A26F0">
      <w:pPr>
        <w:spacing w:line="360" w:lineRule="auto"/>
        <w:rPr>
          <w:lang w:val="pt-BR"/>
        </w:rPr>
      </w:pPr>
      <w:r>
        <w:rPr>
          <w:lang w:val="pt-BR"/>
        </w:rPr>
        <w:lastRenderedPageBreak/>
        <w:t>A t</w:t>
      </w:r>
      <w:r w:rsidR="009A26F0" w:rsidRPr="000C2C9F">
        <w:rPr>
          <w:lang w:val="pt-BR"/>
        </w:rPr>
        <w:t>ela de visualização de reservas foi feita para uma visualização rápida das informações</w:t>
      </w:r>
      <w:r w:rsidR="000E09D8">
        <w:rPr>
          <w:lang w:val="pt-BR"/>
        </w:rPr>
        <w:t xml:space="preserve"> das reservas,</w:t>
      </w:r>
      <w:r w:rsidR="009A26F0" w:rsidRPr="000C2C9F">
        <w:rPr>
          <w:lang w:val="pt-BR"/>
        </w:rPr>
        <w:t xml:space="preserve"> pesquisando a reserva pelo nome do hóspede e exibindo todas as informações em um campo abaixo da tabela.</w:t>
      </w:r>
    </w:p>
    <w:p w14:paraId="279E51AC" w14:textId="77777777" w:rsidR="00257A7D" w:rsidRPr="003D7C1B" w:rsidRDefault="00257A7D" w:rsidP="009A26F0">
      <w:pPr>
        <w:spacing w:line="360" w:lineRule="auto"/>
        <w:rPr>
          <w:lang w:val="pt-BR"/>
        </w:rPr>
      </w:pPr>
    </w:p>
    <w:p w14:paraId="2350F2D3" w14:textId="77777777" w:rsidR="009A26F0" w:rsidRDefault="009A26F0" w:rsidP="009A26F0">
      <w:pPr>
        <w:keepNext/>
        <w:spacing w:line="360" w:lineRule="auto"/>
      </w:pPr>
      <w:r>
        <w:rPr>
          <w:noProof/>
          <w:lang w:val="pt-BR" w:eastAsia="pt-BR"/>
        </w:rPr>
        <w:drawing>
          <wp:inline distT="0" distB="0" distL="0" distR="0" wp14:anchorId="073DFCB3" wp14:editId="70140430">
            <wp:extent cx="5753735" cy="3140075"/>
            <wp:effectExtent l="0" t="0" r="0" b="3175"/>
            <wp:docPr id="98" name="Imagem 98" descr="Z:\TCC final\hotel\ver-reser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Z:\TCC final\hotel\ver-reserv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73804471" w14:textId="77777777" w:rsidR="009A26F0" w:rsidRDefault="009A26F0" w:rsidP="009A26F0">
      <w:pPr>
        <w:pStyle w:val="Legenda"/>
        <w:spacing w:line="360" w:lineRule="auto"/>
        <w:rPr>
          <w:lang w:val="pt-BR"/>
        </w:rPr>
      </w:pPr>
      <w:bookmarkStart w:id="200" w:name="_Toc23521577"/>
      <w:r w:rsidRPr="001763FD">
        <w:rPr>
          <w:lang w:val="pt-BR"/>
        </w:rPr>
        <w:t xml:space="preserve">Figura </w:t>
      </w:r>
      <w:r>
        <w:fldChar w:fldCharType="begin"/>
      </w:r>
      <w:r w:rsidRPr="001763FD">
        <w:rPr>
          <w:lang w:val="pt-BR"/>
        </w:rPr>
        <w:instrText xml:space="preserve"> SEQ Figura \* ARABIC </w:instrText>
      </w:r>
      <w:r>
        <w:fldChar w:fldCharType="separate"/>
      </w:r>
      <w:r>
        <w:rPr>
          <w:noProof/>
          <w:lang w:val="pt-BR"/>
        </w:rPr>
        <w:t>25</w:t>
      </w:r>
      <w:r>
        <w:fldChar w:fldCharType="end"/>
      </w:r>
      <w:r w:rsidRPr="001763FD">
        <w:rPr>
          <w:lang w:val="pt-BR"/>
        </w:rPr>
        <w:t xml:space="preserve"> - Tela </w:t>
      </w:r>
      <w:r>
        <w:rPr>
          <w:lang w:val="pt-BR"/>
        </w:rPr>
        <w:t>de Ver Reserva</w:t>
      </w:r>
      <w:bookmarkEnd w:id="200"/>
    </w:p>
    <w:p w14:paraId="1ACEA14F" w14:textId="77777777" w:rsidR="009A26F0" w:rsidRPr="00F003E9" w:rsidRDefault="009A26F0" w:rsidP="009A26F0">
      <w:pPr>
        <w:pStyle w:val="FontedasIlustraes"/>
      </w:pPr>
      <w:r>
        <w:t>Fonte: Própria</w:t>
      </w:r>
    </w:p>
    <w:p w14:paraId="040F09BA" w14:textId="77777777" w:rsidR="009A26F0" w:rsidRPr="00F003E9" w:rsidRDefault="009A26F0" w:rsidP="009A26F0">
      <w:pPr>
        <w:pStyle w:val="FontedasIlustraes"/>
      </w:pPr>
    </w:p>
    <w:p w14:paraId="4FF4D69F" w14:textId="77777777" w:rsidR="009A26F0" w:rsidRPr="001763FD" w:rsidRDefault="009A26F0" w:rsidP="009A26F0">
      <w:pPr>
        <w:pStyle w:val="FontedasIlustraes"/>
        <w:spacing w:line="360" w:lineRule="auto"/>
      </w:pPr>
      <w:r w:rsidRPr="001763FD">
        <w:br w:type="page"/>
      </w:r>
    </w:p>
    <w:p w14:paraId="11F8E023" w14:textId="6A362496" w:rsidR="009A26F0" w:rsidRDefault="0065530A" w:rsidP="009A26F0">
      <w:pPr>
        <w:spacing w:line="360" w:lineRule="auto"/>
        <w:rPr>
          <w:lang w:val="pt-BR"/>
        </w:rPr>
      </w:pPr>
      <w:r>
        <w:rPr>
          <w:lang w:val="pt-BR"/>
        </w:rPr>
        <w:lastRenderedPageBreak/>
        <w:t>A t</w:t>
      </w:r>
      <w:r w:rsidR="009A26F0">
        <w:rPr>
          <w:lang w:val="pt-BR"/>
        </w:rPr>
        <w:t xml:space="preserve">ela de </w:t>
      </w:r>
      <w:r>
        <w:rPr>
          <w:lang w:val="pt-BR"/>
        </w:rPr>
        <w:t>edi</w:t>
      </w:r>
      <w:r w:rsidR="009A26F0">
        <w:rPr>
          <w:lang w:val="pt-BR"/>
        </w:rPr>
        <w:t>ção</w:t>
      </w:r>
      <w:r w:rsidR="009A26F0" w:rsidRPr="000C2C9F">
        <w:rPr>
          <w:lang w:val="pt-BR"/>
        </w:rPr>
        <w:t xml:space="preserve"> de reservas foi feita pa</w:t>
      </w:r>
      <w:r w:rsidR="009A26F0">
        <w:rPr>
          <w:lang w:val="pt-BR"/>
        </w:rPr>
        <w:t>ra uma atualização dos dados da</w:t>
      </w:r>
      <w:r w:rsidR="0026623B">
        <w:rPr>
          <w:lang w:val="pt-BR"/>
        </w:rPr>
        <w:t xml:space="preserve"> </w:t>
      </w:r>
      <w:r w:rsidR="009A26F0" w:rsidRPr="000C2C9F">
        <w:rPr>
          <w:lang w:val="pt-BR"/>
        </w:rPr>
        <w:t>reserva que podem mudar, os campos a seguir são modificados pela seleção do id da reserva</w:t>
      </w:r>
      <w:r w:rsidR="009A26F0">
        <w:rPr>
          <w:lang w:val="pt-BR"/>
        </w:rPr>
        <w:t xml:space="preserve"> n</w:t>
      </w:r>
      <w:r>
        <w:rPr>
          <w:lang w:val="pt-BR"/>
        </w:rPr>
        <w:t>o</w:t>
      </w:r>
      <w:r w:rsidR="009A26F0">
        <w:rPr>
          <w:lang w:val="pt-BR"/>
        </w:rPr>
        <w:t xml:space="preserve"> qual </w:t>
      </w:r>
      <w:r w:rsidR="009A26F0" w:rsidRPr="000C2C9F">
        <w:rPr>
          <w:lang w:val="pt-BR"/>
        </w:rPr>
        <w:t>o nome aparece automaticamente em um campo não modificável abaixo do id para ter certeza de que</w:t>
      </w:r>
      <w:r>
        <w:rPr>
          <w:lang w:val="pt-BR"/>
        </w:rPr>
        <w:t xml:space="preserve"> o usuário</w:t>
      </w:r>
      <w:r w:rsidR="009A26F0" w:rsidRPr="000C2C9F">
        <w:rPr>
          <w:lang w:val="pt-BR"/>
        </w:rPr>
        <w:t xml:space="preserve"> se</w:t>
      </w:r>
      <w:r w:rsidR="009A26F0">
        <w:rPr>
          <w:lang w:val="pt-BR"/>
        </w:rPr>
        <w:t>lecionou o hóspede c</w:t>
      </w:r>
      <w:r>
        <w:rPr>
          <w:lang w:val="pt-BR"/>
        </w:rPr>
        <w:t>orreto.</w:t>
      </w:r>
    </w:p>
    <w:p w14:paraId="3A267033" w14:textId="77777777" w:rsidR="00257A7D" w:rsidRPr="003D7C1B" w:rsidRDefault="00257A7D" w:rsidP="009A26F0">
      <w:pPr>
        <w:spacing w:line="360" w:lineRule="auto"/>
        <w:rPr>
          <w:lang w:val="pt-BR"/>
        </w:rPr>
      </w:pPr>
    </w:p>
    <w:p w14:paraId="13BB483A" w14:textId="77777777" w:rsidR="009A26F0" w:rsidRDefault="009A26F0" w:rsidP="009A26F0">
      <w:pPr>
        <w:keepNext/>
        <w:spacing w:line="360" w:lineRule="auto"/>
      </w:pPr>
      <w:r>
        <w:rPr>
          <w:noProof/>
          <w:lang w:val="pt-BR" w:eastAsia="pt-BR"/>
        </w:rPr>
        <w:drawing>
          <wp:inline distT="0" distB="0" distL="0" distR="0" wp14:anchorId="4AF1A93C" wp14:editId="33F6501E">
            <wp:extent cx="5753735" cy="3140075"/>
            <wp:effectExtent l="0" t="0" r="0" b="3175"/>
            <wp:docPr id="99" name="Imagem 99" descr="Z:\TCC final\hotel\modificar-reser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TCC final\hotel\modificar-reserv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12CEA4AD" w14:textId="77777777" w:rsidR="009A26F0" w:rsidRDefault="009A26F0" w:rsidP="009A26F0">
      <w:pPr>
        <w:pStyle w:val="Legenda"/>
        <w:spacing w:line="360" w:lineRule="auto"/>
        <w:rPr>
          <w:lang w:val="pt-BR"/>
        </w:rPr>
      </w:pPr>
      <w:bookmarkStart w:id="201" w:name="_Toc23521578"/>
      <w:r w:rsidRPr="002030B9">
        <w:rPr>
          <w:lang w:val="pt-BR"/>
        </w:rPr>
        <w:t xml:space="preserve">Figura </w:t>
      </w:r>
      <w:r>
        <w:fldChar w:fldCharType="begin"/>
      </w:r>
      <w:r w:rsidRPr="002030B9">
        <w:rPr>
          <w:lang w:val="pt-BR"/>
        </w:rPr>
        <w:instrText xml:space="preserve"> SEQ Figura \* ARABIC </w:instrText>
      </w:r>
      <w:r>
        <w:fldChar w:fldCharType="separate"/>
      </w:r>
      <w:r>
        <w:rPr>
          <w:noProof/>
          <w:lang w:val="pt-BR"/>
        </w:rPr>
        <w:t>26</w:t>
      </w:r>
      <w:r>
        <w:fldChar w:fldCharType="end"/>
      </w:r>
      <w:r w:rsidRPr="002030B9">
        <w:rPr>
          <w:lang w:val="pt-BR"/>
        </w:rPr>
        <w:t xml:space="preserve"> -  Tela </w:t>
      </w:r>
      <w:r>
        <w:rPr>
          <w:lang w:val="pt-BR"/>
        </w:rPr>
        <w:t>de Editar Reserva</w:t>
      </w:r>
      <w:bookmarkEnd w:id="201"/>
      <w:r>
        <w:rPr>
          <w:lang w:val="pt-BR"/>
        </w:rPr>
        <w:t xml:space="preserve"> </w:t>
      </w:r>
    </w:p>
    <w:p w14:paraId="1C903EE4" w14:textId="77777777" w:rsidR="009A26F0" w:rsidRPr="00F003E9" w:rsidRDefault="009A26F0" w:rsidP="009A26F0">
      <w:pPr>
        <w:pStyle w:val="FontedasIlustraes"/>
      </w:pPr>
      <w:r>
        <w:t>Fonte: Própria</w:t>
      </w:r>
    </w:p>
    <w:p w14:paraId="64C97396" w14:textId="77777777" w:rsidR="009A26F0" w:rsidRPr="00F003E9" w:rsidRDefault="009A26F0" w:rsidP="009A26F0">
      <w:pPr>
        <w:pStyle w:val="FontedasIlustraes"/>
      </w:pPr>
    </w:p>
    <w:p w14:paraId="1F643BA1" w14:textId="77777777" w:rsidR="009A26F0" w:rsidRDefault="009A26F0" w:rsidP="009A26F0">
      <w:pPr>
        <w:spacing w:line="360" w:lineRule="auto"/>
        <w:rPr>
          <w:lang w:val="pt-BR"/>
        </w:rPr>
      </w:pPr>
      <w:r>
        <w:rPr>
          <w:lang w:val="pt-BR"/>
        </w:rPr>
        <w:br w:type="page"/>
      </w:r>
    </w:p>
    <w:p w14:paraId="478D6CC2" w14:textId="61516D2F" w:rsidR="00A528D3" w:rsidRDefault="00A528D3" w:rsidP="00A528D3">
      <w:pPr>
        <w:spacing w:line="360" w:lineRule="auto"/>
        <w:rPr>
          <w:lang w:val="pt-BR"/>
        </w:rPr>
      </w:pPr>
      <w:r>
        <w:rPr>
          <w:lang w:val="pt-BR"/>
        </w:rPr>
        <w:lastRenderedPageBreak/>
        <w:t>A t</w:t>
      </w:r>
      <w:r w:rsidR="009A26F0" w:rsidRPr="000C2C9F">
        <w:rPr>
          <w:lang w:val="pt-BR"/>
        </w:rPr>
        <w:t>ela de cadastro de pagamento foi feita para cadastrar um pagamento</w:t>
      </w:r>
      <w:r w:rsidR="00867A4D">
        <w:rPr>
          <w:lang w:val="pt-BR"/>
        </w:rPr>
        <w:t xml:space="preserve"> no sistema</w:t>
      </w:r>
      <w:r w:rsidR="009A26F0" w:rsidRPr="000C2C9F">
        <w:rPr>
          <w:lang w:val="pt-BR"/>
        </w:rPr>
        <w:t xml:space="preserve"> e gerenciar melhor a entrada e saída de dinheiro do hotel, é necessário preencher os seguintes campos para cadastrar um novo pagamento</w:t>
      </w:r>
      <w:r w:rsidR="00B13863">
        <w:rPr>
          <w:lang w:val="pt-BR"/>
        </w:rPr>
        <w:t>.</w:t>
      </w:r>
    </w:p>
    <w:p w14:paraId="0BD6967E" w14:textId="77777777" w:rsidR="00257A7D" w:rsidRPr="00A528D3" w:rsidRDefault="00257A7D" w:rsidP="00A528D3">
      <w:pPr>
        <w:spacing w:line="360" w:lineRule="auto"/>
        <w:rPr>
          <w:lang w:val="pt-BR"/>
        </w:rPr>
      </w:pPr>
    </w:p>
    <w:p w14:paraId="390633A7" w14:textId="77777777" w:rsidR="009A26F0" w:rsidRDefault="009A26F0" w:rsidP="009A26F0">
      <w:pPr>
        <w:keepNext/>
        <w:spacing w:line="360" w:lineRule="auto"/>
      </w:pPr>
      <w:r>
        <w:rPr>
          <w:noProof/>
          <w:lang w:val="pt-BR" w:eastAsia="pt-BR"/>
        </w:rPr>
        <w:drawing>
          <wp:inline distT="0" distB="0" distL="0" distR="0" wp14:anchorId="0B6C6944" wp14:editId="590F0B6D">
            <wp:extent cx="5753735" cy="3140075"/>
            <wp:effectExtent l="0" t="0" r="0" b="3175"/>
            <wp:docPr id="100" name="Imagem 100" descr="Z:\TCC final\hotel\cadastrar-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TCC final\hotel\cadastrar-pagament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3DF86A21" w14:textId="77777777" w:rsidR="009A26F0" w:rsidRDefault="009A26F0" w:rsidP="009A26F0">
      <w:pPr>
        <w:pStyle w:val="Legenda"/>
        <w:spacing w:line="360" w:lineRule="auto"/>
        <w:rPr>
          <w:lang w:val="pt-BR"/>
        </w:rPr>
      </w:pPr>
      <w:bookmarkStart w:id="202" w:name="_Toc23521579"/>
      <w:r w:rsidRPr="001763FD">
        <w:rPr>
          <w:lang w:val="pt-BR"/>
        </w:rPr>
        <w:t xml:space="preserve">Figura </w:t>
      </w:r>
      <w:r>
        <w:fldChar w:fldCharType="begin"/>
      </w:r>
      <w:r w:rsidRPr="001763FD">
        <w:rPr>
          <w:lang w:val="pt-BR"/>
        </w:rPr>
        <w:instrText xml:space="preserve"> SEQ Figura \* ARABIC </w:instrText>
      </w:r>
      <w:r>
        <w:fldChar w:fldCharType="separate"/>
      </w:r>
      <w:r>
        <w:rPr>
          <w:noProof/>
          <w:lang w:val="pt-BR"/>
        </w:rPr>
        <w:t>27</w:t>
      </w:r>
      <w:r>
        <w:fldChar w:fldCharType="end"/>
      </w:r>
      <w:r w:rsidRPr="001763FD">
        <w:rPr>
          <w:lang w:val="pt-BR"/>
        </w:rPr>
        <w:t xml:space="preserve"> - Tela </w:t>
      </w:r>
      <w:r>
        <w:rPr>
          <w:lang w:val="pt-BR"/>
        </w:rPr>
        <w:t>de Cadastrar Pagamento</w:t>
      </w:r>
      <w:bookmarkEnd w:id="202"/>
      <w:r>
        <w:rPr>
          <w:lang w:val="pt-BR"/>
        </w:rPr>
        <w:t xml:space="preserve"> </w:t>
      </w:r>
    </w:p>
    <w:p w14:paraId="7E0C535E" w14:textId="77777777" w:rsidR="009A26F0" w:rsidRPr="00F003E9" w:rsidRDefault="009A26F0" w:rsidP="009A26F0">
      <w:pPr>
        <w:pStyle w:val="FontedasIlustraes"/>
      </w:pPr>
      <w:r>
        <w:t>Fonte: Própria</w:t>
      </w:r>
    </w:p>
    <w:p w14:paraId="39E7461E" w14:textId="77777777" w:rsidR="009A26F0" w:rsidRPr="00F003E9" w:rsidRDefault="009A26F0" w:rsidP="009A26F0">
      <w:pPr>
        <w:pStyle w:val="FontedasIlustraes"/>
      </w:pPr>
    </w:p>
    <w:p w14:paraId="7879C83C" w14:textId="77777777" w:rsidR="009A26F0" w:rsidRPr="001763FD" w:rsidRDefault="009A26F0" w:rsidP="009A26F0">
      <w:pPr>
        <w:pStyle w:val="FontedasIlustraes"/>
        <w:spacing w:line="360" w:lineRule="auto"/>
      </w:pPr>
      <w:r w:rsidRPr="001763FD">
        <w:br w:type="page"/>
      </w:r>
    </w:p>
    <w:p w14:paraId="6AAE663B" w14:textId="206F476B" w:rsidR="009A26F0" w:rsidRDefault="00B84FD0" w:rsidP="009A26F0">
      <w:pPr>
        <w:spacing w:line="360" w:lineRule="auto"/>
        <w:rPr>
          <w:lang w:val="pt-BR"/>
        </w:rPr>
      </w:pPr>
      <w:r>
        <w:rPr>
          <w:lang w:val="pt-BR"/>
        </w:rPr>
        <w:lastRenderedPageBreak/>
        <w:t>A t</w:t>
      </w:r>
      <w:r w:rsidR="009A26F0" w:rsidRPr="000C2C9F">
        <w:rPr>
          <w:lang w:val="pt-BR"/>
        </w:rPr>
        <w:t>ela de exclusão de pagamentos foi feita para excluir um pagamento facilmente pela seleção da descrição, mostrando todas as informações do pagamento</w:t>
      </w:r>
      <w:r w:rsidR="00C576D4">
        <w:rPr>
          <w:lang w:val="pt-BR"/>
        </w:rPr>
        <w:t xml:space="preserve"> em </w:t>
      </w:r>
      <w:r w:rsidR="00ED2FB9">
        <w:rPr>
          <w:lang w:val="pt-BR"/>
        </w:rPr>
        <w:t xml:space="preserve">um campo </w:t>
      </w:r>
      <w:r w:rsidR="009A26F0" w:rsidRPr="000C2C9F">
        <w:rPr>
          <w:lang w:val="pt-BR"/>
        </w:rPr>
        <w:t xml:space="preserve">para não haver confusão e possivelmente excluir </w:t>
      </w:r>
      <w:r w:rsidR="00A73143">
        <w:rPr>
          <w:lang w:val="pt-BR"/>
        </w:rPr>
        <w:t>um</w:t>
      </w:r>
      <w:r w:rsidR="009A26F0" w:rsidRPr="000C2C9F">
        <w:rPr>
          <w:lang w:val="pt-BR"/>
        </w:rPr>
        <w:t xml:space="preserve"> pagamento errado.</w:t>
      </w:r>
    </w:p>
    <w:p w14:paraId="6813883E" w14:textId="77777777" w:rsidR="00257A7D" w:rsidRPr="003D7C1B" w:rsidRDefault="00257A7D" w:rsidP="009A26F0">
      <w:pPr>
        <w:spacing w:line="360" w:lineRule="auto"/>
        <w:rPr>
          <w:lang w:val="pt-BR"/>
        </w:rPr>
      </w:pPr>
    </w:p>
    <w:p w14:paraId="3F94C92A" w14:textId="77777777" w:rsidR="009A26F0" w:rsidRDefault="009A26F0" w:rsidP="009A26F0">
      <w:pPr>
        <w:keepNext/>
        <w:spacing w:line="360" w:lineRule="auto"/>
      </w:pPr>
      <w:r>
        <w:rPr>
          <w:noProof/>
          <w:lang w:val="pt-BR" w:eastAsia="pt-BR"/>
        </w:rPr>
        <w:drawing>
          <wp:inline distT="0" distB="0" distL="0" distR="0" wp14:anchorId="31363781" wp14:editId="07FC20B7">
            <wp:extent cx="5753735" cy="3140075"/>
            <wp:effectExtent l="0" t="0" r="0" b="3175"/>
            <wp:docPr id="101" name="Imagem 101" descr="Z:\TCC final\hotel\excluir-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TCC final\hotel\excluir-pagamento.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49F62108" w14:textId="77777777" w:rsidR="009A26F0" w:rsidRDefault="009A26F0" w:rsidP="009A26F0">
      <w:pPr>
        <w:pStyle w:val="Legenda"/>
        <w:spacing w:line="360" w:lineRule="auto"/>
        <w:rPr>
          <w:lang w:val="pt-BR"/>
        </w:rPr>
      </w:pPr>
      <w:bookmarkStart w:id="203" w:name="_Toc23521580"/>
      <w:r w:rsidRPr="004C36B7">
        <w:rPr>
          <w:lang w:val="pt-BR"/>
        </w:rPr>
        <w:t xml:space="preserve">Figura </w:t>
      </w:r>
      <w:r>
        <w:fldChar w:fldCharType="begin"/>
      </w:r>
      <w:r w:rsidRPr="004C36B7">
        <w:rPr>
          <w:lang w:val="pt-BR"/>
        </w:rPr>
        <w:instrText xml:space="preserve"> SEQ Figura \* ARABIC </w:instrText>
      </w:r>
      <w:r>
        <w:fldChar w:fldCharType="separate"/>
      </w:r>
      <w:r>
        <w:rPr>
          <w:noProof/>
          <w:lang w:val="pt-BR"/>
        </w:rPr>
        <w:t>28</w:t>
      </w:r>
      <w:r>
        <w:fldChar w:fldCharType="end"/>
      </w:r>
      <w:r w:rsidRPr="004C36B7">
        <w:rPr>
          <w:lang w:val="pt-BR"/>
        </w:rPr>
        <w:t xml:space="preserve"> - Tela </w:t>
      </w:r>
      <w:r>
        <w:rPr>
          <w:lang w:val="pt-BR"/>
        </w:rPr>
        <w:t>de Excluir Pagamento</w:t>
      </w:r>
      <w:bookmarkEnd w:id="203"/>
      <w:r>
        <w:rPr>
          <w:lang w:val="pt-BR"/>
        </w:rPr>
        <w:t xml:space="preserve"> </w:t>
      </w:r>
    </w:p>
    <w:p w14:paraId="025E0268" w14:textId="77777777" w:rsidR="009A26F0" w:rsidRPr="00F003E9" w:rsidRDefault="009A26F0" w:rsidP="009A26F0">
      <w:pPr>
        <w:pStyle w:val="FontedasIlustraes"/>
      </w:pPr>
      <w:r>
        <w:t>Fonte: Própria</w:t>
      </w:r>
    </w:p>
    <w:p w14:paraId="6B8F02BB" w14:textId="77777777" w:rsidR="009A26F0" w:rsidRPr="00F003E9" w:rsidRDefault="009A26F0" w:rsidP="009A26F0">
      <w:pPr>
        <w:pStyle w:val="FontedasIlustraes"/>
      </w:pPr>
    </w:p>
    <w:p w14:paraId="6868AD8E" w14:textId="77777777" w:rsidR="009A26F0" w:rsidRPr="004C36B7" w:rsidRDefault="009A26F0" w:rsidP="009A26F0">
      <w:pPr>
        <w:pStyle w:val="FontedasIlustraes"/>
        <w:spacing w:line="360" w:lineRule="auto"/>
      </w:pPr>
    </w:p>
    <w:p w14:paraId="12D70777" w14:textId="77777777" w:rsidR="009A26F0" w:rsidRDefault="009A26F0" w:rsidP="009A26F0">
      <w:pPr>
        <w:spacing w:line="360" w:lineRule="auto"/>
        <w:rPr>
          <w:lang w:val="pt-BR"/>
        </w:rPr>
      </w:pPr>
      <w:r>
        <w:rPr>
          <w:lang w:val="pt-BR"/>
        </w:rPr>
        <w:br w:type="page"/>
      </w:r>
    </w:p>
    <w:p w14:paraId="43B09E6E" w14:textId="21E493A9" w:rsidR="009A26F0" w:rsidRDefault="003F4876" w:rsidP="009A26F0">
      <w:pPr>
        <w:spacing w:line="360" w:lineRule="auto"/>
        <w:rPr>
          <w:lang w:val="pt-BR"/>
        </w:rPr>
      </w:pPr>
      <w:r>
        <w:rPr>
          <w:lang w:val="pt-BR"/>
        </w:rPr>
        <w:lastRenderedPageBreak/>
        <w:t>A t</w:t>
      </w:r>
      <w:r w:rsidR="009A26F0" w:rsidRPr="000C2C9F">
        <w:rPr>
          <w:lang w:val="pt-BR"/>
        </w:rPr>
        <w:t>ela de visualização de pagamentos foi feita para uma visualização rápida das informações</w:t>
      </w:r>
      <w:r>
        <w:rPr>
          <w:lang w:val="pt-BR"/>
        </w:rPr>
        <w:t xml:space="preserve"> dos pagamentos </w:t>
      </w:r>
      <w:r w:rsidR="009A26F0" w:rsidRPr="000C2C9F">
        <w:rPr>
          <w:lang w:val="pt-BR"/>
        </w:rPr>
        <w:t>pesquisando o pagamento pela descrição e exibindo todas as informações em um campo abaixo da tabela</w:t>
      </w:r>
      <w:r w:rsidR="00876F6F">
        <w:rPr>
          <w:lang w:val="pt-BR"/>
        </w:rPr>
        <w:t>.</w:t>
      </w:r>
    </w:p>
    <w:p w14:paraId="590172AA" w14:textId="77777777" w:rsidR="00257A7D" w:rsidRPr="003D7C1B" w:rsidRDefault="00257A7D" w:rsidP="009A26F0">
      <w:pPr>
        <w:spacing w:line="360" w:lineRule="auto"/>
        <w:rPr>
          <w:lang w:val="pt-BR"/>
        </w:rPr>
      </w:pPr>
    </w:p>
    <w:p w14:paraId="69BACB02" w14:textId="77777777" w:rsidR="009A26F0" w:rsidRDefault="009A26F0" w:rsidP="009A26F0">
      <w:pPr>
        <w:keepNext/>
        <w:spacing w:line="360" w:lineRule="auto"/>
      </w:pPr>
      <w:r>
        <w:rPr>
          <w:noProof/>
          <w:lang w:val="pt-BR" w:eastAsia="pt-BR"/>
        </w:rPr>
        <w:drawing>
          <wp:inline distT="0" distB="0" distL="0" distR="0" wp14:anchorId="6E7FBF94" wp14:editId="35E58C53">
            <wp:extent cx="5753735" cy="3131185"/>
            <wp:effectExtent l="0" t="0" r="0" b="0"/>
            <wp:docPr id="102" name="Imagem 102" descr="Z:\TCC final\hotel\ver-pag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TCC final\hotel\ver-pagamento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3E0AFEE4" w14:textId="77777777" w:rsidR="009A26F0" w:rsidRDefault="009A26F0" w:rsidP="009A26F0">
      <w:pPr>
        <w:pStyle w:val="Legenda"/>
        <w:spacing w:line="360" w:lineRule="auto"/>
        <w:rPr>
          <w:lang w:val="pt-BR"/>
        </w:rPr>
      </w:pPr>
      <w:bookmarkStart w:id="204" w:name="_Toc23521581"/>
      <w:r w:rsidRPr="001763FD">
        <w:rPr>
          <w:lang w:val="pt-BR"/>
        </w:rPr>
        <w:t xml:space="preserve">Figura </w:t>
      </w:r>
      <w:r>
        <w:fldChar w:fldCharType="begin"/>
      </w:r>
      <w:r w:rsidRPr="001763FD">
        <w:rPr>
          <w:lang w:val="pt-BR"/>
        </w:rPr>
        <w:instrText xml:space="preserve"> SEQ Figura \* ARABIC </w:instrText>
      </w:r>
      <w:r>
        <w:fldChar w:fldCharType="separate"/>
      </w:r>
      <w:r>
        <w:rPr>
          <w:noProof/>
          <w:lang w:val="pt-BR"/>
        </w:rPr>
        <w:t>29</w:t>
      </w:r>
      <w:r>
        <w:fldChar w:fldCharType="end"/>
      </w:r>
      <w:r w:rsidRPr="001763FD">
        <w:rPr>
          <w:lang w:val="pt-BR"/>
        </w:rPr>
        <w:t xml:space="preserve"> - Tela </w:t>
      </w:r>
      <w:r>
        <w:rPr>
          <w:lang w:val="pt-BR"/>
        </w:rPr>
        <w:t>de Ver Pagamento</w:t>
      </w:r>
      <w:bookmarkEnd w:id="204"/>
    </w:p>
    <w:p w14:paraId="46E151A3" w14:textId="77777777" w:rsidR="009A26F0" w:rsidRPr="00F003E9" w:rsidRDefault="009A26F0" w:rsidP="009A26F0">
      <w:pPr>
        <w:pStyle w:val="FontedasIlustraes"/>
      </w:pPr>
      <w:r>
        <w:t>Fonte: Própria</w:t>
      </w:r>
    </w:p>
    <w:p w14:paraId="4D05A7C4" w14:textId="77777777" w:rsidR="009A26F0" w:rsidRDefault="009A26F0" w:rsidP="009A26F0">
      <w:pPr>
        <w:pStyle w:val="Legenda"/>
        <w:spacing w:line="360" w:lineRule="auto"/>
        <w:rPr>
          <w:lang w:val="pt-BR"/>
        </w:rPr>
      </w:pPr>
      <w:r>
        <w:rPr>
          <w:lang w:val="pt-BR"/>
        </w:rPr>
        <w:t xml:space="preserve"> </w:t>
      </w:r>
    </w:p>
    <w:p w14:paraId="6D01E3F7" w14:textId="77777777" w:rsidR="009A26F0" w:rsidRDefault="009A26F0" w:rsidP="009A26F0">
      <w:pPr>
        <w:spacing w:line="360" w:lineRule="auto"/>
        <w:rPr>
          <w:lang w:val="pt-BR"/>
        </w:rPr>
      </w:pPr>
    </w:p>
    <w:p w14:paraId="7C936BCB" w14:textId="77777777" w:rsidR="009A26F0" w:rsidRDefault="009A26F0" w:rsidP="009A26F0">
      <w:pPr>
        <w:spacing w:line="360" w:lineRule="auto"/>
        <w:rPr>
          <w:lang w:val="pt-BR"/>
        </w:rPr>
      </w:pPr>
    </w:p>
    <w:p w14:paraId="3E9B4EB2" w14:textId="77777777" w:rsidR="009A26F0" w:rsidRDefault="009A26F0" w:rsidP="009A26F0">
      <w:pPr>
        <w:spacing w:line="360" w:lineRule="auto"/>
        <w:rPr>
          <w:lang w:val="pt-BR"/>
        </w:rPr>
      </w:pPr>
      <w:r>
        <w:rPr>
          <w:lang w:val="pt-BR"/>
        </w:rPr>
        <w:br w:type="page"/>
      </w:r>
    </w:p>
    <w:p w14:paraId="1F3A9E61" w14:textId="065622EF" w:rsidR="009A26F0" w:rsidRDefault="004E0F2A" w:rsidP="009A26F0">
      <w:pPr>
        <w:spacing w:line="360" w:lineRule="auto"/>
        <w:rPr>
          <w:lang w:val="pt-BR"/>
        </w:rPr>
      </w:pPr>
      <w:r>
        <w:rPr>
          <w:lang w:val="pt-BR"/>
        </w:rPr>
        <w:lastRenderedPageBreak/>
        <w:t>A t</w:t>
      </w:r>
      <w:r w:rsidR="009A26F0">
        <w:rPr>
          <w:lang w:val="pt-BR"/>
        </w:rPr>
        <w:t xml:space="preserve">ela de </w:t>
      </w:r>
      <w:r w:rsidR="001C4E73">
        <w:rPr>
          <w:lang w:val="pt-BR"/>
        </w:rPr>
        <w:t>edi</w:t>
      </w:r>
      <w:r w:rsidR="009A26F0">
        <w:rPr>
          <w:lang w:val="pt-BR"/>
        </w:rPr>
        <w:t>ção</w:t>
      </w:r>
      <w:r w:rsidR="009A26F0" w:rsidRPr="000C2C9F">
        <w:rPr>
          <w:lang w:val="pt-BR"/>
        </w:rPr>
        <w:t xml:space="preserve"> de pagamentos foi feita para uma atualização dos dados do pagamento que podem mudar, os campos a seguir são modificados pela seleção do id do pagamento</w:t>
      </w:r>
      <w:r w:rsidR="001C4E73">
        <w:rPr>
          <w:lang w:val="pt-BR"/>
        </w:rPr>
        <w:t>.</w:t>
      </w:r>
    </w:p>
    <w:p w14:paraId="3186E472" w14:textId="77777777" w:rsidR="00257A7D" w:rsidRPr="003D7C1B" w:rsidRDefault="00257A7D" w:rsidP="009A26F0">
      <w:pPr>
        <w:spacing w:line="360" w:lineRule="auto"/>
        <w:rPr>
          <w:lang w:val="pt-BR"/>
        </w:rPr>
      </w:pPr>
    </w:p>
    <w:p w14:paraId="26DAA4BD" w14:textId="77777777" w:rsidR="009A26F0" w:rsidRDefault="009A26F0" w:rsidP="009A26F0">
      <w:pPr>
        <w:keepNext/>
        <w:spacing w:line="360" w:lineRule="auto"/>
      </w:pPr>
      <w:r>
        <w:rPr>
          <w:noProof/>
          <w:lang w:val="pt-BR" w:eastAsia="pt-BR"/>
        </w:rPr>
        <w:drawing>
          <wp:inline distT="0" distB="0" distL="0" distR="0" wp14:anchorId="424513DC" wp14:editId="6F17B23D">
            <wp:extent cx="5753735" cy="3140075"/>
            <wp:effectExtent l="0" t="0" r="0" b="3175"/>
            <wp:docPr id="103" name="Imagem 103" descr="Z:\TCC final\hotel\modificar-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TCC final\hotel\modificar-pagament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2CEEB4A9" w14:textId="77777777" w:rsidR="009A26F0" w:rsidRDefault="009A26F0" w:rsidP="009A26F0">
      <w:pPr>
        <w:pStyle w:val="Legenda"/>
        <w:spacing w:line="360" w:lineRule="auto"/>
        <w:rPr>
          <w:lang w:val="pt-BR"/>
        </w:rPr>
      </w:pPr>
      <w:bookmarkStart w:id="205" w:name="_Toc23521582"/>
      <w:r w:rsidRPr="001763FD">
        <w:rPr>
          <w:lang w:val="pt-BR"/>
        </w:rPr>
        <w:t xml:space="preserve">Figura </w:t>
      </w:r>
      <w:r>
        <w:fldChar w:fldCharType="begin"/>
      </w:r>
      <w:r w:rsidRPr="001763FD">
        <w:rPr>
          <w:lang w:val="pt-BR"/>
        </w:rPr>
        <w:instrText xml:space="preserve"> SEQ Figura \* ARABIC </w:instrText>
      </w:r>
      <w:r>
        <w:fldChar w:fldCharType="separate"/>
      </w:r>
      <w:r>
        <w:rPr>
          <w:noProof/>
          <w:lang w:val="pt-BR"/>
        </w:rPr>
        <w:t>30</w:t>
      </w:r>
      <w:r>
        <w:fldChar w:fldCharType="end"/>
      </w:r>
      <w:r w:rsidRPr="001763FD">
        <w:rPr>
          <w:lang w:val="pt-BR"/>
        </w:rPr>
        <w:t xml:space="preserve"> - Tela </w:t>
      </w:r>
      <w:r>
        <w:rPr>
          <w:lang w:val="pt-BR"/>
        </w:rPr>
        <w:t>de Editar Pagamento</w:t>
      </w:r>
      <w:bookmarkEnd w:id="205"/>
      <w:r>
        <w:rPr>
          <w:lang w:val="pt-BR"/>
        </w:rPr>
        <w:t xml:space="preserve"> </w:t>
      </w:r>
    </w:p>
    <w:p w14:paraId="5C95949B" w14:textId="77777777" w:rsidR="009A26F0" w:rsidRPr="00F003E9" w:rsidRDefault="009A26F0" w:rsidP="009A26F0">
      <w:pPr>
        <w:pStyle w:val="FontedasIlustraes"/>
      </w:pPr>
      <w:r>
        <w:t>Fonte: Própria</w:t>
      </w:r>
    </w:p>
    <w:p w14:paraId="7172D6A5" w14:textId="77777777" w:rsidR="009A26F0" w:rsidRPr="00F003E9" w:rsidRDefault="009A26F0" w:rsidP="009A26F0">
      <w:pPr>
        <w:pStyle w:val="FontedasIlustraes"/>
      </w:pPr>
    </w:p>
    <w:p w14:paraId="5DA17E10" w14:textId="77777777" w:rsidR="009A26F0" w:rsidRPr="001763FD" w:rsidRDefault="009A26F0" w:rsidP="009A26F0">
      <w:pPr>
        <w:pStyle w:val="FontedasIlustraes"/>
        <w:spacing w:line="360" w:lineRule="auto"/>
        <w:jc w:val="both"/>
      </w:pPr>
      <w:r w:rsidRPr="001763FD">
        <w:br w:type="page"/>
      </w:r>
    </w:p>
    <w:p w14:paraId="73AAA007" w14:textId="61F2AC6F" w:rsidR="009A26F0" w:rsidRDefault="001E06FC" w:rsidP="009A26F0">
      <w:pPr>
        <w:spacing w:line="360" w:lineRule="auto"/>
        <w:rPr>
          <w:lang w:val="pt-BR"/>
        </w:rPr>
      </w:pPr>
      <w:r>
        <w:rPr>
          <w:lang w:val="pt-BR"/>
        </w:rPr>
        <w:lastRenderedPageBreak/>
        <w:t>A t</w:t>
      </w:r>
      <w:r w:rsidR="009A26F0" w:rsidRPr="000C2C9F">
        <w:rPr>
          <w:lang w:val="pt-BR"/>
        </w:rPr>
        <w:t>ela de cadastro de lembretes foi feita para cadastrar um lembrete</w:t>
      </w:r>
      <w:r w:rsidR="007B0617">
        <w:rPr>
          <w:lang w:val="pt-BR"/>
        </w:rPr>
        <w:t xml:space="preserve"> no sistema</w:t>
      </w:r>
      <w:r w:rsidR="009A26F0" w:rsidRPr="000C2C9F">
        <w:rPr>
          <w:lang w:val="pt-BR"/>
        </w:rPr>
        <w:t xml:space="preserve"> e ajudar os funcionários a lembrarem de algum evento importante que venha a ocorrer no hotel</w:t>
      </w:r>
      <w:r w:rsidR="007B0617">
        <w:rPr>
          <w:lang w:val="pt-BR"/>
        </w:rPr>
        <w:t xml:space="preserve"> ou algo relacionado</w:t>
      </w:r>
      <w:r w:rsidR="009A26F0" w:rsidRPr="000C2C9F">
        <w:rPr>
          <w:lang w:val="pt-BR"/>
        </w:rPr>
        <w:t xml:space="preserve">, para cadastrar um novo lembrete é necessário preencher os </w:t>
      </w:r>
      <w:r w:rsidR="007B0617">
        <w:rPr>
          <w:lang w:val="pt-BR"/>
        </w:rPr>
        <w:t xml:space="preserve">seguintes </w:t>
      </w:r>
      <w:r w:rsidR="009A26F0" w:rsidRPr="000C2C9F">
        <w:rPr>
          <w:lang w:val="pt-BR"/>
        </w:rPr>
        <w:t>campos</w:t>
      </w:r>
      <w:r w:rsidR="007B0617">
        <w:rPr>
          <w:lang w:val="pt-BR"/>
        </w:rPr>
        <w:t>.</w:t>
      </w:r>
    </w:p>
    <w:p w14:paraId="35CE032E" w14:textId="77777777" w:rsidR="00257A7D" w:rsidRPr="003D7C1B" w:rsidRDefault="00257A7D" w:rsidP="009A26F0">
      <w:pPr>
        <w:spacing w:line="360" w:lineRule="auto"/>
        <w:rPr>
          <w:lang w:val="pt-BR"/>
        </w:rPr>
      </w:pPr>
    </w:p>
    <w:p w14:paraId="73CA101F" w14:textId="77777777" w:rsidR="009A26F0" w:rsidRDefault="009A26F0" w:rsidP="009A26F0">
      <w:pPr>
        <w:keepNext/>
        <w:spacing w:line="360" w:lineRule="auto"/>
      </w:pPr>
      <w:r>
        <w:rPr>
          <w:noProof/>
          <w:lang w:val="pt-BR" w:eastAsia="pt-BR"/>
        </w:rPr>
        <w:drawing>
          <wp:inline distT="0" distB="0" distL="0" distR="0" wp14:anchorId="7B1DCDC2" wp14:editId="416B9891">
            <wp:extent cx="5753735" cy="3148330"/>
            <wp:effectExtent l="0" t="0" r="0" b="0"/>
            <wp:docPr id="104" name="Imagem 104" descr="Z:\TCC final\hotel\cadastrar-lembr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Z:\TCC final\hotel\cadastrar-lembre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735" cy="3148330"/>
                    </a:xfrm>
                    <a:prstGeom prst="rect">
                      <a:avLst/>
                    </a:prstGeom>
                    <a:noFill/>
                    <a:ln>
                      <a:noFill/>
                    </a:ln>
                  </pic:spPr>
                </pic:pic>
              </a:graphicData>
            </a:graphic>
          </wp:inline>
        </w:drawing>
      </w:r>
    </w:p>
    <w:p w14:paraId="29D95E8A" w14:textId="77777777" w:rsidR="009A26F0" w:rsidRDefault="009A26F0" w:rsidP="009A26F0">
      <w:pPr>
        <w:pStyle w:val="Legenda"/>
        <w:spacing w:line="360" w:lineRule="auto"/>
        <w:rPr>
          <w:lang w:val="pt-BR"/>
        </w:rPr>
      </w:pPr>
      <w:bookmarkStart w:id="206" w:name="_Toc23521583"/>
      <w:r w:rsidRPr="001763FD">
        <w:rPr>
          <w:lang w:val="pt-BR"/>
        </w:rPr>
        <w:t xml:space="preserve">Figura </w:t>
      </w:r>
      <w:r>
        <w:fldChar w:fldCharType="begin"/>
      </w:r>
      <w:r w:rsidRPr="001763FD">
        <w:rPr>
          <w:lang w:val="pt-BR"/>
        </w:rPr>
        <w:instrText xml:space="preserve"> SEQ Figura \* ARABIC </w:instrText>
      </w:r>
      <w:r>
        <w:fldChar w:fldCharType="separate"/>
      </w:r>
      <w:r>
        <w:rPr>
          <w:noProof/>
          <w:lang w:val="pt-BR"/>
        </w:rPr>
        <w:t>31</w:t>
      </w:r>
      <w:r>
        <w:fldChar w:fldCharType="end"/>
      </w:r>
      <w:r w:rsidRPr="001763FD">
        <w:rPr>
          <w:lang w:val="pt-BR"/>
        </w:rPr>
        <w:t xml:space="preserve"> - Tela </w:t>
      </w:r>
      <w:r>
        <w:rPr>
          <w:lang w:val="pt-BR"/>
        </w:rPr>
        <w:t>de Cadastrar Lembrete</w:t>
      </w:r>
      <w:bookmarkEnd w:id="206"/>
      <w:r>
        <w:rPr>
          <w:lang w:val="pt-BR"/>
        </w:rPr>
        <w:t xml:space="preserve"> </w:t>
      </w:r>
    </w:p>
    <w:p w14:paraId="130C8F8E" w14:textId="77777777" w:rsidR="009A26F0" w:rsidRPr="00F003E9" w:rsidRDefault="009A26F0" w:rsidP="009A26F0">
      <w:pPr>
        <w:pStyle w:val="FontedasIlustraes"/>
      </w:pPr>
      <w:r>
        <w:t>Fonte: Própria</w:t>
      </w:r>
    </w:p>
    <w:p w14:paraId="63EBEFA2" w14:textId="77777777" w:rsidR="009A26F0" w:rsidRPr="00F003E9" w:rsidRDefault="009A26F0" w:rsidP="009A26F0">
      <w:pPr>
        <w:pStyle w:val="FontedasIlustraes"/>
      </w:pPr>
    </w:p>
    <w:p w14:paraId="6D550AC4" w14:textId="77777777" w:rsidR="009A26F0" w:rsidRPr="001763FD" w:rsidRDefault="009A26F0" w:rsidP="009A26F0">
      <w:pPr>
        <w:pStyle w:val="FontedasIlustraes"/>
        <w:spacing w:line="360" w:lineRule="auto"/>
      </w:pPr>
    </w:p>
    <w:p w14:paraId="728AF723" w14:textId="77777777" w:rsidR="009A26F0" w:rsidRDefault="009A26F0" w:rsidP="009A26F0">
      <w:pPr>
        <w:spacing w:line="360" w:lineRule="auto"/>
        <w:rPr>
          <w:lang w:val="pt-BR"/>
        </w:rPr>
      </w:pPr>
    </w:p>
    <w:p w14:paraId="5837F652" w14:textId="77777777" w:rsidR="009A26F0" w:rsidRDefault="009A26F0" w:rsidP="009A26F0">
      <w:pPr>
        <w:spacing w:line="360" w:lineRule="auto"/>
        <w:rPr>
          <w:lang w:val="pt-BR"/>
        </w:rPr>
      </w:pPr>
      <w:r>
        <w:rPr>
          <w:lang w:val="pt-BR"/>
        </w:rPr>
        <w:br w:type="page"/>
      </w:r>
    </w:p>
    <w:p w14:paraId="4D6E4A81" w14:textId="66D5E517" w:rsidR="009A26F0" w:rsidRDefault="007B0617" w:rsidP="009A26F0">
      <w:pPr>
        <w:spacing w:line="360" w:lineRule="auto"/>
        <w:rPr>
          <w:lang w:val="pt-BR"/>
        </w:rPr>
      </w:pPr>
      <w:r>
        <w:rPr>
          <w:lang w:val="pt-BR"/>
        </w:rPr>
        <w:lastRenderedPageBreak/>
        <w:t>A t</w:t>
      </w:r>
      <w:r w:rsidR="009A26F0" w:rsidRPr="000C2C9F">
        <w:rPr>
          <w:lang w:val="pt-BR"/>
        </w:rPr>
        <w:t xml:space="preserve">ela de exclusão de lembretes foi feita para excluir um lembrete facilmente pela seleção da descrição em uma tabela, mostrando todas as informações do lembrete para não haver confusão e possivelmente excluir </w:t>
      </w:r>
      <w:r>
        <w:rPr>
          <w:lang w:val="pt-BR"/>
        </w:rPr>
        <w:t>um</w:t>
      </w:r>
      <w:r w:rsidR="009A26F0" w:rsidRPr="000C2C9F">
        <w:rPr>
          <w:lang w:val="pt-BR"/>
        </w:rPr>
        <w:t xml:space="preserve"> lembrete errado.</w:t>
      </w:r>
    </w:p>
    <w:p w14:paraId="36C2A249" w14:textId="77777777" w:rsidR="00257A7D" w:rsidRPr="003D7C1B" w:rsidRDefault="00257A7D" w:rsidP="009A26F0">
      <w:pPr>
        <w:spacing w:line="360" w:lineRule="auto"/>
        <w:rPr>
          <w:lang w:val="pt-BR"/>
        </w:rPr>
      </w:pPr>
    </w:p>
    <w:p w14:paraId="1B2D1580" w14:textId="77777777" w:rsidR="009A26F0" w:rsidRDefault="009A26F0" w:rsidP="009A26F0">
      <w:pPr>
        <w:keepNext/>
        <w:spacing w:line="360" w:lineRule="auto"/>
      </w:pPr>
      <w:r>
        <w:rPr>
          <w:noProof/>
          <w:lang w:val="pt-BR" w:eastAsia="pt-BR"/>
        </w:rPr>
        <w:drawing>
          <wp:inline distT="0" distB="0" distL="0" distR="0" wp14:anchorId="57C8CDB6" wp14:editId="4D88B38E">
            <wp:extent cx="5753735" cy="3140075"/>
            <wp:effectExtent l="0" t="0" r="0" b="3175"/>
            <wp:docPr id="105" name="Imagem 105" descr="Z:\TCC final\hotel\excluir-lembr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TCC final\hotel\excluir-lembre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2B9E92CA" w14:textId="77777777" w:rsidR="009A26F0" w:rsidRDefault="009A26F0" w:rsidP="009A26F0">
      <w:pPr>
        <w:pStyle w:val="Legenda"/>
        <w:spacing w:line="360" w:lineRule="auto"/>
        <w:rPr>
          <w:lang w:val="pt-BR"/>
        </w:rPr>
      </w:pPr>
      <w:bookmarkStart w:id="207" w:name="_Toc23521584"/>
      <w:r w:rsidRPr="001763FD">
        <w:rPr>
          <w:lang w:val="pt-BR"/>
        </w:rPr>
        <w:t xml:space="preserve">Figura </w:t>
      </w:r>
      <w:r>
        <w:fldChar w:fldCharType="begin"/>
      </w:r>
      <w:r w:rsidRPr="001763FD">
        <w:rPr>
          <w:lang w:val="pt-BR"/>
        </w:rPr>
        <w:instrText xml:space="preserve"> SEQ Figura \* ARABIC </w:instrText>
      </w:r>
      <w:r>
        <w:fldChar w:fldCharType="separate"/>
      </w:r>
      <w:r>
        <w:rPr>
          <w:noProof/>
          <w:lang w:val="pt-BR"/>
        </w:rPr>
        <w:t>32</w:t>
      </w:r>
      <w:r>
        <w:fldChar w:fldCharType="end"/>
      </w:r>
      <w:r w:rsidRPr="001763FD">
        <w:rPr>
          <w:lang w:val="pt-BR"/>
        </w:rPr>
        <w:t xml:space="preserve"> - Tela </w:t>
      </w:r>
      <w:r>
        <w:rPr>
          <w:lang w:val="pt-BR"/>
        </w:rPr>
        <w:t>de Excluir Lembrete</w:t>
      </w:r>
      <w:bookmarkEnd w:id="207"/>
      <w:r>
        <w:rPr>
          <w:lang w:val="pt-BR"/>
        </w:rPr>
        <w:t xml:space="preserve"> </w:t>
      </w:r>
    </w:p>
    <w:p w14:paraId="7D720733" w14:textId="77777777" w:rsidR="009A26F0" w:rsidRPr="00F003E9" w:rsidRDefault="009A26F0" w:rsidP="009A26F0">
      <w:pPr>
        <w:pStyle w:val="FontedasIlustraes"/>
      </w:pPr>
      <w:r>
        <w:t>Fonte: Própria</w:t>
      </w:r>
    </w:p>
    <w:p w14:paraId="1A8B3C18" w14:textId="77777777" w:rsidR="009A26F0" w:rsidRPr="00F003E9" w:rsidRDefault="009A26F0" w:rsidP="009A26F0">
      <w:pPr>
        <w:pStyle w:val="FontedasIlustraes"/>
      </w:pPr>
    </w:p>
    <w:p w14:paraId="6A8D3544" w14:textId="77777777" w:rsidR="009A26F0" w:rsidRPr="001763FD" w:rsidRDefault="009A26F0" w:rsidP="009A26F0">
      <w:pPr>
        <w:pStyle w:val="TextodoTrabalho"/>
      </w:pPr>
      <w:r w:rsidRPr="001763FD">
        <w:br w:type="page"/>
      </w:r>
    </w:p>
    <w:p w14:paraId="537FF3B5" w14:textId="3C047C9C" w:rsidR="009A26F0" w:rsidRDefault="007B0617" w:rsidP="009A26F0">
      <w:pPr>
        <w:spacing w:line="360" w:lineRule="auto"/>
        <w:rPr>
          <w:lang w:val="pt-BR"/>
        </w:rPr>
      </w:pPr>
      <w:r>
        <w:rPr>
          <w:lang w:val="pt-BR"/>
        </w:rPr>
        <w:lastRenderedPageBreak/>
        <w:t>A t</w:t>
      </w:r>
      <w:r w:rsidR="009A26F0" w:rsidRPr="000C2C9F">
        <w:rPr>
          <w:lang w:val="pt-BR"/>
        </w:rPr>
        <w:t xml:space="preserve">ela de visualização de lembretes foi feita para uma visualização rápida das informações </w:t>
      </w:r>
      <w:r>
        <w:rPr>
          <w:lang w:val="pt-BR"/>
        </w:rPr>
        <w:t xml:space="preserve">dos lembretes, </w:t>
      </w:r>
      <w:r w:rsidR="009A26F0" w:rsidRPr="000C2C9F">
        <w:rPr>
          <w:lang w:val="pt-BR"/>
        </w:rPr>
        <w:t>pesquisando o lembrete pela descrição e exibindo todas as informações em um campo abaixo da tabela.</w:t>
      </w:r>
    </w:p>
    <w:p w14:paraId="132D4F0E" w14:textId="77777777" w:rsidR="00257A7D" w:rsidRPr="003D7C1B" w:rsidRDefault="00257A7D" w:rsidP="009A26F0">
      <w:pPr>
        <w:spacing w:line="360" w:lineRule="auto"/>
        <w:rPr>
          <w:lang w:val="pt-BR"/>
        </w:rPr>
      </w:pPr>
    </w:p>
    <w:p w14:paraId="6EB5533F" w14:textId="77777777" w:rsidR="009A26F0" w:rsidRDefault="009A26F0" w:rsidP="009A26F0">
      <w:pPr>
        <w:keepNext/>
        <w:spacing w:line="360" w:lineRule="auto"/>
      </w:pPr>
      <w:r>
        <w:rPr>
          <w:noProof/>
          <w:lang w:val="pt-BR" w:eastAsia="pt-BR"/>
        </w:rPr>
        <w:drawing>
          <wp:inline distT="0" distB="0" distL="0" distR="0" wp14:anchorId="105D32C5" wp14:editId="62715D6C">
            <wp:extent cx="5753735" cy="3131185"/>
            <wp:effectExtent l="0" t="0" r="0" b="0"/>
            <wp:docPr id="107" name="Imagem 107" descr="Z:\TCC final\hotel\ver-lembr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Z:\TCC final\hotel\ver-lembret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3D4798B0" w14:textId="77777777" w:rsidR="009A26F0" w:rsidRDefault="009A26F0" w:rsidP="009A26F0">
      <w:pPr>
        <w:pStyle w:val="Legenda"/>
        <w:spacing w:line="360" w:lineRule="auto"/>
        <w:rPr>
          <w:lang w:val="pt-BR"/>
        </w:rPr>
      </w:pPr>
      <w:bookmarkStart w:id="208" w:name="_Toc23521585"/>
      <w:r w:rsidRPr="00917E29">
        <w:rPr>
          <w:lang w:val="pt-BR"/>
        </w:rPr>
        <w:t xml:space="preserve">Figura </w:t>
      </w:r>
      <w:r>
        <w:fldChar w:fldCharType="begin"/>
      </w:r>
      <w:r w:rsidRPr="00917E29">
        <w:rPr>
          <w:lang w:val="pt-BR"/>
        </w:rPr>
        <w:instrText xml:space="preserve"> SEQ Figura \* ARABIC </w:instrText>
      </w:r>
      <w:r>
        <w:fldChar w:fldCharType="separate"/>
      </w:r>
      <w:r>
        <w:rPr>
          <w:noProof/>
          <w:lang w:val="pt-BR"/>
        </w:rPr>
        <w:t>33</w:t>
      </w:r>
      <w:r>
        <w:fldChar w:fldCharType="end"/>
      </w:r>
      <w:r w:rsidRPr="00917E29">
        <w:rPr>
          <w:lang w:val="pt-BR"/>
        </w:rPr>
        <w:t xml:space="preserve"> - Tela </w:t>
      </w:r>
      <w:r>
        <w:rPr>
          <w:lang w:val="pt-BR"/>
        </w:rPr>
        <w:t>de Ver Lembrete</w:t>
      </w:r>
      <w:bookmarkEnd w:id="208"/>
      <w:r>
        <w:rPr>
          <w:lang w:val="pt-BR"/>
        </w:rPr>
        <w:t xml:space="preserve"> </w:t>
      </w:r>
    </w:p>
    <w:p w14:paraId="7EB97B10" w14:textId="77777777" w:rsidR="009A26F0" w:rsidRPr="00F003E9" w:rsidRDefault="009A26F0" w:rsidP="009A26F0">
      <w:pPr>
        <w:pStyle w:val="FontedasIlustraes"/>
      </w:pPr>
      <w:r>
        <w:t>Fonte: Própria</w:t>
      </w:r>
    </w:p>
    <w:p w14:paraId="2CB320EE" w14:textId="77777777" w:rsidR="009A26F0" w:rsidRPr="00F003E9" w:rsidRDefault="009A26F0" w:rsidP="009A26F0">
      <w:pPr>
        <w:pStyle w:val="FontedasIlustraes"/>
      </w:pPr>
    </w:p>
    <w:p w14:paraId="6F0317B6" w14:textId="77777777" w:rsidR="009A26F0" w:rsidRDefault="009A26F0" w:rsidP="009A26F0">
      <w:pPr>
        <w:pStyle w:val="FontedasIlustraes"/>
        <w:spacing w:line="360" w:lineRule="auto"/>
      </w:pPr>
      <w:r>
        <w:br/>
      </w:r>
    </w:p>
    <w:p w14:paraId="64B1855F" w14:textId="77777777" w:rsidR="009A26F0" w:rsidRPr="00917E29" w:rsidRDefault="009A26F0" w:rsidP="009A26F0">
      <w:pPr>
        <w:pStyle w:val="FontedasIlustraes"/>
        <w:spacing w:line="360" w:lineRule="auto"/>
      </w:pPr>
      <w:r>
        <w:br w:type="page"/>
      </w:r>
    </w:p>
    <w:p w14:paraId="095668DA" w14:textId="0EB3204E" w:rsidR="009A26F0" w:rsidRPr="000C2C9F" w:rsidRDefault="007B0617" w:rsidP="009A26F0">
      <w:pPr>
        <w:spacing w:line="360" w:lineRule="auto"/>
        <w:rPr>
          <w:lang w:val="pt-BR"/>
        </w:rPr>
      </w:pPr>
      <w:r>
        <w:rPr>
          <w:lang w:val="pt-BR"/>
        </w:rPr>
        <w:lastRenderedPageBreak/>
        <w:t>A t</w:t>
      </w:r>
      <w:r w:rsidR="009A26F0" w:rsidRPr="000C2C9F">
        <w:rPr>
          <w:lang w:val="pt-BR"/>
        </w:rPr>
        <w:t>ela</w:t>
      </w:r>
      <w:r w:rsidR="009A26F0">
        <w:rPr>
          <w:lang w:val="pt-BR"/>
        </w:rPr>
        <w:t xml:space="preserve"> de </w:t>
      </w:r>
      <w:r>
        <w:rPr>
          <w:lang w:val="pt-BR"/>
        </w:rPr>
        <w:t>edi</w:t>
      </w:r>
      <w:r w:rsidR="009A26F0" w:rsidRPr="000C2C9F">
        <w:rPr>
          <w:lang w:val="pt-BR"/>
        </w:rPr>
        <w:t>ção de lembretes foi feita pa</w:t>
      </w:r>
      <w:r w:rsidR="009A26F0">
        <w:rPr>
          <w:lang w:val="pt-BR"/>
        </w:rPr>
        <w:t>ra uma atualização dos dados do</w:t>
      </w:r>
    </w:p>
    <w:p w14:paraId="709F6A59" w14:textId="5D6E21E8" w:rsidR="009A26F0" w:rsidRDefault="009A26F0" w:rsidP="009A26F0">
      <w:pPr>
        <w:spacing w:line="360" w:lineRule="auto"/>
        <w:rPr>
          <w:lang w:val="pt-BR"/>
        </w:rPr>
      </w:pPr>
      <w:r w:rsidRPr="000C2C9F">
        <w:rPr>
          <w:lang w:val="pt-BR"/>
        </w:rPr>
        <w:t>lembrete que podem mudar, os campos a seguir são modificados pela seleção do id do lembrete</w:t>
      </w:r>
      <w:r w:rsidR="007B0617">
        <w:rPr>
          <w:lang w:val="pt-BR"/>
        </w:rPr>
        <w:t>.</w:t>
      </w:r>
    </w:p>
    <w:p w14:paraId="6517B425" w14:textId="77777777" w:rsidR="00257A7D" w:rsidRPr="006006E3" w:rsidRDefault="00257A7D" w:rsidP="009A26F0">
      <w:pPr>
        <w:spacing w:line="360" w:lineRule="auto"/>
        <w:rPr>
          <w:lang w:val="pt-BR"/>
        </w:rPr>
      </w:pPr>
    </w:p>
    <w:p w14:paraId="2EBFD46A" w14:textId="77777777" w:rsidR="009A26F0" w:rsidRDefault="009A26F0" w:rsidP="009A26F0">
      <w:pPr>
        <w:keepNext/>
        <w:spacing w:line="360" w:lineRule="auto"/>
      </w:pPr>
      <w:r>
        <w:rPr>
          <w:noProof/>
          <w:lang w:val="pt-BR" w:eastAsia="pt-BR"/>
        </w:rPr>
        <w:drawing>
          <wp:inline distT="0" distB="0" distL="0" distR="0" wp14:anchorId="3219D85E" wp14:editId="248E69B6">
            <wp:extent cx="5753735" cy="3140075"/>
            <wp:effectExtent l="0" t="0" r="0" b="3175"/>
            <wp:docPr id="108" name="Imagem 108" descr="Z:\TCC final\hotel\modificar-lembr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Z:\TCC final\hotel\modificar-lembret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1044B88F" w14:textId="77777777" w:rsidR="009A26F0" w:rsidRDefault="009A26F0" w:rsidP="009A26F0">
      <w:pPr>
        <w:pStyle w:val="Legenda"/>
        <w:spacing w:line="360" w:lineRule="auto"/>
        <w:rPr>
          <w:lang w:val="pt-BR"/>
        </w:rPr>
      </w:pPr>
      <w:bookmarkStart w:id="209" w:name="_Toc23521586"/>
      <w:r w:rsidRPr="001763FD">
        <w:rPr>
          <w:lang w:val="pt-BR"/>
        </w:rPr>
        <w:t xml:space="preserve">Figura </w:t>
      </w:r>
      <w:r>
        <w:fldChar w:fldCharType="begin"/>
      </w:r>
      <w:r w:rsidRPr="001763FD">
        <w:rPr>
          <w:lang w:val="pt-BR"/>
        </w:rPr>
        <w:instrText xml:space="preserve"> SEQ Figura \* ARABIC </w:instrText>
      </w:r>
      <w:r>
        <w:fldChar w:fldCharType="separate"/>
      </w:r>
      <w:r>
        <w:rPr>
          <w:noProof/>
          <w:lang w:val="pt-BR"/>
        </w:rPr>
        <w:t>34</w:t>
      </w:r>
      <w:r>
        <w:fldChar w:fldCharType="end"/>
      </w:r>
      <w:r w:rsidRPr="001763FD">
        <w:rPr>
          <w:lang w:val="pt-BR"/>
        </w:rPr>
        <w:t xml:space="preserve"> - Tela </w:t>
      </w:r>
      <w:r>
        <w:rPr>
          <w:lang w:val="pt-BR"/>
        </w:rPr>
        <w:t>de Editar Lembrete</w:t>
      </w:r>
      <w:bookmarkEnd w:id="209"/>
    </w:p>
    <w:p w14:paraId="3768F574" w14:textId="77777777" w:rsidR="009A26F0" w:rsidRPr="00F003E9" w:rsidRDefault="009A26F0" w:rsidP="009A26F0">
      <w:pPr>
        <w:pStyle w:val="FontedasIlustraes"/>
      </w:pPr>
      <w:r>
        <w:t>Fonte: Própria</w:t>
      </w:r>
    </w:p>
    <w:p w14:paraId="509D4320" w14:textId="77777777" w:rsidR="009A26F0" w:rsidRPr="00F003E9" w:rsidRDefault="009A26F0" w:rsidP="009A26F0">
      <w:pPr>
        <w:pStyle w:val="FontedasIlustraes"/>
        <w:jc w:val="both"/>
      </w:pPr>
    </w:p>
    <w:p w14:paraId="3C24F040" w14:textId="77777777" w:rsidR="009A26F0" w:rsidRPr="001763FD" w:rsidRDefault="009A26F0" w:rsidP="009A26F0">
      <w:pPr>
        <w:pStyle w:val="FontedasIlustraes"/>
        <w:spacing w:line="360" w:lineRule="auto"/>
      </w:pPr>
      <w:r w:rsidRPr="001763FD">
        <w:br w:type="page"/>
      </w:r>
    </w:p>
    <w:p w14:paraId="56363521" w14:textId="7EF8D43A" w:rsidR="009A26F0" w:rsidRDefault="006B6F42" w:rsidP="006B6F42">
      <w:pPr>
        <w:pStyle w:val="Subttulo"/>
        <w:spacing w:line="360" w:lineRule="auto"/>
        <w:jc w:val="both"/>
        <w:outlineLvl w:val="9"/>
        <w:rPr>
          <w:rFonts w:ascii="Arial" w:hAnsi="Arial" w:cs="Arial"/>
          <w:lang w:val="pt-BR"/>
        </w:rPr>
      </w:pPr>
      <w:r>
        <w:rPr>
          <w:rFonts w:ascii="Arial" w:hAnsi="Arial" w:cs="Arial"/>
          <w:lang w:val="pt-BR"/>
        </w:rPr>
        <w:lastRenderedPageBreak/>
        <w:t>A t</w:t>
      </w:r>
      <w:r w:rsidR="009A26F0">
        <w:rPr>
          <w:rFonts w:ascii="Arial" w:hAnsi="Arial" w:cs="Arial"/>
          <w:lang w:val="pt-BR"/>
        </w:rPr>
        <w:t>ela de Equipe de Desenvolvimento exibe todos os participantes do projeto.</w:t>
      </w:r>
    </w:p>
    <w:p w14:paraId="2AF2A6D0" w14:textId="77777777" w:rsidR="00257A7D" w:rsidRPr="00257A7D" w:rsidRDefault="00257A7D" w:rsidP="00257A7D">
      <w:pPr>
        <w:rPr>
          <w:lang w:val="pt-BR"/>
        </w:rPr>
      </w:pPr>
      <w:bookmarkStart w:id="210" w:name="_GoBack"/>
      <w:bookmarkEnd w:id="210"/>
    </w:p>
    <w:p w14:paraId="78A11105" w14:textId="77777777" w:rsidR="009A26F0" w:rsidRDefault="009A26F0" w:rsidP="009A26F0">
      <w:pPr>
        <w:keepNext/>
        <w:spacing w:line="360" w:lineRule="auto"/>
      </w:pPr>
      <w:r>
        <w:rPr>
          <w:noProof/>
          <w:lang w:val="pt-BR" w:eastAsia="pt-BR"/>
        </w:rPr>
        <w:drawing>
          <wp:inline distT="0" distB="0" distL="0" distR="0" wp14:anchorId="067A439D" wp14:editId="1B807F02">
            <wp:extent cx="5753735" cy="3131185"/>
            <wp:effectExtent l="0" t="0" r="0" b="0"/>
            <wp:docPr id="109" name="Imagem 109" descr="Z:\TCC final\hotel\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Z:\TCC final\hotel\equip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5616EB72" w14:textId="77777777" w:rsidR="009A26F0" w:rsidRDefault="009A26F0" w:rsidP="009A26F0">
      <w:pPr>
        <w:pStyle w:val="Legenda"/>
        <w:spacing w:line="360" w:lineRule="auto"/>
        <w:rPr>
          <w:lang w:val="pt-BR"/>
        </w:rPr>
      </w:pPr>
      <w:bookmarkStart w:id="211" w:name="_Toc23521587"/>
      <w:r w:rsidRPr="00274FB1">
        <w:rPr>
          <w:lang w:val="pt-BR"/>
        </w:rPr>
        <w:t xml:space="preserve">Figura </w:t>
      </w:r>
      <w:r>
        <w:fldChar w:fldCharType="begin"/>
      </w:r>
      <w:r w:rsidRPr="00274FB1">
        <w:rPr>
          <w:lang w:val="pt-BR"/>
        </w:rPr>
        <w:instrText xml:space="preserve"> SEQ Figura \* ARABIC </w:instrText>
      </w:r>
      <w:r>
        <w:fldChar w:fldCharType="separate"/>
      </w:r>
      <w:r>
        <w:rPr>
          <w:noProof/>
          <w:lang w:val="pt-BR"/>
        </w:rPr>
        <w:t>35</w:t>
      </w:r>
      <w:r>
        <w:fldChar w:fldCharType="end"/>
      </w:r>
      <w:r w:rsidRPr="00274FB1">
        <w:rPr>
          <w:lang w:val="pt-BR"/>
        </w:rPr>
        <w:t xml:space="preserve"> -  Tela </w:t>
      </w:r>
      <w:r>
        <w:rPr>
          <w:lang w:val="pt-BR"/>
        </w:rPr>
        <w:t>da Equipe de Desenvolvimento</w:t>
      </w:r>
      <w:bookmarkEnd w:id="211"/>
      <w:r>
        <w:rPr>
          <w:lang w:val="pt-BR"/>
        </w:rPr>
        <w:t xml:space="preserve">  </w:t>
      </w:r>
    </w:p>
    <w:p w14:paraId="48534D5B" w14:textId="77777777" w:rsidR="009A26F0" w:rsidRPr="00F003E9" w:rsidRDefault="009A26F0" w:rsidP="009A26F0">
      <w:pPr>
        <w:pStyle w:val="FontedasIlustraes"/>
      </w:pPr>
      <w:r>
        <w:t>Fonte: Própria</w:t>
      </w:r>
    </w:p>
    <w:p w14:paraId="3ECB66D6" w14:textId="77777777" w:rsidR="009A26F0" w:rsidRPr="007908C6" w:rsidRDefault="009A26F0" w:rsidP="009A26F0">
      <w:pPr>
        <w:spacing w:line="360" w:lineRule="auto"/>
        <w:rPr>
          <w:rFonts w:cs="Arial"/>
          <w:lang w:val="pt-BR"/>
        </w:rPr>
      </w:pPr>
      <w:r>
        <w:rPr>
          <w:rFonts w:cs="Arial"/>
          <w:lang w:val="pt-BR"/>
        </w:rPr>
        <w:br w:type="page"/>
      </w:r>
    </w:p>
    <w:p w14:paraId="176CAACF" w14:textId="57946C0C" w:rsidR="008A170E" w:rsidRDefault="00D15FE1" w:rsidP="007C03D3">
      <w:pPr>
        <w:pStyle w:val="Titulo1"/>
        <w:numPr>
          <w:ilvl w:val="0"/>
          <w:numId w:val="0"/>
        </w:numPr>
        <w:spacing w:line="360" w:lineRule="auto"/>
        <w:outlineLvl w:val="0"/>
        <w:rPr>
          <w:rFonts w:cs="Arial"/>
        </w:rPr>
      </w:pPr>
      <w:bookmarkStart w:id="212" w:name="_Toc17731079"/>
      <w:bookmarkStart w:id="213" w:name="_Toc17732133"/>
      <w:bookmarkStart w:id="214" w:name="_Toc17809819"/>
      <w:bookmarkStart w:id="215" w:name="_Toc19984267"/>
      <w:bookmarkStart w:id="216" w:name="_Toc19987407"/>
      <w:bookmarkStart w:id="217" w:name="_Toc19992381"/>
      <w:bookmarkStart w:id="218" w:name="_Toc22743480"/>
      <w:bookmarkStart w:id="219" w:name="_Toc22745373"/>
      <w:bookmarkStart w:id="220" w:name="_Toc23521622"/>
      <w:bookmarkStart w:id="221" w:name="_Toc25147391"/>
      <w:bookmarkEnd w:id="158"/>
      <w:bookmarkEnd w:id="159"/>
      <w:bookmarkEnd w:id="160"/>
      <w:r>
        <w:rPr>
          <w:rFonts w:cs="Arial"/>
        </w:rPr>
        <w:lastRenderedPageBreak/>
        <w:t>5</w:t>
      </w:r>
      <w:r w:rsidR="008718FC">
        <w:rPr>
          <w:rFonts w:cs="Arial"/>
        </w:rPr>
        <w:t xml:space="preserve"> </w:t>
      </w:r>
      <w:r w:rsidR="00783F0E" w:rsidRPr="00783F0E">
        <w:rPr>
          <w:rFonts w:cs="Arial"/>
        </w:rPr>
        <w:t>CONCLUSÃO</w:t>
      </w:r>
      <w:bookmarkEnd w:id="212"/>
      <w:bookmarkEnd w:id="213"/>
      <w:bookmarkEnd w:id="214"/>
      <w:bookmarkEnd w:id="215"/>
      <w:bookmarkEnd w:id="216"/>
      <w:bookmarkEnd w:id="217"/>
      <w:bookmarkEnd w:id="218"/>
      <w:bookmarkEnd w:id="219"/>
      <w:bookmarkEnd w:id="220"/>
      <w:bookmarkEnd w:id="221"/>
    </w:p>
    <w:p w14:paraId="259FD584" w14:textId="77777777" w:rsidR="00981F2D" w:rsidRPr="00981F2D" w:rsidRDefault="00981F2D" w:rsidP="002B7351">
      <w:pPr>
        <w:spacing w:line="360" w:lineRule="auto"/>
        <w:ind w:firstLine="709"/>
        <w:rPr>
          <w:lang w:val="pt-BR"/>
        </w:rPr>
      </w:pPr>
      <w:r w:rsidRPr="00981F2D">
        <w:rPr>
          <w:lang w:val="pt-BR"/>
        </w:rPr>
        <w:t xml:space="preserve">A utilização do Software transmite ao usuário um fácil entendimento e mostra grande eficiência, pois foi projetado para ser algo simples, onde qualquer pessoa sem muito conhecimento de informática.  </w:t>
      </w:r>
    </w:p>
    <w:p w14:paraId="7FCEF66D" w14:textId="77777777" w:rsidR="00981F2D" w:rsidRPr="00981F2D" w:rsidRDefault="00981F2D" w:rsidP="002B7351">
      <w:pPr>
        <w:spacing w:line="360" w:lineRule="auto"/>
        <w:ind w:firstLine="709"/>
        <w:rPr>
          <w:lang w:val="pt-BR"/>
        </w:rPr>
      </w:pPr>
      <w:r w:rsidRPr="00981F2D">
        <w:rPr>
          <w:lang w:val="pt-BR"/>
        </w:rPr>
        <w:t>Com o desenvolvimento árduo deste projeto que visava a conclusão de um software comercial, tornou-se possível uma melhor análise diante deste âmbito e junto a isso, um aprofundamento maior em meio ao tema proposto. Não apenas isso, mas diante do enfrentamento de problemas durante a execução de tal projeto, foi concedido um grau maior de conhecimento sobre a área que engloba o que fora apresentado, pois utilizamos os conhecimentos obtidos em teoria na sala de aula.</w:t>
      </w:r>
    </w:p>
    <w:p w14:paraId="41D0ACC2" w14:textId="77777777" w:rsidR="00981F2D" w:rsidRPr="00981F2D" w:rsidRDefault="00981F2D" w:rsidP="002B7351">
      <w:pPr>
        <w:spacing w:line="360" w:lineRule="auto"/>
        <w:ind w:firstLine="709"/>
        <w:rPr>
          <w:lang w:val="pt-BR"/>
        </w:rPr>
      </w:pPr>
      <w:r w:rsidRPr="00981F2D">
        <w:rPr>
          <w:lang w:val="pt-BR"/>
        </w:rPr>
        <w:t xml:space="preserve">Levando em consideração as circunstâncias do mercado hoteleiro atual nas quais o projeto se baseia, fica clara a necessidade de um sistema como o apresentado aqui que supra as necessidades básicas do mesmo, as tornando em algo ágil e mais eficiente para aqueles que venham a desfrutar deste. </w:t>
      </w:r>
    </w:p>
    <w:p w14:paraId="4BD91FEF" w14:textId="408B0FFB" w:rsidR="00274FB1" w:rsidRDefault="00981F2D" w:rsidP="002B7351">
      <w:pPr>
        <w:spacing w:line="360" w:lineRule="auto"/>
        <w:ind w:firstLine="709"/>
        <w:rPr>
          <w:lang w:val="pt-BR"/>
        </w:rPr>
      </w:pPr>
      <w:r w:rsidRPr="00981F2D">
        <w:rPr>
          <w:lang w:val="pt-BR"/>
        </w:rPr>
        <w:t>Através de todos os estudos realizado e os dados obtidos, é algo evidente que utilizar dos meios apresentados traz benefícios enormes a esta área do comércio e obviamente torna ainda mais produtivo e rentável aos que atuam na mesma ou que compõem este setor.</w:t>
      </w:r>
    </w:p>
    <w:p w14:paraId="31F0DD70" w14:textId="77777777" w:rsidR="00981F2D" w:rsidRPr="00172591" w:rsidRDefault="00981F2D" w:rsidP="00457064">
      <w:pPr>
        <w:spacing w:line="360" w:lineRule="auto"/>
        <w:rPr>
          <w:lang w:val="pt-BR"/>
        </w:rPr>
      </w:pPr>
    </w:p>
    <w:p w14:paraId="63AAE532" w14:textId="062D3D44" w:rsidR="008A170E" w:rsidRPr="00E16371" w:rsidRDefault="00D15FE1" w:rsidP="00457064">
      <w:pPr>
        <w:pStyle w:val="Subttulo"/>
        <w:spacing w:line="360" w:lineRule="auto"/>
        <w:jc w:val="left"/>
        <w:rPr>
          <w:rFonts w:ascii="Arial" w:hAnsi="Arial" w:cs="Arial"/>
          <w:b/>
          <w:lang w:val="pt-BR"/>
        </w:rPr>
      </w:pPr>
      <w:bookmarkStart w:id="222" w:name="_Toc22743481"/>
      <w:bookmarkStart w:id="223" w:name="_Toc22745374"/>
      <w:bookmarkStart w:id="224" w:name="_Toc23521623"/>
      <w:bookmarkStart w:id="225" w:name="_Toc25147392"/>
      <w:r>
        <w:rPr>
          <w:rFonts w:ascii="Arial" w:hAnsi="Arial" w:cs="Arial"/>
          <w:b/>
          <w:lang w:val="pt-BR"/>
        </w:rPr>
        <w:t>5</w:t>
      </w:r>
      <w:r w:rsidR="00CE6686">
        <w:rPr>
          <w:rFonts w:ascii="Arial" w:hAnsi="Arial" w:cs="Arial"/>
          <w:b/>
          <w:lang w:val="pt-BR"/>
        </w:rPr>
        <w:t>.</w:t>
      </w:r>
      <w:r w:rsidR="008718FC">
        <w:rPr>
          <w:rFonts w:ascii="Arial" w:hAnsi="Arial" w:cs="Arial"/>
          <w:b/>
          <w:lang w:val="pt-BR"/>
        </w:rPr>
        <w:t>1</w:t>
      </w:r>
      <w:r w:rsidR="00CE6686">
        <w:rPr>
          <w:rFonts w:ascii="Arial" w:hAnsi="Arial" w:cs="Arial"/>
          <w:b/>
          <w:lang w:val="pt-BR"/>
        </w:rPr>
        <w:t xml:space="preserve"> </w:t>
      </w:r>
      <w:r w:rsidR="00E71F3A" w:rsidRPr="00E16371">
        <w:rPr>
          <w:rFonts w:ascii="Arial" w:hAnsi="Arial" w:cs="Arial"/>
          <w:b/>
          <w:lang w:val="pt-BR"/>
        </w:rPr>
        <w:t>Trabalhos Futuros</w:t>
      </w:r>
      <w:bookmarkEnd w:id="222"/>
      <w:bookmarkEnd w:id="223"/>
      <w:bookmarkEnd w:id="224"/>
      <w:bookmarkEnd w:id="225"/>
    </w:p>
    <w:p w14:paraId="2E27930B" w14:textId="77777777" w:rsidR="00DE2413" w:rsidRPr="00DE2413" w:rsidRDefault="00DE2413" w:rsidP="00457064">
      <w:pPr>
        <w:spacing w:line="360" w:lineRule="auto"/>
        <w:rPr>
          <w:lang w:val="pt-BR"/>
        </w:rPr>
      </w:pPr>
    </w:p>
    <w:p w14:paraId="3F40EBB5" w14:textId="3E8C051A" w:rsidR="00DA4678" w:rsidRDefault="002D2933" w:rsidP="00457064">
      <w:pPr>
        <w:spacing w:line="360" w:lineRule="auto"/>
        <w:rPr>
          <w:rFonts w:cs="Arial"/>
          <w:lang w:val="pt-BR"/>
        </w:rPr>
      </w:pPr>
      <w:r>
        <w:rPr>
          <w:rFonts w:cs="Arial"/>
          <w:lang w:val="pt-BR"/>
        </w:rPr>
        <w:t xml:space="preserve">Adicionar fluxo de caixa e </w:t>
      </w:r>
      <w:r w:rsidR="007028F1">
        <w:rPr>
          <w:rFonts w:cs="Arial"/>
          <w:lang w:val="pt-BR"/>
        </w:rPr>
        <w:t xml:space="preserve">de </w:t>
      </w:r>
      <w:r>
        <w:rPr>
          <w:rFonts w:cs="Arial"/>
          <w:lang w:val="pt-BR"/>
        </w:rPr>
        <w:t>e</w:t>
      </w:r>
      <w:r w:rsidR="001B7C48" w:rsidRPr="001B7C48">
        <w:rPr>
          <w:rFonts w:cs="Arial"/>
          <w:lang w:val="pt-BR"/>
        </w:rPr>
        <w:t>stoque</w:t>
      </w:r>
      <w:r>
        <w:rPr>
          <w:rFonts w:cs="Arial"/>
          <w:lang w:val="pt-BR"/>
        </w:rPr>
        <w:t xml:space="preserve">, </w:t>
      </w:r>
      <w:r w:rsidR="00615386">
        <w:rPr>
          <w:rFonts w:cs="Arial"/>
          <w:lang w:val="pt-BR"/>
        </w:rPr>
        <w:t>essas das</w:t>
      </w:r>
      <w:r w:rsidR="002B7351">
        <w:rPr>
          <w:rFonts w:cs="Arial"/>
          <w:lang w:val="pt-BR"/>
        </w:rPr>
        <w:t xml:space="preserve"> funções não foram adicionadas</w:t>
      </w:r>
      <w:r w:rsidR="007028F1">
        <w:rPr>
          <w:rFonts w:cs="Arial"/>
          <w:lang w:val="pt-BR"/>
        </w:rPr>
        <w:t xml:space="preserve"> ao software por falta de tempo, de conhecimento.</w:t>
      </w:r>
    </w:p>
    <w:p w14:paraId="59FCE57A" w14:textId="77777777" w:rsidR="007E7A48" w:rsidRDefault="007E7A48">
      <w:pPr>
        <w:spacing w:before="0" w:after="0"/>
        <w:jc w:val="left"/>
        <w:rPr>
          <w:rFonts w:cs="Arial"/>
          <w:lang w:val="pt-BR"/>
        </w:rPr>
      </w:pPr>
      <w:bookmarkStart w:id="226" w:name="_Toc19992382"/>
      <w:r>
        <w:rPr>
          <w:rFonts w:cs="Arial"/>
          <w:lang w:val="pt-BR"/>
        </w:rPr>
        <w:br w:type="page"/>
      </w:r>
    </w:p>
    <w:p w14:paraId="65C78C64" w14:textId="2B09A2F0" w:rsidR="005B59CC" w:rsidRDefault="00783F0E" w:rsidP="00A814C4">
      <w:pPr>
        <w:pStyle w:val="Ttulo"/>
        <w:jc w:val="left"/>
        <w:rPr>
          <w:rFonts w:ascii="Arial" w:hAnsi="Arial" w:cs="Arial"/>
          <w:lang w:val="pt-BR"/>
        </w:rPr>
      </w:pPr>
      <w:bookmarkStart w:id="227" w:name="_Toc25147393"/>
      <w:r w:rsidRPr="00A814C4">
        <w:rPr>
          <w:rFonts w:ascii="Arial" w:hAnsi="Arial" w:cs="Arial"/>
          <w:lang w:val="pt-BR"/>
        </w:rPr>
        <w:lastRenderedPageBreak/>
        <w:t>REFERÊNCIAS</w:t>
      </w:r>
      <w:bookmarkEnd w:id="226"/>
      <w:bookmarkEnd w:id="227"/>
    </w:p>
    <w:p w14:paraId="2BBCA1E3" w14:textId="77777777" w:rsidR="00FF188F" w:rsidRPr="00FF188F" w:rsidRDefault="00FF188F" w:rsidP="00FF188F">
      <w:pPr>
        <w:rPr>
          <w:lang w:val="pt-BR"/>
        </w:rPr>
      </w:pPr>
    </w:p>
    <w:p w14:paraId="3361CE0B" w14:textId="26B47292" w:rsidR="005B59CC" w:rsidRPr="00DF195D" w:rsidRDefault="00DF195D" w:rsidP="00DF195D">
      <w:pPr>
        <w:spacing w:line="360" w:lineRule="auto"/>
        <w:jc w:val="left"/>
        <w:rPr>
          <w:lang w:val="pt-BR"/>
        </w:rPr>
      </w:pPr>
      <w:r w:rsidRPr="00DF195D">
        <w:rPr>
          <w:rStyle w:val="Hyperlink"/>
          <w:color w:val="auto"/>
          <w:u w:val="none"/>
          <w:lang w:val="pt-BR"/>
        </w:rPr>
        <w:t xml:space="preserve">Adobe </w:t>
      </w:r>
      <w:r w:rsidR="00FF188F" w:rsidRPr="00DF195D">
        <w:rPr>
          <w:rStyle w:val="Hyperlink"/>
          <w:color w:val="auto"/>
          <w:u w:val="none"/>
          <w:lang w:val="pt-BR"/>
        </w:rPr>
        <w:t>Color</w:t>
      </w:r>
      <w:r w:rsidRPr="00DF195D">
        <w:rPr>
          <w:rStyle w:val="Hyperlink"/>
          <w:color w:val="auto"/>
          <w:u w:val="none"/>
          <w:lang w:val="pt-BR"/>
        </w:rPr>
        <w:t xml:space="preserve"> – Gerador de paleta de cores.</w:t>
      </w:r>
      <w:r>
        <w:rPr>
          <w:rStyle w:val="Hyperlink"/>
          <w:color w:val="auto"/>
          <w:u w:val="none"/>
          <w:lang w:val="pt-BR"/>
        </w:rPr>
        <w:t xml:space="preserve"> Disponível em: &lt;</w:t>
      </w:r>
      <w:r w:rsidRPr="00DF195D">
        <w:rPr>
          <w:lang w:val="pt-BR"/>
        </w:rPr>
        <w:t>https://color.adobe.com/pt/create</w:t>
      </w:r>
      <w:r>
        <w:rPr>
          <w:lang w:val="pt-BR"/>
        </w:rPr>
        <w:t>&gt;. Acesso em: 01 out. 2019. (modelo de referência de material disponível na versão eletrônica).</w:t>
      </w:r>
    </w:p>
    <w:p w14:paraId="4AF99C73" w14:textId="77777777" w:rsidR="00DF195D" w:rsidRPr="00DF195D" w:rsidRDefault="00DF195D" w:rsidP="00DF195D">
      <w:pPr>
        <w:spacing w:line="360" w:lineRule="auto"/>
        <w:ind w:left="360"/>
        <w:rPr>
          <w:lang w:val="pt-BR"/>
        </w:rPr>
      </w:pPr>
    </w:p>
    <w:p w14:paraId="0903DCBC" w14:textId="1FD9D3C6" w:rsidR="00DF195D" w:rsidRDefault="000363A2" w:rsidP="00475D25">
      <w:pPr>
        <w:spacing w:line="360" w:lineRule="auto"/>
        <w:jc w:val="left"/>
        <w:rPr>
          <w:lang w:val="pt-BR"/>
        </w:rPr>
      </w:pPr>
      <w:r w:rsidRPr="00DF195D">
        <w:rPr>
          <w:lang w:val="pt-BR"/>
        </w:rPr>
        <w:t>Collect U</w:t>
      </w:r>
      <w:r w:rsidR="00475D25">
        <w:rPr>
          <w:lang w:val="pt-BR"/>
        </w:rPr>
        <w:t>I - Inspirações para Designs. Disponível em: &lt;</w:t>
      </w:r>
      <w:r w:rsidR="00475D25" w:rsidRPr="00475D25">
        <w:rPr>
          <w:lang w:val="pt-BR"/>
        </w:rPr>
        <w:t>https://collectui.com/</w:t>
      </w:r>
      <w:r w:rsidR="00475D25">
        <w:rPr>
          <w:lang w:val="pt-BR"/>
        </w:rPr>
        <w:t>&gt;. Acesso em: 01 out. 2019. (modelo de referência de material disponível na versão eletrônica).</w:t>
      </w:r>
    </w:p>
    <w:p w14:paraId="31728FF6" w14:textId="77777777" w:rsidR="000E3FE6" w:rsidRDefault="000E3FE6" w:rsidP="00475D25">
      <w:pPr>
        <w:spacing w:line="360" w:lineRule="auto"/>
        <w:jc w:val="left"/>
        <w:rPr>
          <w:lang w:val="pt-BR"/>
        </w:rPr>
      </w:pPr>
    </w:p>
    <w:p w14:paraId="13099E72" w14:textId="7310393A" w:rsidR="000E3FE6" w:rsidRPr="008E5D07" w:rsidRDefault="000E3FE6" w:rsidP="00475D25">
      <w:pPr>
        <w:spacing w:line="360" w:lineRule="auto"/>
        <w:jc w:val="left"/>
      </w:pPr>
      <w:r w:rsidRPr="00926DAB">
        <w:rPr>
          <w:lang w:val="pt-BR"/>
        </w:rPr>
        <w:t xml:space="preserve">COSTA, Rogério Luís de Carvalho. SQL Guia Prático-2a edição. </w:t>
      </w:r>
      <w:r w:rsidRPr="008E5D07">
        <w:t>Brasport, 2007.</w:t>
      </w:r>
    </w:p>
    <w:p w14:paraId="0FDEF62E" w14:textId="77777777" w:rsidR="000E3FE6" w:rsidRPr="008E5D07" w:rsidRDefault="000E3FE6" w:rsidP="00475D25">
      <w:pPr>
        <w:spacing w:line="360" w:lineRule="auto"/>
        <w:jc w:val="left"/>
      </w:pPr>
    </w:p>
    <w:p w14:paraId="7796EA1F" w14:textId="72A4B03D" w:rsidR="000E3FE6" w:rsidRDefault="000E3FE6" w:rsidP="00475D25">
      <w:pPr>
        <w:spacing w:line="360" w:lineRule="auto"/>
        <w:jc w:val="left"/>
        <w:rPr>
          <w:lang w:val="pt-BR"/>
        </w:rPr>
      </w:pPr>
      <w:r w:rsidRPr="00926DAB">
        <w:t xml:space="preserve">CYBIS, Walter; BETIOL, Adriana Holtz; FAUST, Richard. </w:t>
      </w:r>
      <w:r w:rsidRPr="00926DAB">
        <w:rPr>
          <w:lang w:val="pt-BR"/>
        </w:rPr>
        <w:t>Ergonomia e usabilidade: conhecimentos, métodos e aplicações. Novatec editora, 2017.</w:t>
      </w:r>
    </w:p>
    <w:p w14:paraId="545A1B65" w14:textId="77777777" w:rsidR="00475D25" w:rsidRDefault="00475D25" w:rsidP="00475D25">
      <w:pPr>
        <w:spacing w:line="360" w:lineRule="auto"/>
        <w:jc w:val="left"/>
        <w:rPr>
          <w:lang w:val="pt-BR"/>
        </w:rPr>
      </w:pPr>
    </w:p>
    <w:p w14:paraId="5ECEA578" w14:textId="24C2D934" w:rsidR="000E3FE6" w:rsidRDefault="000E3FE6" w:rsidP="00475D25">
      <w:pPr>
        <w:spacing w:line="360" w:lineRule="auto"/>
        <w:jc w:val="left"/>
        <w:rPr>
          <w:lang w:val="pt-BR"/>
        </w:rPr>
      </w:pPr>
      <w:r w:rsidRPr="00926DAB">
        <w:rPr>
          <w:lang w:val="pt-BR"/>
        </w:rPr>
        <w:t>FARINA, Modesto; PEREZ, Clotilde; BASTOS, Dorinho. Psicodinâmica das cores em comunicação. Editora Blucher, 2011.</w:t>
      </w:r>
    </w:p>
    <w:p w14:paraId="20C27351" w14:textId="77777777" w:rsidR="000E3FE6" w:rsidRDefault="000E3FE6" w:rsidP="00475D25">
      <w:pPr>
        <w:spacing w:line="360" w:lineRule="auto"/>
        <w:jc w:val="left"/>
        <w:rPr>
          <w:lang w:val="pt-BR"/>
        </w:rPr>
      </w:pPr>
    </w:p>
    <w:p w14:paraId="08AB65B2" w14:textId="2FF04CAD" w:rsidR="006E4DB6" w:rsidRDefault="00475D25" w:rsidP="00DF195D">
      <w:pPr>
        <w:spacing w:line="360" w:lineRule="auto"/>
        <w:jc w:val="left"/>
        <w:rPr>
          <w:lang w:val="pt-BR"/>
        </w:rPr>
      </w:pPr>
      <w:r>
        <w:rPr>
          <w:lang w:val="pt-BR"/>
        </w:rPr>
        <w:t>FlatIcon – Ícones grátis. Disponível em: &lt;</w:t>
      </w:r>
      <w:r w:rsidRPr="00475D25">
        <w:rPr>
          <w:lang w:val="pt-BR"/>
        </w:rPr>
        <w:t>https://www.flaticon.com/</w:t>
      </w:r>
      <w:r>
        <w:rPr>
          <w:lang w:val="pt-BR"/>
        </w:rPr>
        <w:t>&gt;. Acesso</w:t>
      </w:r>
      <w:r w:rsidR="00DA598E">
        <w:rPr>
          <w:lang w:val="pt-BR"/>
        </w:rPr>
        <w:t xml:space="preserve"> em: 01 out. 2019. (modelo de referência de material disponível na versão eletrônica).</w:t>
      </w:r>
    </w:p>
    <w:p w14:paraId="51932B86" w14:textId="77777777" w:rsidR="00DF195D" w:rsidRDefault="00DF195D" w:rsidP="00DF195D">
      <w:pPr>
        <w:spacing w:line="360" w:lineRule="auto"/>
        <w:ind w:left="360"/>
        <w:rPr>
          <w:lang w:val="pt-BR"/>
        </w:rPr>
      </w:pPr>
    </w:p>
    <w:p w14:paraId="2FD36B54" w14:textId="77777777" w:rsidR="00DA598E" w:rsidRDefault="00DA598E" w:rsidP="00DA598E">
      <w:pPr>
        <w:spacing w:line="360" w:lineRule="auto"/>
        <w:jc w:val="left"/>
        <w:rPr>
          <w:lang w:val="pt-BR"/>
        </w:rPr>
      </w:pPr>
      <w:r>
        <w:rPr>
          <w:lang w:val="pt-BR"/>
        </w:rPr>
        <w:t>Icons8 - Ícones grátis. Disponível em: &lt;</w:t>
      </w:r>
      <w:r w:rsidRPr="00DA598E">
        <w:rPr>
          <w:lang w:val="pt-BR"/>
        </w:rPr>
        <w:t>https://icons8.com.br/</w:t>
      </w:r>
      <w:r>
        <w:rPr>
          <w:lang w:val="pt-BR"/>
        </w:rPr>
        <w:t>&gt;. Acesso em: 01 out. 2019. (modelo de referência de material disponível na versão eletrônica).</w:t>
      </w:r>
    </w:p>
    <w:p w14:paraId="549C6BC3" w14:textId="77777777" w:rsidR="000E3FE6" w:rsidRPr="00926DAB" w:rsidRDefault="000E3FE6" w:rsidP="00926DAB">
      <w:pPr>
        <w:spacing w:line="360" w:lineRule="auto"/>
        <w:jc w:val="left"/>
        <w:rPr>
          <w:lang w:val="pt-BR"/>
        </w:rPr>
      </w:pPr>
    </w:p>
    <w:p w14:paraId="3BA4CE94" w14:textId="04C981AA" w:rsidR="00926DAB" w:rsidRDefault="00926DAB" w:rsidP="00926DAB">
      <w:pPr>
        <w:spacing w:line="360" w:lineRule="auto"/>
        <w:jc w:val="left"/>
        <w:rPr>
          <w:lang w:val="pt-BR"/>
        </w:rPr>
      </w:pPr>
      <w:r w:rsidRPr="00926DAB">
        <w:rPr>
          <w:lang w:val="pt-BR"/>
        </w:rPr>
        <w:t>Significado das Cores. Disponível em: &lt;https://www.significadodascores.com.br/significado-do-azul.php&gt;. Acesso em: 18 nov. 2019.</w:t>
      </w:r>
      <w:r w:rsidR="00CF26EA">
        <w:rPr>
          <w:lang w:val="pt-BR"/>
        </w:rPr>
        <w:t xml:space="preserve"> </w:t>
      </w:r>
      <w:r w:rsidR="00CF26EA" w:rsidRPr="00926DAB">
        <w:rPr>
          <w:lang w:val="pt-BR"/>
        </w:rPr>
        <w:t>(modelo de referência de material disponível na versão eletrônica).</w:t>
      </w:r>
    </w:p>
    <w:p w14:paraId="73DFBD21" w14:textId="77777777" w:rsidR="00926DAB" w:rsidRDefault="00926DAB" w:rsidP="00926DAB">
      <w:pPr>
        <w:spacing w:line="360" w:lineRule="auto"/>
        <w:jc w:val="left"/>
        <w:rPr>
          <w:lang w:val="pt-BR"/>
        </w:rPr>
      </w:pPr>
    </w:p>
    <w:p w14:paraId="76173040" w14:textId="0E774D4E" w:rsidR="00926DAB" w:rsidRPr="00926DAB" w:rsidRDefault="00926DAB" w:rsidP="00926DAB">
      <w:pPr>
        <w:spacing w:line="360" w:lineRule="auto"/>
        <w:jc w:val="left"/>
        <w:rPr>
          <w:lang w:val="pt-BR"/>
        </w:rPr>
      </w:pPr>
      <w:r w:rsidRPr="00926DAB">
        <w:rPr>
          <w:lang w:val="pt-BR"/>
        </w:rPr>
        <w:t>Trello - O que é Trello?. Disponível em: &lt;https://trello.com/c/Bbpc1cRl/</w:t>
      </w:r>
      <w:r>
        <w:rPr>
          <w:lang w:val="pt-BR"/>
        </w:rPr>
        <w:t>2-o-que-é-trello&gt;. Acesso em: 18 nov</w:t>
      </w:r>
      <w:r w:rsidRPr="00926DAB">
        <w:rPr>
          <w:lang w:val="pt-BR"/>
        </w:rPr>
        <w:t>. 2019. (modelo de referência de material disponível na versão eletrônica).</w:t>
      </w:r>
    </w:p>
    <w:p w14:paraId="72A30979" w14:textId="77777777" w:rsidR="00926DAB" w:rsidRPr="00926DAB" w:rsidRDefault="00926DAB" w:rsidP="00926DAB">
      <w:pPr>
        <w:spacing w:line="360" w:lineRule="auto"/>
        <w:jc w:val="left"/>
        <w:rPr>
          <w:lang w:val="pt-BR"/>
        </w:rPr>
      </w:pPr>
    </w:p>
    <w:p w14:paraId="4118DDE3" w14:textId="4A281BCE" w:rsidR="001D117F" w:rsidRDefault="00926DAB" w:rsidP="00926DAB">
      <w:pPr>
        <w:spacing w:line="360" w:lineRule="auto"/>
        <w:jc w:val="left"/>
        <w:rPr>
          <w:lang w:val="pt-BR"/>
        </w:rPr>
      </w:pPr>
      <w:r w:rsidRPr="00926DAB">
        <w:rPr>
          <w:lang w:val="pt-BR"/>
        </w:rPr>
        <w:t>Java - O que é o Java e porque preciso dele? Disponível em: &lt;https://www.java.com/pt_BR/download/faq</w:t>
      </w:r>
      <w:r>
        <w:rPr>
          <w:lang w:val="pt-BR"/>
        </w:rPr>
        <w:t>/whatis_java.xml&gt;. Acesso em: 18 nov</w:t>
      </w:r>
      <w:r w:rsidRPr="00926DAB">
        <w:rPr>
          <w:lang w:val="pt-BR"/>
        </w:rPr>
        <w:t>. 2019. (modelo de referência de material di</w:t>
      </w:r>
      <w:r w:rsidR="000E3FE6">
        <w:rPr>
          <w:lang w:val="pt-BR"/>
        </w:rPr>
        <w:t>sponível na versão eletrônica).</w:t>
      </w:r>
    </w:p>
    <w:p w14:paraId="7FBF98D4" w14:textId="620C3F83" w:rsidR="00A14CB0" w:rsidRDefault="00A14CB0" w:rsidP="00926DAB">
      <w:pPr>
        <w:spacing w:line="360" w:lineRule="auto"/>
        <w:jc w:val="left"/>
        <w:rPr>
          <w:lang w:val="pt-BR"/>
        </w:rPr>
      </w:pPr>
    </w:p>
    <w:p w14:paraId="0AED6972" w14:textId="28321F57" w:rsidR="00A14CB0" w:rsidRDefault="00A14CB0" w:rsidP="00926DAB">
      <w:pPr>
        <w:spacing w:line="360" w:lineRule="auto"/>
        <w:jc w:val="left"/>
        <w:rPr>
          <w:lang w:val="pt-BR"/>
        </w:rPr>
      </w:pPr>
      <w:r w:rsidRPr="00A14CB0">
        <w:rPr>
          <w:lang w:val="pt-BR"/>
        </w:rPr>
        <w:t xml:space="preserve">MALDONADO, José Carlos et al. </w:t>
      </w:r>
      <w:r w:rsidR="00E52C94" w:rsidRPr="00A14CB0">
        <w:rPr>
          <w:lang w:val="pt-BR"/>
        </w:rPr>
        <w:t>Introdução</w:t>
      </w:r>
      <w:r w:rsidRPr="00A14CB0">
        <w:rPr>
          <w:lang w:val="pt-BR"/>
        </w:rPr>
        <w:t xml:space="preserve"> ao teste de software.</w:t>
      </w:r>
      <w:r w:rsidR="00B87062">
        <w:rPr>
          <w:lang w:val="pt-BR"/>
        </w:rPr>
        <w:t xml:space="preserve"> </w:t>
      </w:r>
      <w:r w:rsidR="008D658C">
        <w:rPr>
          <w:lang w:val="pt-BR"/>
        </w:rPr>
        <w:t>Disponível em: &lt;</w:t>
      </w:r>
      <w:hyperlink r:id="rId58" w:history="1">
        <w:r w:rsidR="008D658C" w:rsidRPr="008D658C">
          <w:rPr>
            <w:rStyle w:val="Hyperlink"/>
            <w:color w:val="000000" w:themeColor="text1"/>
            <w:u w:val="none"/>
          </w:rPr>
          <w:t>http://pbjug-grupo-de-usuarios-java-da-paraiba.1393240.n2.nabble.com/attachment/2545944/0/Introducao%20Ao%20Teste%20De%20Software%20-%20Maldonado,Jose.pdf</w:t>
        </w:r>
      </w:hyperlink>
      <w:r w:rsidR="008D658C">
        <w:t>&gt;</w:t>
      </w:r>
      <w:r w:rsidRPr="00A14CB0">
        <w:rPr>
          <w:lang w:val="pt-BR"/>
        </w:rPr>
        <w:t xml:space="preserve"> São Carlos, p. 23, 2004.</w:t>
      </w:r>
    </w:p>
    <w:p w14:paraId="0D8C30DA" w14:textId="27A3D4D0" w:rsidR="00A14CB0" w:rsidRDefault="00A14CB0" w:rsidP="00926DAB">
      <w:pPr>
        <w:spacing w:line="360" w:lineRule="auto"/>
        <w:jc w:val="left"/>
        <w:rPr>
          <w:lang w:val="pt-BR"/>
        </w:rPr>
      </w:pPr>
    </w:p>
    <w:p w14:paraId="4B1C1B4E" w14:textId="77777777" w:rsidR="008D658C" w:rsidRDefault="00A14CB0" w:rsidP="00926DAB">
      <w:pPr>
        <w:spacing w:line="360" w:lineRule="auto"/>
        <w:jc w:val="left"/>
        <w:rPr>
          <w:lang w:val="pt-BR"/>
        </w:rPr>
      </w:pPr>
      <w:r w:rsidRPr="00A14CB0">
        <w:rPr>
          <w:lang w:val="pt-BR"/>
        </w:rPr>
        <w:t xml:space="preserve">GEHRKE, Augusto Roberto. Desenvolvimento e resultados de um software hoteleiro. </w:t>
      </w:r>
    </w:p>
    <w:p w14:paraId="60A47F86" w14:textId="0E51DB62" w:rsidR="008D658C" w:rsidRDefault="008D658C" w:rsidP="00926DAB">
      <w:pPr>
        <w:spacing w:line="360" w:lineRule="auto"/>
        <w:jc w:val="left"/>
      </w:pPr>
      <w:r>
        <w:rPr>
          <w:lang w:val="pt-BR"/>
        </w:rPr>
        <w:t>Disponível em :&lt;</w:t>
      </w:r>
      <w:hyperlink r:id="rId59" w:history="1">
        <w:r w:rsidRPr="008D658C">
          <w:rPr>
            <w:rStyle w:val="Hyperlink"/>
            <w:color w:val="000000" w:themeColor="text1"/>
            <w:u w:val="none"/>
          </w:rPr>
          <w:t>http://repositorio.faculdadeam.edu.br/xmlui/handle/123456789/308</w:t>
        </w:r>
      </w:hyperlink>
      <w:r>
        <w:t>&gt;</w:t>
      </w:r>
    </w:p>
    <w:p w14:paraId="5327F88B" w14:textId="046638FA" w:rsidR="00A14CB0" w:rsidRDefault="00A14CB0" w:rsidP="00926DAB">
      <w:pPr>
        <w:spacing w:line="360" w:lineRule="auto"/>
        <w:jc w:val="left"/>
        <w:rPr>
          <w:lang w:val="pt-BR"/>
        </w:rPr>
      </w:pPr>
      <w:r w:rsidRPr="00A14CB0">
        <w:rPr>
          <w:lang w:val="pt-BR"/>
        </w:rPr>
        <w:t>2018.</w:t>
      </w:r>
    </w:p>
    <w:p w14:paraId="05B46225" w14:textId="1DA4ABAF" w:rsidR="00EA67A8" w:rsidRDefault="00EA67A8" w:rsidP="00926DAB">
      <w:pPr>
        <w:spacing w:line="360" w:lineRule="auto"/>
        <w:jc w:val="left"/>
        <w:rPr>
          <w:lang w:val="pt-BR"/>
        </w:rPr>
      </w:pPr>
    </w:p>
    <w:p w14:paraId="7E0DE37C" w14:textId="77777777" w:rsidR="008D658C" w:rsidRDefault="00EA67A8" w:rsidP="00926DAB">
      <w:pPr>
        <w:spacing w:line="360" w:lineRule="auto"/>
        <w:jc w:val="left"/>
        <w:rPr>
          <w:lang w:val="pt-BR"/>
        </w:rPr>
      </w:pPr>
      <w:r w:rsidRPr="00EA67A8">
        <w:rPr>
          <w:lang w:val="pt-BR"/>
        </w:rPr>
        <w:t>SAGIN, Lis Antunes; GOMES, Rogério Zanetti. A interdisciplinaridade entre design gráfico e comunicação.</w:t>
      </w:r>
    </w:p>
    <w:p w14:paraId="515B1B8F" w14:textId="294603D6" w:rsidR="00EA67A8" w:rsidRPr="008D658C" w:rsidRDefault="008D658C" w:rsidP="00926DAB">
      <w:pPr>
        <w:spacing w:line="360" w:lineRule="auto"/>
        <w:jc w:val="left"/>
        <w:rPr>
          <w:color w:val="000000" w:themeColor="text1"/>
          <w:lang w:val="pt-BR"/>
        </w:rPr>
      </w:pPr>
      <w:r>
        <w:rPr>
          <w:lang w:val="pt-BR"/>
        </w:rPr>
        <w:t xml:space="preserve"> Disponível em:&lt;</w:t>
      </w:r>
      <w:hyperlink r:id="rId60" w:history="1">
        <w:r w:rsidRPr="008D658C">
          <w:rPr>
            <w:rStyle w:val="Hyperlink"/>
            <w:color w:val="000000" w:themeColor="text1"/>
            <w:u w:val="none"/>
          </w:rPr>
          <w:t>http://www.uel.br/revistas/uel/index.php/projetica/article/view/8851</w:t>
        </w:r>
      </w:hyperlink>
      <w:r w:rsidRPr="008D658C">
        <w:rPr>
          <w:color w:val="000000" w:themeColor="text1"/>
        </w:rPr>
        <w:t>&gt;</w:t>
      </w:r>
      <w:r w:rsidR="00EA67A8" w:rsidRPr="008D658C">
        <w:rPr>
          <w:color w:val="000000" w:themeColor="text1"/>
          <w:lang w:val="pt-BR"/>
        </w:rPr>
        <w:t xml:space="preserve"> Projetica, v. 2, n. 1, p. 95-107, 2011.</w:t>
      </w:r>
    </w:p>
    <w:sectPr w:rsidR="00EA67A8" w:rsidRPr="008D658C" w:rsidSect="00743D46">
      <w:headerReference w:type="default" r:id="rId61"/>
      <w:pgSz w:w="11906" w:h="16838" w:code="9"/>
      <w:pgMar w:top="1701" w:right="1134" w:bottom="1134" w:left="1701"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E00B8B" w14:textId="77777777" w:rsidR="00AA64ED" w:rsidRDefault="00AA64ED" w:rsidP="00DD7AC7">
      <w:r>
        <w:separator/>
      </w:r>
    </w:p>
    <w:p w14:paraId="5127DB6A" w14:textId="77777777" w:rsidR="00AA64ED" w:rsidRDefault="00AA64ED"/>
    <w:p w14:paraId="01195E88" w14:textId="77777777" w:rsidR="00AA64ED" w:rsidRDefault="00AA64ED"/>
  </w:endnote>
  <w:endnote w:type="continuationSeparator" w:id="0">
    <w:p w14:paraId="1A224EC4" w14:textId="77777777" w:rsidR="00AA64ED" w:rsidRDefault="00AA64ED" w:rsidP="00DD7AC7">
      <w:r>
        <w:continuationSeparator/>
      </w:r>
    </w:p>
    <w:p w14:paraId="31347BB6" w14:textId="77777777" w:rsidR="00AA64ED" w:rsidRDefault="00AA64ED"/>
    <w:p w14:paraId="457ACC09" w14:textId="77777777" w:rsidR="00AA64ED" w:rsidRDefault="00AA64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E2CEF7" w14:textId="77777777" w:rsidR="00AA64ED" w:rsidRDefault="00AA64ED">
      <w:r>
        <w:separator/>
      </w:r>
    </w:p>
  </w:footnote>
  <w:footnote w:type="continuationSeparator" w:id="0">
    <w:p w14:paraId="209CAC35" w14:textId="77777777" w:rsidR="00AA64ED" w:rsidRDefault="00AA64ED" w:rsidP="00DD7AC7">
      <w:r>
        <w:continuationSeparator/>
      </w:r>
    </w:p>
    <w:p w14:paraId="35872E25" w14:textId="77777777" w:rsidR="00AA64ED" w:rsidRDefault="00AA64ED"/>
    <w:p w14:paraId="1E020075" w14:textId="77777777" w:rsidR="00AA64ED" w:rsidRDefault="00AA64ED"/>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49962" w14:textId="77777777" w:rsidR="00615386" w:rsidRDefault="00615386" w:rsidP="0059374D">
    <w:pP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BD071B" w14:textId="77777777" w:rsidR="00615386" w:rsidRDefault="00615386">
    <w:pPr>
      <w:pStyle w:val="Cabealho"/>
      <w:jc w:val="right"/>
    </w:pPr>
  </w:p>
  <w:p w14:paraId="63C6A2EC" w14:textId="77777777" w:rsidR="00615386" w:rsidRDefault="00615386">
    <w:pPr>
      <w:pStyle w:val="Cabealh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CD997" w14:textId="77777777" w:rsidR="00615386" w:rsidRPr="00B9662E" w:rsidRDefault="00615386" w:rsidP="00B9662E">
    <w:pPr>
      <w:jc w:val="center"/>
      <w:rPr>
        <w:lang w:val="pt-BR"/>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6313A" w14:textId="77777777" w:rsidR="00615386" w:rsidRDefault="00615386" w:rsidP="00AB7BD3">
    <w:pPr>
      <w:pStyle w:val="Cabealho"/>
      <w:jc w:val="cent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E6E14" w14:textId="49BCA8EC" w:rsidR="00615386" w:rsidRDefault="00615386">
    <w:pPr>
      <w:pStyle w:val="Cabealho"/>
      <w:jc w:val="right"/>
    </w:pPr>
    <w:r>
      <w:fldChar w:fldCharType="begin"/>
    </w:r>
    <w:r>
      <w:instrText>PAGE   \* MERGEFORMAT</w:instrText>
    </w:r>
    <w:r>
      <w:fldChar w:fldCharType="separate"/>
    </w:r>
    <w:r w:rsidR="00257A7D" w:rsidRPr="00257A7D">
      <w:rPr>
        <w:noProof/>
        <w:lang w:val="pt-BR"/>
      </w:rPr>
      <w:t>62</w:t>
    </w:r>
    <w:r>
      <w:fldChar w:fldCharType="end"/>
    </w:r>
  </w:p>
  <w:p w14:paraId="0FF1CB36" w14:textId="77777777" w:rsidR="00615386" w:rsidRDefault="00615386" w:rsidP="00D17901">
    <w:pP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02A35"/>
    <w:multiLevelType w:val="hybridMultilevel"/>
    <w:tmpl w:val="C8C2616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 w15:restartNumberingAfterBreak="0">
    <w:nsid w:val="032D003A"/>
    <w:multiLevelType w:val="multilevel"/>
    <w:tmpl w:val="04160023"/>
    <w:styleLink w:val="Artigoseo1"/>
    <w:lvl w:ilvl="0">
      <w:start w:val="1"/>
      <w:numFmt w:val="upperRoman"/>
      <w:lvlText w:val="Artigo %1."/>
      <w:lvlJc w:val="left"/>
      <w:pPr>
        <w:tabs>
          <w:tab w:val="num" w:pos="1800"/>
        </w:tabs>
      </w:pPr>
      <w:rPr>
        <w:rFonts w:cs="Times New Roman"/>
      </w:rPr>
    </w:lvl>
    <w:lvl w:ilvl="1">
      <w:start w:val="1"/>
      <w:numFmt w:val="decimalZero"/>
      <w:isLgl/>
      <w:lvlText w:val="Seção %1.%2"/>
      <w:lvlJc w:val="left"/>
      <w:pPr>
        <w:tabs>
          <w:tab w:val="num" w:pos="144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 w15:restartNumberingAfterBreak="0">
    <w:nsid w:val="05E56269"/>
    <w:multiLevelType w:val="multilevel"/>
    <w:tmpl w:val="B68EE4C4"/>
    <w:lvl w:ilvl="0">
      <w:start w:val="1"/>
      <w:numFmt w:val="decimal"/>
      <w:lvlText w:val="%1."/>
      <w:lvlJc w:val="left"/>
      <w:pPr>
        <w:ind w:left="1429" w:hanging="360"/>
      </w:pPr>
      <w:rPr>
        <w:rFonts w:hint="default"/>
      </w:rPr>
    </w:lvl>
    <w:lvl w:ilvl="1">
      <w:start w:val="4"/>
      <w:numFmt w:val="decimal"/>
      <w:isLgl/>
      <w:lvlText w:val="%1.%2"/>
      <w:lvlJc w:val="left"/>
      <w:pPr>
        <w:ind w:left="1474" w:hanging="40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2869" w:hanging="1800"/>
      </w:pPr>
      <w:rPr>
        <w:rFonts w:hint="default"/>
      </w:rPr>
    </w:lvl>
  </w:abstractNum>
  <w:abstractNum w:abstractNumId="3" w15:restartNumberingAfterBreak="0">
    <w:nsid w:val="07697878"/>
    <w:multiLevelType w:val="multilevel"/>
    <w:tmpl w:val="0416001D"/>
    <w:styleLink w:val="Estilo4"/>
    <w:lvl w:ilvl="0">
      <w:start w:val="2"/>
      <w:numFmt w:val="decimal"/>
      <w:lvlText w:val="%1)"/>
      <w:lvlJc w:val="left"/>
      <w:pPr>
        <w:ind w:left="360" w:hanging="360"/>
      </w:pPr>
      <w:rPr>
        <w:rFonts w:cs="Times New Roman"/>
      </w:rPr>
    </w:lvl>
    <w:lvl w:ilvl="1">
      <w:start w:val="2"/>
      <w:numFmt w:val="decimal"/>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4" w15:restartNumberingAfterBreak="0">
    <w:nsid w:val="104A20FD"/>
    <w:multiLevelType w:val="hybridMultilevel"/>
    <w:tmpl w:val="EBE8B0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AD17E18"/>
    <w:multiLevelType w:val="hybridMultilevel"/>
    <w:tmpl w:val="4AB8DA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D1A2AAA"/>
    <w:multiLevelType w:val="hybridMultilevel"/>
    <w:tmpl w:val="80EA35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D212C13"/>
    <w:multiLevelType w:val="hybridMultilevel"/>
    <w:tmpl w:val="152C9B32"/>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8" w15:restartNumberingAfterBreak="0">
    <w:nsid w:val="1DFC1057"/>
    <w:multiLevelType w:val="multilevel"/>
    <w:tmpl w:val="FE56BA48"/>
    <w:lvl w:ilvl="0">
      <w:start w:val="1"/>
      <w:numFmt w:val="decimal"/>
      <w:pStyle w:val="Titulo1"/>
      <w:lvlText w:val="%1"/>
      <w:lvlJc w:val="left"/>
      <w:pPr>
        <w:tabs>
          <w:tab w:val="num" w:pos="227"/>
        </w:tabs>
        <w:ind w:left="227" w:hanging="227"/>
      </w:pPr>
      <w:rPr>
        <w:rFonts w:ascii="Arial" w:hAnsi="Arial" w:cs="Times New Roman" w:hint="default"/>
        <w:sz w:val="24"/>
      </w:rPr>
    </w:lvl>
    <w:lvl w:ilvl="1">
      <w:start w:val="1"/>
      <w:numFmt w:val="decimal"/>
      <w:pStyle w:val="Ttulo2"/>
      <w:lvlText w:val="%1.%2"/>
      <w:lvlJc w:val="left"/>
      <w:pPr>
        <w:tabs>
          <w:tab w:val="num" w:pos="397"/>
        </w:tabs>
        <w:ind w:left="397" w:hanging="397"/>
      </w:pPr>
      <w:rPr>
        <w:rFonts w:ascii="Arial" w:hAnsi="Arial" w:cs="Times New Roman" w:hint="default"/>
        <w:b w:val="0"/>
        <w:i w:val="0"/>
        <w:caps/>
        <w:sz w:val="24"/>
      </w:rPr>
    </w:lvl>
    <w:lvl w:ilvl="2">
      <w:start w:val="1"/>
      <w:numFmt w:val="decimal"/>
      <w:pStyle w:val="Ttulo3"/>
      <w:lvlText w:val="%1.%2.%3"/>
      <w:lvlJc w:val="left"/>
      <w:pPr>
        <w:tabs>
          <w:tab w:val="num" w:pos="567"/>
        </w:tabs>
        <w:ind w:left="624" w:hanging="624"/>
      </w:pPr>
      <w:rPr>
        <w:rFonts w:ascii="Arial" w:hAnsi="Arial" w:cs="Times New Roman" w:hint="default"/>
        <w:b w:val="0"/>
        <w:i w:val="0"/>
        <w:color w:val="auto"/>
        <w:sz w:val="24"/>
        <w:u w:val="none"/>
      </w:rPr>
    </w:lvl>
    <w:lvl w:ilvl="3">
      <w:start w:val="1"/>
      <w:numFmt w:val="decimal"/>
      <w:pStyle w:val="Ttulo4"/>
      <w:lvlText w:val="%1.%2.%3.%4"/>
      <w:lvlJc w:val="left"/>
      <w:pPr>
        <w:tabs>
          <w:tab w:val="num" w:pos="737"/>
        </w:tabs>
        <w:ind w:left="737" w:hanging="737"/>
      </w:pPr>
      <w:rPr>
        <w:rFonts w:ascii="Arial" w:hAnsi="Arial" w:cs="Times New Roman" w:hint="default"/>
        <w:b w:val="0"/>
        <w:i w:val="0"/>
        <w:color w:val="auto"/>
        <w:sz w:val="24"/>
        <w:u w:val="none"/>
      </w:rPr>
    </w:lvl>
    <w:lvl w:ilvl="4">
      <w:start w:val="1"/>
      <w:numFmt w:val="decimal"/>
      <w:pStyle w:val="Ttulo5"/>
      <w:lvlText w:val="%1.%2.%3.%4.%5"/>
      <w:lvlJc w:val="left"/>
      <w:pPr>
        <w:tabs>
          <w:tab w:val="num" w:pos="1077"/>
        </w:tabs>
        <w:ind w:left="1077" w:hanging="1077"/>
      </w:pPr>
      <w:rPr>
        <w:rFonts w:ascii="Arial" w:hAnsi="Arial" w:cs="Times New Roman" w:hint="default"/>
        <w:b w:val="0"/>
        <w:i/>
        <w:color w:val="auto"/>
        <w:sz w:val="24"/>
        <w:u w:val="none"/>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9" w15:restartNumberingAfterBreak="0">
    <w:nsid w:val="1DFD31A9"/>
    <w:multiLevelType w:val="hybridMultilevel"/>
    <w:tmpl w:val="B80E75E0"/>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0" w15:restartNumberingAfterBreak="0">
    <w:nsid w:val="21322288"/>
    <w:multiLevelType w:val="multilevel"/>
    <w:tmpl w:val="80D0241A"/>
    <w:styleLink w:val="Listaatual1"/>
    <w:lvl w:ilvl="0">
      <w:start w:val="1"/>
      <w:numFmt w:val="decimal"/>
      <w:lvlText w:val="%1"/>
      <w:lvlJc w:val="left"/>
      <w:pPr>
        <w:tabs>
          <w:tab w:val="num" w:pos="170"/>
        </w:tabs>
        <w:ind w:left="360" w:hanging="360"/>
      </w:pPr>
      <w:rPr>
        <w:rFonts w:ascii="Arial" w:hAnsi="Arial" w:cs="Times New Roman" w:hint="default"/>
        <w:b/>
        <w:i w:val="0"/>
        <w:sz w:val="24"/>
      </w:rPr>
    </w:lvl>
    <w:lvl w:ilvl="1">
      <w:start w:val="1"/>
      <w:numFmt w:val="decimal"/>
      <w:lvlText w:val="%1.%2"/>
      <w:lvlJc w:val="left"/>
      <w:pPr>
        <w:tabs>
          <w:tab w:val="num" w:pos="792"/>
        </w:tabs>
        <w:ind w:left="792" w:hanging="432"/>
      </w:pPr>
      <w:rPr>
        <w:rFonts w:ascii="Arial" w:hAnsi="Arial" w:cs="Times New Roman" w:hint="default"/>
        <w:b w:val="0"/>
        <w:i w:val="0"/>
        <w:caps/>
        <w:sz w:val="24"/>
        <w:effect w:val="none"/>
      </w:rPr>
    </w:lvl>
    <w:lvl w:ilvl="2">
      <w:start w:val="1"/>
      <w:numFmt w:val="decimal"/>
      <w:lvlText w:val="%1.%2.%3"/>
      <w:lvlJc w:val="left"/>
      <w:pPr>
        <w:tabs>
          <w:tab w:val="num" w:pos="1224"/>
        </w:tabs>
        <w:ind w:left="1224" w:hanging="504"/>
      </w:pPr>
      <w:rPr>
        <w:rFonts w:ascii="Arial" w:hAnsi="Arial" w:cs="Times New Roman" w:hint="default"/>
        <w:b w:val="0"/>
        <w:i w:val="0"/>
        <w:color w:val="auto"/>
        <w:sz w:val="24"/>
        <w:u w:val="none"/>
      </w:rPr>
    </w:lvl>
    <w:lvl w:ilvl="3">
      <w:start w:val="1"/>
      <w:numFmt w:val="decimal"/>
      <w:lvlText w:val="%1.%2.%3.%4"/>
      <w:lvlJc w:val="left"/>
      <w:pPr>
        <w:tabs>
          <w:tab w:val="num" w:pos="1728"/>
        </w:tabs>
        <w:ind w:left="1728" w:hanging="648"/>
      </w:pPr>
      <w:rPr>
        <w:rFonts w:ascii="Arial" w:hAnsi="Arial" w:cs="Times New Roman" w:hint="default"/>
        <w:b w:val="0"/>
        <w:i w:val="0"/>
        <w:color w:val="auto"/>
        <w:sz w:val="24"/>
        <w:u w:val="none"/>
      </w:rPr>
    </w:lvl>
    <w:lvl w:ilvl="4">
      <w:start w:val="1"/>
      <w:numFmt w:val="decimal"/>
      <w:lvlText w:val="%1.%2.%3.%4.%5"/>
      <w:lvlJc w:val="left"/>
      <w:pPr>
        <w:tabs>
          <w:tab w:val="num" w:pos="2232"/>
        </w:tabs>
        <w:ind w:left="2232" w:hanging="792"/>
      </w:pPr>
      <w:rPr>
        <w:rFonts w:ascii="Arial" w:hAnsi="Arial" w:cs="Times New Roman" w:hint="default"/>
        <w:b w:val="0"/>
        <w:i/>
        <w:color w:val="auto"/>
        <w:sz w:val="24"/>
        <w:u w:val="none"/>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1" w15:restartNumberingAfterBreak="0">
    <w:nsid w:val="2FE46CC1"/>
    <w:multiLevelType w:val="hybridMultilevel"/>
    <w:tmpl w:val="E9D2CEAC"/>
    <w:lvl w:ilvl="0" w:tplc="04160001">
      <w:start w:val="1"/>
      <w:numFmt w:val="bullet"/>
      <w:lvlText w:val=""/>
      <w:lvlJc w:val="left"/>
      <w:pPr>
        <w:ind w:left="1065" w:hanging="360"/>
      </w:pPr>
      <w:rPr>
        <w:rFonts w:ascii="Symbol" w:hAnsi="Symbol" w:hint="default"/>
      </w:rPr>
    </w:lvl>
    <w:lvl w:ilvl="1" w:tplc="04160003" w:tentative="1">
      <w:start w:val="1"/>
      <w:numFmt w:val="bullet"/>
      <w:lvlText w:val="o"/>
      <w:lvlJc w:val="left"/>
      <w:pPr>
        <w:ind w:left="1785" w:hanging="360"/>
      </w:pPr>
      <w:rPr>
        <w:rFonts w:ascii="Courier New" w:hAnsi="Courier New" w:cs="Courier New" w:hint="default"/>
      </w:rPr>
    </w:lvl>
    <w:lvl w:ilvl="2" w:tplc="04160005" w:tentative="1">
      <w:start w:val="1"/>
      <w:numFmt w:val="bullet"/>
      <w:lvlText w:val=""/>
      <w:lvlJc w:val="left"/>
      <w:pPr>
        <w:ind w:left="2505" w:hanging="360"/>
      </w:pPr>
      <w:rPr>
        <w:rFonts w:ascii="Wingdings" w:hAnsi="Wingdings" w:hint="default"/>
      </w:rPr>
    </w:lvl>
    <w:lvl w:ilvl="3" w:tplc="04160001" w:tentative="1">
      <w:start w:val="1"/>
      <w:numFmt w:val="bullet"/>
      <w:lvlText w:val=""/>
      <w:lvlJc w:val="left"/>
      <w:pPr>
        <w:ind w:left="3225" w:hanging="360"/>
      </w:pPr>
      <w:rPr>
        <w:rFonts w:ascii="Symbol" w:hAnsi="Symbol" w:hint="default"/>
      </w:rPr>
    </w:lvl>
    <w:lvl w:ilvl="4" w:tplc="04160003" w:tentative="1">
      <w:start w:val="1"/>
      <w:numFmt w:val="bullet"/>
      <w:lvlText w:val="o"/>
      <w:lvlJc w:val="left"/>
      <w:pPr>
        <w:ind w:left="3945" w:hanging="360"/>
      </w:pPr>
      <w:rPr>
        <w:rFonts w:ascii="Courier New" w:hAnsi="Courier New" w:cs="Courier New" w:hint="default"/>
      </w:rPr>
    </w:lvl>
    <w:lvl w:ilvl="5" w:tplc="04160005" w:tentative="1">
      <w:start w:val="1"/>
      <w:numFmt w:val="bullet"/>
      <w:lvlText w:val=""/>
      <w:lvlJc w:val="left"/>
      <w:pPr>
        <w:ind w:left="4665" w:hanging="360"/>
      </w:pPr>
      <w:rPr>
        <w:rFonts w:ascii="Wingdings" w:hAnsi="Wingdings" w:hint="default"/>
      </w:rPr>
    </w:lvl>
    <w:lvl w:ilvl="6" w:tplc="04160001" w:tentative="1">
      <w:start w:val="1"/>
      <w:numFmt w:val="bullet"/>
      <w:lvlText w:val=""/>
      <w:lvlJc w:val="left"/>
      <w:pPr>
        <w:ind w:left="5385" w:hanging="360"/>
      </w:pPr>
      <w:rPr>
        <w:rFonts w:ascii="Symbol" w:hAnsi="Symbol" w:hint="default"/>
      </w:rPr>
    </w:lvl>
    <w:lvl w:ilvl="7" w:tplc="04160003" w:tentative="1">
      <w:start w:val="1"/>
      <w:numFmt w:val="bullet"/>
      <w:lvlText w:val="o"/>
      <w:lvlJc w:val="left"/>
      <w:pPr>
        <w:ind w:left="6105" w:hanging="360"/>
      </w:pPr>
      <w:rPr>
        <w:rFonts w:ascii="Courier New" w:hAnsi="Courier New" w:cs="Courier New" w:hint="default"/>
      </w:rPr>
    </w:lvl>
    <w:lvl w:ilvl="8" w:tplc="04160005" w:tentative="1">
      <w:start w:val="1"/>
      <w:numFmt w:val="bullet"/>
      <w:lvlText w:val=""/>
      <w:lvlJc w:val="left"/>
      <w:pPr>
        <w:ind w:left="6825" w:hanging="360"/>
      </w:pPr>
      <w:rPr>
        <w:rFonts w:ascii="Wingdings" w:hAnsi="Wingdings" w:hint="default"/>
      </w:rPr>
    </w:lvl>
  </w:abstractNum>
  <w:abstractNum w:abstractNumId="12" w15:restartNumberingAfterBreak="0">
    <w:nsid w:val="38513EB4"/>
    <w:multiLevelType w:val="hybridMultilevel"/>
    <w:tmpl w:val="7F9880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92C0492"/>
    <w:multiLevelType w:val="multilevel"/>
    <w:tmpl w:val="0416001F"/>
    <w:styleLink w:val="111111"/>
    <w:lvl w:ilvl="0">
      <w:start w:val="1"/>
      <w:numFmt w:val="decimal"/>
      <w:lvlText w:val="%1."/>
      <w:lvlJc w:val="left"/>
      <w:pPr>
        <w:tabs>
          <w:tab w:val="num" w:pos="360"/>
        </w:tabs>
        <w:ind w:left="360" w:hanging="360"/>
      </w:pPr>
      <w:rPr>
        <w:rFonts w:ascii="Arial" w:hAnsi="Arial"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14" w15:restartNumberingAfterBreak="0">
    <w:nsid w:val="399C6215"/>
    <w:multiLevelType w:val="hybridMultilevel"/>
    <w:tmpl w:val="0E0E7D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1B748CF"/>
    <w:multiLevelType w:val="hybridMultilevel"/>
    <w:tmpl w:val="DDA8F4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3711592"/>
    <w:multiLevelType w:val="hybridMultilevel"/>
    <w:tmpl w:val="BBC4E9F6"/>
    <w:lvl w:ilvl="0" w:tplc="ABFEBB58">
      <w:start w:val="1"/>
      <w:numFmt w:val="bullet"/>
      <w:pStyle w:val="Marcadores"/>
      <w:lvlText w:val=""/>
      <w:lvlJc w:val="left"/>
      <w:pPr>
        <w:ind w:left="717"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1B00FEE"/>
    <w:multiLevelType w:val="hybridMultilevel"/>
    <w:tmpl w:val="C3088A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4534765"/>
    <w:multiLevelType w:val="hybridMultilevel"/>
    <w:tmpl w:val="419C67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6F119E4"/>
    <w:multiLevelType w:val="hybridMultilevel"/>
    <w:tmpl w:val="0A72F2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FC005DC"/>
    <w:multiLevelType w:val="hybridMultilevel"/>
    <w:tmpl w:val="0B0C3356"/>
    <w:lvl w:ilvl="0" w:tplc="04160001">
      <w:start w:val="1"/>
      <w:numFmt w:val="bullet"/>
      <w:lvlText w:val=""/>
      <w:lvlJc w:val="left"/>
      <w:pPr>
        <w:ind w:left="1788" w:hanging="360"/>
      </w:pPr>
      <w:rPr>
        <w:rFonts w:ascii="Symbol" w:hAnsi="Symbol"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21" w15:restartNumberingAfterBreak="0">
    <w:nsid w:val="632000D8"/>
    <w:multiLevelType w:val="hybridMultilevel"/>
    <w:tmpl w:val="281E65E2"/>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2" w15:restartNumberingAfterBreak="0">
    <w:nsid w:val="655E1A6A"/>
    <w:multiLevelType w:val="hybridMultilevel"/>
    <w:tmpl w:val="B17A3C24"/>
    <w:lvl w:ilvl="0" w:tplc="9B9054CA">
      <w:start w:val="1"/>
      <w:numFmt w:val="upperLetter"/>
      <w:pStyle w:val="Ps-Textuais-APNDICES"/>
      <w:lvlText w:val="APÊNDICE %1 -"/>
      <w:lvlJc w:val="center"/>
      <w:pPr>
        <w:tabs>
          <w:tab w:val="num" w:pos="0"/>
        </w:tabs>
        <w:ind w:firstLine="567"/>
      </w:pPr>
      <w:rPr>
        <w:rFonts w:ascii="Arial" w:hAnsi="Arial" w:cs="Times New Roman" w:hint="default"/>
        <w:b/>
        <w:i w:val="0"/>
        <w:caps/>
        <w:color w:val="auto"/>
        <w:sz w:val="24"/>
        <w:effect w:val="no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3" w15:restartNumberingAfterBreak="0">
    <w:nsid w:val="67364EFE"/>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4" w15:restartNumberingAfterBreak="0">
    <w:nsid w:val="690A656E"/>
    <w:multiLevelType w:val="hybridMultilevel"/>
    <w:tmpl w:val="026E75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04B3AA4"/>
    <w:multiLevelType w:val="hybridMultilevel"/>
    <w:tmpl w:val="B7E086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1367101"/>
    <w:multiLevelType w:val="hybridMultilevel"/>
    <w:tmpl w:val="EDD468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6461F28"/>
    <w:multiLevelType w:val="hybridMultilevel"/>
    <w:tmpl w:val="FE20A958"/>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8" w15:restartNumberingAfterBreak="0">
    <w:nsid w:val="76F84BA3"/>
    <w:multiLevelType w:val="hybridMultilevel"/>
    <w:tmpl w:val="E62E19E4"/>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9" w15:restartNumberingAfterBreak="0">
    <w:nsid w:val="79DE1210"/>
    <w:multiLevelType w:val="hybridMultilevel"/>
    <w:tmpl w:val="542463C4"/>
    <w:lvl w:ilvl="0" w:tplc="9E606418">
      <w:start w:val="1"/>
      <w:numFmt w:val="lowerLetter"/>
      <w:lvlText w:val="apêndice %1:"/>
      <w:lvlJc w:val="left"/>
      <w:pPr>
        <w:tabs>
          <w:tab w:val="num" w:pos="0"/>
        </w:tabs>
      </w:pPr>
      <w:rPr>
        <w:rFonts w:ascii="Arial" w:hAnsi="Arial" w:cs="Times New Roman" w:hint="default"/>
        <w:b/>
        <w:i w:val="0"/>
        <w:caps/>
        <w:color w:val="auto"/>
        <w:sz w:val="24"/>
        <w:effect w:val="none"/>
      </w:rPr>
    </w:lvl>
    <w:lvl w:ilvl="1" w:tplc="B73C2C44">
      <w:start w:val="1"/>
      <w:numFmt w:val="upperLetter"/>
      <w:pStyle w:val="Ps-Textuais-ANEXOS"/>
      <w:lvlText w:val="anexo %2 -"/>
      <w:lvlJc w:val="left"/>
      <w:pPr>
        <w:tabs>
          <w:tab w:val="num" w:pos="0"/>
        </w:tabs>
      </w:pPr>
      <w:rPr>
        <w:rFonts w:ascii="Arial" w:hAnsi="Arial" w:cs="Times New Roman" w:hint="default"/>
        <w:b/>
        <w:i w:val="0"/>
        <w:caps/>
        <w:color w:val="auto"/>
        <w:sz w:val="24"/>
        <w:effect w:val="none"/>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abstractNumId w:val="16"/>
  </w:num>
  <w:num w:numId="2">
    <w:abstractNumId w:val="10"/>
  </w:num>
  <w:num w:numId="3">
    <w:abstractNumId w:val="1"/>
  </w:num>
  <w:num w:numId="4">
    <w:abstractNumId w:val="23"/>
  </w:num>
  <w:num w:numId="5">
    <w:abstractNumId w:val="13"/>
  </w:num>
  <w:num w:numId="6">
    <w:abstractNumId w:val="8"/>
  </w:num>
  <w:num w:numId="7">
    <w:abstractNumId w:val="3"/>
  </w:num>
  <w:num w:numId="8">
    <w:abstractNumId w:val="29"/>
  </w:num>
  <w:num w:numId="9">
    <w:abstractNumId w:val="22"/>
  </w:num>
  <w:num w:numId="10">
    <w:abstractNumId w:val="2"/>
  </w:num>
  <w:num w:numId="11">
    <w:abstractNumId w:val="20"/>
  </w:num>
  <w:num w:numId="12">
    <w:abstractNumId w:val="15"/>
  </w:num>
  <w:num w:numId="13">
    <w:abstractNumId w:val="4"/>
  </w:num>
  <w:num w:numId="14">
    <w:abstractNumId w:val="11"/>
  </w:num>
  <w:num w:numId="15">
    <w:abstractNumId w:val="6"/>
  </w:num>
  <w:num w:numId="16">
    <w:abstractNumId w:val="14"/>
  </w:num>
  <w:num w:numId="17">
    <w:abstractNumId w:val="25"/>
  </w:num>
  <w:num w:numId="18">
    <w:abstractNumId w:val="17"/>
  </w:num>
  <w:num w:numId="19">
    <w:abstractNumId w:val="5"/>
  </w:num>
  <w:num w:numId="20">
    <w:abstractNumId w:val="28"/>
  </w:num>
  <w:num w:numId="21">
    <w:abstractNumId w:val="19"/>
  </w:num>
  <w:num w:numId="22">
    <w:abstractNumId w:val="18"/>
  </w:num>
  <w:num w:numId="23">
    <w:abstractNumId w:val="7"/>
  </w:num>
  <w:num w:numId="24">
    <w:abstractNumId w:val="27"/>
  </w:num>
  <w:num w:numId="25">
    <w:abstractNumId w:val="0"/>
  </w:num>
  <w:num w:numId="26">
    <w:abstractNumId w:val="21"/>
  </w:num>
  <w:num w:numId="27">
    <w:abstractNumId w:val="26"/>
  </w:num>
  <w:num w:numId="28">
    <w:abstractNumId w:val="9"/>
  </w:num>
  <w:num w:numId="29">
    <w:abstractNumId w:val="12"/>
  </w:num>
  <w:num w:numId="30">
    <w:abstractNumId w:val="2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activeWritingStyle w:appName="MSWord" w:lang="en-US" w:vendorID="64" w:dllVersion="4096" w:nlCheck="1" w:checkStyle="0"/>
  <w:activeWritingStyle w:appName="MSWord" w:lang="en-US" w:vendorID="64" w:dllVersion="131078" w:nlCheck="1" w:checkStyle="0"/>
  <w:activeWritingStyle w:appName="MSWord" w:lang="pt-BR" w:vendorID="64" w:dllVersion="131078" w:nlCheck="1" w:checkStyle="0"/>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C7C"/>
    <w:rsid w:val="0000073D"/>
    <w:rsid w:val="000007D0"/>
    <w:rsid w:val="00001FB6"/>
    <w:rsid w:val="00005414"/>
    <w:rsid w:val="00012FCC"/>
    <w:rsid w:val="000217E2"/>
    <w:rsid w:val="00022492"/>
    <w:rsid w:val="00022D3F"/>
    <w:rsid w:val="0002379A"/>
    <w:rsid w:val="00024995"/>
    <w:rsid w:val="00025786"/>
    <w:rsid w:val="00030409"/>
    <w:rsid w:val="00031447"/>
    <w:rsid w:val="0003240E"/>
    <w:rsid w:val="0003301F"/>
    <w:rsid w:val="0003614D"/>
    <w:rsid w:val="000363A2"/>
    <w:rsid w:val="00036C99"/>
    <w:rsid w:val="00040C76"/>
    <w:rsid w:val="00041C5C"/>
    <w:rsid w:val="0004339E"/>
    <w:rsid w:val="00047C8F"/>
    <w:rsid w:val="00051517"/>
    <w:rsid w:val="000536E2"/>
    <w:rsid w:val="00054EC1"/>
    <w:rsid w:val="00057AE6"/>
    <w:rsid w:val="00057AFF"/>
    <w:rsid w:val="00062347"/>
    <w:rsid w:val="00063B9A"/>
    <w:rsid w:val="00071BBE"/>
    <w:rsid w:val="00071E01"/>
    <w:rsid w:val="000740AD"/>
    <w:rsid w:val="0007470E"/>
    <w:rsid w:val="00075D5D"/>
    <w:rsid w:val="00077308"/>
    <w:rsid w:val="0008016A"/>
    <w:rsid w:val="000843CA"/>
    <w:rsid w:val="00086918"/>
    <w:rsid w:val="000904C3"/>
    <w:rsid w:val="000904F5"/>
    <w:rsid w:val="000A0888"/>
    <w:rsid w:val="000A6B56"/>
    <w:rsid w:val="000B07AC"/>
    <w:rsid w:val="000B259D"/>
    <w:rsid w:val="000B35E2"/>
    <w:rsid w:val="000B47D1"/>
    <w:rsid w:val="000C01E7"/>
    <w:rsid w:val="000C0BD2"/>
    <w:rsid w:val="000C2C9F"/>
    <w:rsid w:val="000C40A0"/>
    <w:rsid w:val="000C4255"/>
    <w:rsid w:val="000D0EF5"/>
    <w:rsid w:val="000D190B"/>
    <w:rsid w:val="000D3315"/>
    <w:rsid w:val="000D3BC1"/>
    <w:rsid w:val="000D61FA"/>
    <w:rsid w:val="000D7020"/>
    <w:rsid w:val="000D77FF"/>
    <w:rsid w:val="000E09D8"/>
    <w:rsid w:val="000E3FE6"/>
    <w:rsid w:val="000E43F5"/>
    <w:rsid w:val="000E642A"/>
    <w:rsid w:val="000F0223"/>
    <w:rsid w:val="000F1F76"/>
    <w:rsid w:val="000F5D6B"/>
    <w:rsid w:val="000F5E4B"/>
    <w:rsid w:val="000F5FAA"/>
    <w:rsid w:val="000F6076"/>
    <w:rsid w:val="000F7F91"/>
    <w:rsid w:val="00102760"/>
    <w:rsid w:val="00103018"/>
    <w:rsid w:val="001039F3"/>
    <w:rsid w:val="00105133"/>
    <w:rsid w:val="00105340"/>
    <w:rsid w:val="00111C10"/>
    <w:rsid w:val="00115991"/>
    <w:rsid w:val="00117779"/>
    <w:rsid w:val="0012054D"/>
    <w:rsid w:val="001216DB"/>
    <w:rsid w:val="00121796"/>
    <w:rsid w:val="00123BF2"/>
    <w:rsid w:val="00131D04"/>
    <w:rsid w:val="00132489"/>
    <w:rsid w:val="0014042F"/>
    <w:rsid w:val="00143FD3"/>
    <w:rsid w:val="00144AF7"/>
    <w:rsid w:val="00145ACA"/>
    <w:rsid w:val="001472E8"/>
    <w:rsid w:val="00147837"/>
    <w:rsid w:val="00147F7D"/>
    <w:rsid w:val="0015037B"/>
    <w:rsid w:val="0015141B"/>
    <w:rsid w:val="00151664"/>
    <w:rsid w:val="00153C7C"/>
    <w:rsid w:val="0015482C"/>
    <w:rsid w:val="001577B8"/>
    <w:rsid w:val="001600C5"/>
    <w:rsid w:val="001616E9"/>
    <w:rsid w:val="00163640"/>
    <w:rsid w:val="001659E0"/>
    <w:rsid w:val="00165E7C"/>
    <w:rsid w:val="00167C30"/>
    <w:rsid w:val="00170A90"/>
    <w:rsid w:val="00172591"/>
    <w:rsid w:val="00175457"/>
    <w:rsid w:val="00175947"/>
    <w:rsid w:val="001763FD"/>
    <w:rsid w:val="001811CD"/>
    <w:rsid w:val="001859C6"/>
    <w:rsid w:val="00185C61"/>
    <w:rsid w:val="00186F1E"/>
    <w:rsid w:val="0018735A"/>
    <w:rsid w:val="001875C4"/>
    <w:rsid w:val="001A0B0F"/>
    <w:rsid w:val="001A182D"/>
    <w:rsid w:val="001A19DF"/>
    <w:rsid w:val="001B18E2"/>
    <w:rsid w:val="001B4699"/>
    <w:rsid w:val="001B7C48"/>
    <w:rsid w:val="001C0A20"/>
    <w:rsid w:val="001C2224"/>
    <w:rsid w:val="001C4E73"/>
    <w:rsid w:val="001D117F"/>
    <w:rsid w:val="001D134D"/>
    <w:rsid w:val="001D16C8"/>
    <w:rsid w:val="001D1999"/>
    <w:rsid w:val="001D4723"/>
    <w:rsid w:val="001D758F"/>
    <w:rsid w:val="001E06FC"/>
    <w:rsid w:val="001E10E6"/>
    <w:rsid w:val="001E45C0"/>
    <w:rsid w:val="001E72DD"/>
    <w:rsid w:val="001F1541"/>
    <w:rsid w:val="001F4006"/>
    <w:rsid w:val="001F4E0F"/>
    <w:rsid w:val="00200492"/>
    <w:rsid w:val="00201CC5"/>
    <w:rsid w:val="00202942"/>
    <w:rsid w:val="00202E09"/>
    <w:rsid w:val="002030B9"/>
    <w:rsid w:val="0020587B"/>
    <w:rsid w:val="00206711"/>
    <w:rsid w:val="0020686B"/>
    <w:rsid w:val="00207C2F"/>
    <w:rsid w:val="00210732"/>
    <w:rsid w:val="002130E2"/>
    <w:rsid w:val="002201FA"/>
    <w:rsid w:val="00220ED5"/>
    <w:rsid w:val="00225DD5"/>
    <w:rsid w:val="00227486"/>
    <w:rsid w:val="0023069D"/>
    <w:rsid w:val="00230EF0"/>
    <w:rsid w:val="0023359F"/>
    <w:rsid w:val="0023612E"/>
    <w:rsid w:val="0023644D"/>
    <w:rsid w:val="00247057"/>
    <w:rsid w:val="002477A3"/>
    <w:rsid w:val="00254A90"/>
    <w:rsid w:val="00257A7D"/>
    <w:rsid w:val="00263C75"/>
    <w:rsid w:val="002650E1"/>
    <w:rsid w:val="00265A11"/>
    <w:rsid w:val="0026623B"/>
    <w:rsid w:val="002737AD"/>
    <w:rsid w:val="00273C56"/>
    <w:rsid w:val="00273E66"/>
    <w:rsid w:val="00274FB1"/>
    <w:rsid w:val="00277CDF"/>
    <w:rsid w:val="00281033"/>
    <w:rsid w:val="0028194F"/>
    <w:rsid w:val="00282196"/>
    <w:rsid w:val="002840DA"/>
    <w:rsid w:val="002869E4"/>
    <w:rsid w:val="00293251"/>
    <w:rsid w:val="002940C6"/>
    <w:rsid w:val="00295CBD"/>
    <w:rsid w:val="0029664C"/>
    <w:rsid w:val="002A5F9B"/>
    <w:rsid w:val="002B04F1"/>
    <w:rsid w:val="002B1485"/>
    <w:rsid w:val="002B67E4"/>
    <w:rsid w:val="002B70D9"/>
    <w:rsid w:val="002B7351"/>
    <w:rsid w:val="002C01FA"/>
    <w:rsid w:val="002C1B1A"/>
    <w:rsid w:val="002C4D10"/>
    <w:rsid w:val="002C7F86"/>
    <w:rsid w:val="002D2933"/>
    <w:rsid w:val="002D45A4"/>
    <w:rsid w:val="002F2849"/>
    <w:rsid w:val="002F2FEE"/>
    <w:rsid w:val="002F4148"/>
    <w:rsid w:val="002F4626"/>
    <w:rsid w:val="003100A9"/>
    <w:rsid w:val="00311F0D"/>
    <w:rsid w:val="0031262D"/>
    <w:rsid w:val="003131EF"/>
    <w:rsid w:val="0031350C"/>
    <w:rsid w:val="00313692"/>
    <w:rsid w:val="00314171"/>
    <w:rsid w:val="00315715"/>
    <w:rsid w:val="00316FA7"/>
    <w:rsid w:val="00320F37"/>
    <w:rsid w:val="003212C4"/>
    <w:rsid w:val="00321CD5"/>
    <w:rsid w:val="003232F8"/>
    <w:rsid w:val="0032398A"/>
    <w:rsid w:val="003239FC"/>
    <w:rsid w:val="00325B5F"/>
    <w:rsid w:val="00326147"/>
    <w:rsid w:val="00332E89"/>
    <w:rsid w:val="003331B0"/>
    <w:rsid w:val="00333656"/>
    <w:rsid w:val="00335591"/>
    <w:rsid w:val="003356AD"/>
    <w:rsid w:val="003358C3"/>
    <w:rsid w:val="003421EB"/>
    <w:rsid w:val="003444E7"/>
    <w:rsid w:val="003464A1"/>
    <w:rsid w:val="0035085F"/>
    <w:rsid w:val="00354B6A"/>
    <w:rsid w:val="0035719D"/>
    <w:rsid w:val="0036071B"/>
    <w:rsid w:val="00360DBC"/>
    <w:rsid w:val="00363BFA"/>
    <w:rsid w:val="00365BB1"/>
    <w:rsid w:val="00366AD5"/>
    <w:rsid w:val="00366E7A"/>
    <w:rsid w:val="00371CD0"/>
    <w:rsid w:val="00373A6F"/>
    <w:rsid w:val="00374B9E"/>
    <w:rsid w:val="00390BB4"/>
    <w:rsid w:val="00390E81"/>
    <w:rsid w:val="00391B0F"/>
    <w:rsid w:val="003A1A85"/>
    <w:rsid w:val="003A23AC"/>
    <w:rsid w:val="003A3F6C"/>
    <w:rsid w:val="003A44D4"/>
    <w:rsid w:val="003A48B4"/>
    <w:rsid w:val="003A57C7"/>
    <w:rsid w:val="003B0DCB"/>
    <w:rsid w:val="003B24E9"/>
    <w:rsid w:val="003B261B"/>
    <w:rsid w:val="003B30BD"/>
    <w:rsid w:val="003B398F"/>
    <w:rsid w:val="003B3BE0"/>
    <w:rsid w:val="003B4E67"/>
    <w:rsid w:val="003B5630"/>
    <w:rsid w:val="003B6774"/>
    <w:rsid w:val="003B7F4D"/>
    <w:rsid w:val="003C3CAF"/>
    <w:rsid w:val="003C7D61"/>
    <w:rsid w:val="003D41F3"/>
    <w:rsid w:val="003D686B"/>
    <w:rsid w:val="003D7567"/>
    <w:rsid w:val="003D7C1B"/>
    <w:rsid w:val="003E108D"/>
    <w:rsid w:val="003E2AF3"/>
    <w:rsid w:val="003E4485"/>
    <w:rsid w:val="003E733E"/>
    <w:rsid w:val="003F0D44"/>
    <w:rsid w:val="003F4876"/>
    <w:rsid w:val="003F54EC"/>
    <w:rsid w:val="003F5B1D"/>
    <w:rsid w:val="003F717C"/>
    <w:rsid w:val="00404BA9"/>
    <w:rsid w:val="0041072B"/>
    <w:rsid w:val="004138E6"/>
    <w:rsid w:val="00415E99"/>
    <w:rsid w:val="00416756"/>
    <w:rsid w:val="00421ED7"/>
    <w:rsid w:val="00427DCA"/>
    <w:rsid w:val="0044058B"/>
    <w:rsid w:val="0044399A"/>
    <w:rsid w:val="00443CD4"/>
    <w:rsid w:val="00444099"/>
    <w:rsid w:val="0044411D"/>
    <w:rsid w:val="004464FD"/>
    <w:rsid w:val="0044670A"/>
    <w:rsid w:val="004513C3"/>
    <w:rsid w:val="004545E9"/>
    <w:rsid w:val="00454621"/>
    <w:rsid w:val="00456C48"/>
    <w:rsid w:val="00457064"/>
    <w:rsid w:val="00457EF3"/>
    <w:rsid w:val="00460EC5"/>
    <w:rsid w:val="004616B9"/>
    <w:rsid w:val="00463AC1"/>
    <w:rsid w:val="0046621E"/>
    <w:rsid w:val="004667A0"/>
    <w:rsid w:val="004706EE"/>
    <w:rsid w:val="00473F50"/>
    <w:rsid w:val="004752DF"/>
    <w:rsid w:val="00475D25"/>
    <w:rsid w:val="004768A1"/>
    <w:rsid w:val="004805E1"/>
    <w:rsid w:val="004812C1"/>
    <w:rsid w:val="004817B5"/>
    <w:rsid w:val="00484856"/>
    <w:rsid w:val="004942AA"/>
    <w:rsid w:val="00494536"/>
    <w:rsid w:val="00497274"/>
    <w:rsid w:val="004A0550"/>
    <w:rsid w:val="004A1A9A"/>
    <w:rsid w:val="004A329F"/>
    <w:rsid w:val="004A48D5"/>
    <w:rsid w:val="004A5488"/>
    <w:rsid w:val="004A729B"/>
    <w:rsid w:val="004B06B0"/>
    <w:rsid w:val="004B0ADA"/>
    <w:rsid w:val="004B0B08"/>
    <w:rsid w:val="004B1702"/>
    <w:rsid w:val="004B1B7E"/>
    <w:rsid w:val="004B1F4E"/>
    <w:rsid w:val="004B231A"/>
    <w:rsid w:val="004B4434"/>
    <w:rsid w:val="004C36B7"/>
    <w:rsid w:val="004C4A39"/>
    <w:rsid w:val="004C6BA6"/>
    <w:rsid w:val="004C6D06"/>
    <w:rsid w:val="004C7154"/>
    <w:rsid w:val="004D0297"/>
    <w:rsid w:val="004D2207"/>
    <w:rsid w:val="004D422B"/>
    <w:rsid w:val="004D4319"/>
    <w:rsid w:val="004D5E66"/>
    <w:rsid w:val="004D6ED8"/>
    <w:rsid w:val="004E0953"/>
    <w:rsid w:val="004E0F2A"/>
    <w:rsid w:val="004E2581"/>
    <w:rsid w:val="004E3A00"/>
    <w:rsid w:val="004E4554"/>
    <w:rsid w:val="004E4E7A"/>
    <w:rsid w:val="004E6B13"/>
    <w:rsid w:val="004F30FC"/>
    <w:rsid w:val="0050003E"/>
    <w:rsid w:val="00503484"/>
    <w:rsid w:val="00504048"/>
    <w:rsid w:val="005075FD"/>
    <w:rsid w:val="00511B86"/>
    <w:rsid w:val="00515A62"/>
    <w:rsid w:val="00516C81"/>
    <w:rsid w:val="00517033"/>
    <w:rsid w:val="005200BF"/>
    <w:rsid w:val="00520493"/>
    <w:rsid w:val="00521BCD"/>
    <w:rsid w:val="0052328B"/>
    <w:rsid w:val="00530F98"/>
    <w:rsid w:val="00534C48"/>
    <w:rsid w:val="0053619C"/>
    <w:rsid w:val="00536C29"/>
    <w:rsid w:val="00537D15"/>
    <w:rsid w:val="00540CB6"/>
    <w:rsid w:val="00543053"/>
    <w:rsid w:val="00546E47"/>
    <w:rsid w:val="00547632"/>
    <w:rsid w:val="00552B77"/>
    <w:rsid w:val="00553A44"/>
    <w:rsid w:val="00555A47"/>
    <w:rsid w:val="0055772D"/>
    <w:rsid w:val="005617CA"/>
    <w:rsid w:val="005618C2"/>
    <w:rsid w:val="0056453D"/>
    <w:rsid w:val="0057214B"/>
    <w:rsid w:val="00574721"/>
    <w:rsid w:val="00581E35"/>
    <w:rsid w:val="005824FE"/>
    <w:rsid w:val="00590933"/>
    <w:rsid w:val="00591724"/>
    <w:rsid w:val="0059374D"/>
    <w:rsid w:val="00593A50"/>
    <w:rsid w:val="005A3993"/>
    <w:rsid w:val="005B59CC"/>
    <w:rsid w:val="005C1754"/>
    <w:rsid w:val="005C3176"/>
    <w:rsid w:val="005C3AC9"/>
    <w:rsid w:val="005C769D"/>
    <w:rsid w:val="005C7791"/>
    <w:rsid w:val="005D0A7A"/>
    <w:rsid w:val="005D2AA0"/>
    <w:rsid w:val="005D42C9"/>
    <w:rsid w:val="005E1011"/>
    <w:rsid w:val="005E386A"/>
    <w:rsid w:val="005E49C6"/>
    <w:rsid w:val="005E4EC3"/>
    <w:rsid w:val="005E675C"/>
    <w:rsid w:val="005E6D41"/>
    <w:rsid w:val="005F1702"/>
    <w:rsid w:val="005F3EFA"/>
    <w:rsid w:val="005F4B43"/>
    <w:rsid w:val="005F4CE3"/>
    <w:rsid w:val="005F4E69"/>
    <w:rsid w:val="006006E3"/>
    <w:rsid w:val="006007C0"/>
    <w:rsid w:val="0060174D"/>
    <w:rsid w:val="00603802"/>
    <w:rsid w:val="00603832"/>
    <w:rsid w:val="00606323"/>
    <w:rsid w:val="00607290"/>
    <w:rsid w:val="00611CAB"/>
    <w:rsid w:val="006140E0"/>
    <w:rsid w:val="00615386"/>
    <w:rsid w:val="00620D76"/>
    <w:rsid w:val="00621509"/>
    <w:rsid w:val="00622BCA"/>
    <w:rsid w:val="00623436"/>
    <w:rsid w:val="00623F5D"/>
    <w:rsid w:val="00624B81"/>
    <w:rsid w:val="00625FA1"/>
    <w:rsid w:val="006322DE"/>
    <w:rsid w:val="00633EFE"/>
    <w:rsid w:val="00633FA4"/>
    <w:rsid w:val="00642750"/>
    <w:rsid w:val="0064576E"/>
    <w:rsid w:val="00645EE9"/>
    <w:rsid w:val="00647130"/>
    <w:rsid w:val="00647963"/>
    <w:rsid w:val="0065098B"/>
    <w:rsid w:val="00653F1F"/>
    <w:rsid w:val="00654167"/>
    <w:rsid w:val="0065477D"/>
    <w:rsid w:val="00654940"/>
    <w:rsid w:val="0065530A"/>
    <w:rsid w:val="00661C65"/>
    <w:rsid w:val="00662256"/>
    <w:rsid w:val="00664183"/>
    <w:rsid w:val="006668F7"/>
    <w:rsid w:val="00667428"/>
    <w:rsid w:val="006708BC"/>
    <w:rsid w:val="0067124C"/>
    <w:rsid w:val="006713DA"/>
    <w:rsid w:val="00671E9C"/>
    <w:rsid w:val="00673801"/>
    <w:rsid w:val="00673E83"/>
    <w:rsid w:val="00673F54"/>
    <w:rsid w:val="0067636F"/>
    <w:rsid w:val="00683C85"/>
    <w:rsid w:val="00684C5A"/>
    <w:rsid w:val="00687620"/>
    <w:rsid w:val="0068764B"/>
    <w:rsid w:val="00690A12"/>
    <w:rsid w:val="006937E6"/>
    <w:rsid w:val="006973B0"/>
    <w:rsid w:val="006A5C11"/>
    <w:rsid w:val="006B09FC"/>
    <w:rsid w:val="006B18FB"/>
    <w:rsid w:val="006B3B97"/>
    <w:rsid w:val="006B41F0"/>
    <w:rsid w:val="006B6F42"/>
    <w:rsid w:val="006B7E68"/>
    <w:rsid w:val="006C0BF2"/>
    <w:rsid w:val="006C1EBB"/>
    <w:rsid w:val="006C3036"/>
    <w:rsid w:val="006C3798"/>
    <w:rsid w:val="006C5BB2"/>
    <w:rsid w:val="006C66BE"/>
    <w:rsid w:val="006D039B"/>
    <w:rsid w:val="006D0909"/>
    <w:rsid w:val="006D0F67"/>
    <w:rsid w:val="006D624D"/>
    <w:rsid w:val="006E164D"/>
    <w:rsid w:val="006E19DF"/>
    <w:rsid w:val="006E2FC5"/>
    <w:rsid w:val="006E4AFC"/>
    <w:rsid w:val="006E4DB6"/>
    <w:rsid w:val="006F0117"/>
    <w:rsid w:val="006F05AE"/>
    <w:rsid w:val="006F68B8"/>
    <w:rsid w:val="006F7E5C"/>
    <w:rsid w:val="00701160"/>
    <w:rsid w:val="007013B1"/>
    <w:rsid w:val="00701A02"/>
    <w:rsid w:val="007028F1"/>
    <w:rsid w:val="007039CD"/>
    <w:rsid w:val="0070402C"/>
    <w:rsid w:val="00704624"/>
    <w:rsid w:val="007067D6"/>
    <w:rsid w:val="00707692"/>
    <w:rsid w:val="00710187"/>
    <w:rsid w:val="00711F9E"/>
    <w:rsid w:val="00713A6B"/>
    <w:rsid w:val="00715A60"/>
    <w:rsid w:val="00716682"/>
    <w:rsid w:val="00721687"/>
    <w:rsid w:val="00724800"/>
    <w:rsid w:val="00725970"/>
    <w:rsid w:val="00725E71"/>
    <w:rsid w:val="00732C90"/>
    <w:rsid w:val="007365A4"/>
    <w:rsid w:val="00736F1C"/>
    <w:rsid w:val="00740615"/>
    <w:rsid w:val="00741BF4"/>
    <w:rsid w:val="00742F97"/>
    <w:rsid w:val="00743B0E"/>
    <w:rsid w:val="00743D46"/>
    <w:rsid w:val="00745128"/>
    <w:rsid w:val="00747223"/>
    <w:rsid w:val="00752AEE"/>
    <w:rsid w:val="00753726"/>
    <w:rsid w:val="00753898"/>
    <w:rsid w:val="00760B64"/>
    <w:rsid w:val="00760C64"/>
    <w:rsid w:val="007619FE"/>
    <w:rsid w:val="00766086"/>
    <w:rsid w:val="00767A71"/>
    <w:rsid w:val="007720AB"/>
    <w:rsid w:val="0077354C"/>
    <w:rsid w:val="00774B25"/>
    <w:rsid w:val="007771BA"/>
    <w:rsid w:val="007772BB"/>
    <w:rsid w:val="0078020C"/>
    <w:rsid w:val="007820B9"/>
    <w:rsid w:val="007829E4"/>
    <w:rsid w:val="00783F0E"/>
    <w:rsid w:val="007908C6"/>
    <w:rsid w:val="00791C20"/>
    <w:rsid w:val="00791F66"/>
    <w:rsid w:val="00797448"/>
    <w:rsid w:val="00797462"/>
    <w:rsid w:val="007A2A9E"/>
    <w:rsid w:val="007A4C41"/>
    <w:rsid w:val="007A7636"/>
    <w:rsid w:val="007A7916"/>
    <w:rsid w:val="007B0617"/>
    <w:rsid w:val="007B216A"/>
    <w:rsid w:val="007B6A42"/>
    <w:rsid w:val="007C03D3"/>
    <w:rsid w:val="007C1F12"/>
    <w:rsid w:val="007C5223"/>
    <w:rsid w:val="007C59BC"/>
    <w:rsid w:val="007D20CF"/>
    <w:rsid w:val="007D2C19"/>
    <w:rsid w:val="007D6C6A"/>
    <w:rsid w:val="007E2575"/>
    <w:rsid w:val="007E4438"/>
    <w:rsid w:val="007E5076"/>
    <w:rsid w:val="007E6117"/>
    <w:rsid w:val="007E68EA"/>
    <w:rsid w:val="007E6C4B"/>
    <w:rsid w:val="007E7A48"/>
    <w:rsid w:val="007F0964"/>
    <w:rsid w:val="007F532D"/>
    <w:rsid w:val="007F64EE"/>
    <w:rsid w:val="007F6D70"/>
    <w:rsid w:val="00802B8F"/>
    <w:rsid w:val="00810510"/>
    <w:rsid w:val="00811D76"/>
    <w:rsid w:val="00812303"/>
    <w:rsid w:val="00812D0C"/>
    <w:rsid w:val="00814EF2"/>
    <w:rsid w:val="0081640B"/>
    <w:rsid w:val="008172C1"/>
    <w:rsid w:val="00820B72"/>
    <w:rsid w:val="00825130"/>
    <w:rsid w:val="00832B0B"/>
    <w:rsid w:val="008338CA"/>
    <w:rsid w:val="00835876"/>
    <w:rsid w:val="0084151C"/>
    <w:rsid w:val="008419A6"/>
    <w:rsid w:val="008425D1"/>
    <w:rsid w:val="008427A9"/>
    <w:rsid w:val="0084284F"/>
    <w:rsid w:val="00842F7D"/>
    <w:rsid w:val="008460A9"/>
    <w:rsid w:val="008500A0"/>
    <w:rsid w:val="00852D02"/>
    <w:rsid w:val="0085571B"/>
    <w:rsid w:val="0085623A"/>
    <w:rsid w:val="00856A75"/>
    <w:rsid w:val="00862D0F"/>
    <w:rsid w:val="0086326C"/>
    <w:rsid w:val="00863887"/>
    <w:rsid w:val="00864FB7"/>
    <w:rsid w:val="00867A4D"/>
    <w:rsid w:val="00867EDE"/>
    <w:rsid w:val="008707D1"/>
    <w:rsid w:val="008718FC"/>
    <w:rsid w:val="00872ECB"/>
    <w:rsid w:val="0087350B"/>
    <w:rsid w:val="00874015"/>
    <w:rsid w:val="00874300"/>
    <w:rsid w:val="008743A4"/>
    <w:rsid w:val="00876F6F"/>
    <w:rsid w:val="00877E6D"/>
    <w:rsid w:val="008807D9"/>
    <w:rsid w:val="00880C7C"/>
    <w:rsid w:val="008841C4"/>
    <w:rsid w:val="00884906"/>
    <w:rsid w:val="00884B34"/>
    <w:rsid w:val="00885394"/>
    <w:rsid w:val="00887A0C"/>
    <w:rsid w:val="00890CF0"/>
    <w:rsid w:val="00897ECE"/>
    <w:rsid w:val="008A170E"/>
    <w:rsid w:val="008A202D"/>
    <w:rsid w:val="008A2D81"/>
    <w:rsid w:val="008A528E"/>
    <w:rsid w:val="008A70B5"/>
    <w:rsid w:val="008B050A"/>
    <w:rsid w:val="008B4400"/>
    <w:rsid w:val="008B504C"/>
    <w:rsid w:val="008B61DE"/>
    <w:rsid w:val="008B6F6A"/>
    <w:rsid w:val="008C335D"/>
    <w:rsid w:val="008C54B9"/>
    <w:rsid w:val="008C7415"/>
    <w:rsid w:val="008D13C4"/>
    <w:rsid w:val="008D1C47"/>
    <w:rsid w:val="008D3150"/>
    <w:rsid w:val="008D4A7B"/>
    <w:rsid w:val="008D4C7C"/>
    <w:rsid w:val="008D658C"/>
    <w:rsid w:val="008D720C"/>
    <w:rsid w:val="008E164D"/>
    <w:rsid w:val="008E1E45"/>
    <w:rsid w:val="008E3E5F"/>
    <w:rsid w:val="008E526E"/>
    <w:rsid w:val="008E5D07"/>
    <w:rsid w:val="008E6AA2"/>
    <w:rsid w:val="008E6EF5"/>
    <w:rsid w:val="008E7808"/>
    <w:rsid w:val="008F2F88"/>
    <w:rsid w:val="008F3A67"/>
    <w:rsid w:val="008F4577"/>
    <w:rsid w:val="008F4B43"/>
    <w:rsid w:val="008F5185"/>
    <w:rsid w:val="008F6C41"/>
    <w:rsid w:val="008F757F"/>
    <w:rsid w:val="00906111"/>
    <w:rsid w:val="00906FAF"/>
    <w:rsid w:val="00907CD4"/>
    <w:rsid w:val="00911E72"/>
    <w:rsid w:val="0091463F"/>
    <w:rsid w:val="009154BE"/>
    <w:rsid w:val="009155F0"/>
    <w:rsid w:val="00915F18"/>
    <w:rsid w:val="00917B87"/>
    <w:rsid w:val="00917E29"/>
    <w:rsid w:val="00920FA3"/>
    <w:rsid w:val="0092389A"/>
    <w:rsid w:val="00923D39"/>
    <w:rsid w:val="00926DAB"/>
    <w:rsid w:val="00927A4B"/>
    <w:rsid w:val="00933A81"/>
    <w:rsid w:val="00934ADC"/>
    <w:rsid w:val="00935D6E"/>
    <w:rsid w:val="00937B61"/>
    <w:rsid w:val="00940523"/>
    <w:rsid w:val="009406BC"/>
    <w:rsid w:val="00943D80"/>
    <w:rsid w:val="00944890"/>
    <w:rsid w:val="00945841"/>
    <w:rsid w:val="00946DF9"/>
    <w:rsid w:val="00956562"/>
    <w:rsid w:val="00962C10"/>
    <w:rsid w:val="009712EC"/>
    <w:rsid w:val="0097150A"/>
    <w:rsid w:val="009721EB"/>
    <w:rsid w:val="00974E1C"/>
    <w:rsid w:val="009753A5"/>
    <w:rsid w:val="0097546F"/>
    <w:rsid w:val="00976988"/>
    <w:rsid w:val="00981AA4"/>
    <w:rsid w:val="00981F2D"/>
    <w:rsid w:val="00984179"/>
    <w:rsid w:val="0099148E"/>
    <w:rsid w:val="009917EB"/>
    <w:rsid w:val="00991DA4"/>
    <w:rsid w:val="00991E1D"/>
    <w:rsid w:val="00993C2E"/>
    <w:rsid w:val="009A26F0"/>
    <w:rsid w:val="009A2905"/>
    <w:rsid w:val="009A381D"/>
    <w:rsid w:val="009A3D01"/>
    <w:rsid w:val="009A51D3"/>
    <w:rsid w:val="009A58E2"/>
    <w:rsid w:val="009B0550"/>
    <w:rsid w:val="009B177E"/>
    <w:rsid w:val="009B21F1"/>
    <w:rsid w:val="009B5EBF"/>
    <w:rsid w:val="009B74EB"/>
    <w:rsid w:val="009B7E4D"/>
    <w:rsid w:val="009C1E3A"/>
    <w:rsid w:val="009C3BAC"/>
    <w:rsid w:val="009C63B2"/>
    <w:rsid w:val="009D32AD"/>
    <w:rsid w:val="009D3FDD"/>
    <w:rsid w:val="009D4FDD"/>
    <w:rsid w:val="009E08E5"/>
    <w:rsid w:val="009E3027"/>
    <w:rsid w:val="009E7B8B"/>
    <w:rsid w:val="009F07FF"/>
    <w:rsid w:val="009F51AA"/>
    <w:rsid w:val="009F684C"/>
    <w:rsid w:val="00A05CDC"/>
    <w:rsid w:val="00A1181B"/>
    <w:rsid w:val="00A13AA8"/>
    <w:rsid w:val="00A14CB0"/>
    <w:rsid w:val="00A175EE"/>
    <w:rsid w:val="00A211A7"/>
    <w:rsid w:val="00A249F3"/>
    <w:rsid w:val="00A24ABD"/>
    <w:rsid w:val="00A2545D"/>
    <w:rsid w:val="00A25AFD"/>
    <w:rsid w:val="00A25D93"/>
    <w:rsid w:val="00A2696E"/>
    <w:rsid w:val="00A269CD"/>
    <w:rsid w:val="00A26D71"/>
    <w:rsid w:val="00A27BBD"/>
    <w:rsid w:val="00A32DE7"/>
    <w:rsid w:val="00A33A1C"/>
    <w:rsid w:val="00A340CD"/>
    <w:rsid w:val="00A4217A"/>
    <w:rsid w:val="00A43A72"/>
    <w:rsid w:val="00A473B2"/>
    <w:rsid w:val="00A500DA"/>
    <w:rsid w:val="00A501AC"/>
    <w:rsid w:val="00A51AB2"/>
    <w:rsid w:val="00A528D3"/>
    <w:rsid w:val="00A55203"/>
    <w:rsid w:val="00A57948"/>
    <w:rsid w:val="00A617AC"/>
    <w:rsid w:val="00A622C3"/>
    <w:rsid w:val="00A63947"/>
    <w:rsid w:val="00A6507A"/>
    <w:rsid w:val="00A652B6"/>
    <w:rsid w:val="00A70449"/>
    <w:rsid w:val="00A73143"/>
    <w:rsid w:val="00A74E99"/>
    <w:rsid w:val="00A753E9"/>
    <w:rsid w:val="00A75A17"/>
    <w:rsid w:val="00A80012"/>
    <w:rsid w:val="00A80D77"/>
    <w:rsid w:val="00A81041"/>
    <w:rsid w:val="00A814C4"/>
    <w:rsid w:val="00A818D6"/>
    <w:rsid w:val="00A82140"/>
    <w:rsid w:val="00A83729"/>
    <w:rsid w:val="00A84414"/>
    <w:rsid w:val="00A84D47"/>
    <w:rsid w:val="00A86998"/>
    <w:rsid w:val="00A87585"/>
    <w:rsid w:val="00A90777"/>
    <w:rsid w:val="00A93215"/>
    <w:rsid w:val="00A95D49"/>
    <w:rsid w:val="00AA03E2"/>
    <w:rsid w:val="00AA2D19"/>
    <w:rsid w:val="00AA528C"/>
    <w:rsid w:val="00AA64ED"/>
    <w:rsid w:val="00AB0AB1"/>
    <w:rsid w:val="00AB1773"/>
    <w:rsid w:val="00AB17BB"/>
    <w:rsid w:val="00AB1B44"/>
    <w:rsid w:val="00AB3213"/>
    <w:rsid w:val="00AB746C"/>
    <w:rsid w:val="00AB7813"/>
    <w:rsid w:val="00AB7BD3"/>
    <w:rsid w:val="00AC2AE3"/>
    <w:rsid w:val="00AC385F"/>
    <w:rsid w:val="00AC5FBD"/>
    <w:rsid w:val="00AD048F"/>
    <w:rsid w:val="00AD089D"/>
    <w:rsid w:val="00AD1053"/>
    <w:rsid w:val="00AD529C"/>
    <w:rsid w:val="00AD60DD"/>
    <w:rsid w:val="00AD7683"/>
    <w:rsid w:val="00AD772A"/>
    <w:rsid w:val="00AE301E"/>
    <w:rsid w:val="00AF06B0"/>
    <w:rsid w:val="00AF6116"/>
    <w:rsid w:val="00AF7B6D"/>
    <w:rsid w:val="00B00E2D"/>
    <w:rsid w:val="00B063E7"/>
    <w:rsid w:val="00B07A49"/>
    <w:rsid w:val="00B13863"/>
    <w:rsid w:val="00B13D35"/>
    <w:rsid w:val="00B13DEE"/>
    <w:rsid w:val="00B16874"/>
    <w:rsid w:val="00B16BAE"/>
    <w:rsid w:val="00B171C0"/>
    <w:rsid w:val="00B201AD"/>
    <w:rsid w:val="00B2110C"/>
    <w:rsid w:val="00B21FD5"/>
    <w:rsid w:val="00B232A4"/>
    <w:rsid w:val="00B308FF"/>
    <w:rsid w:val="00B35092"/>
    <w:rsid w:val="00B35195"/>
    <w:rsid w:val="00B35DDA"/>
    <w:rsid w:val="00B362FF"/>
    <w:rsid w:val="00B36350"/>
    <w:rsid w:val="00B36DAC"/>
    <w:rsid w:val="00B432C2"/>
    <w:rsid w:val="00B43EC8"/>
    <w:rsid w:val="00B504D3"/>
    <w:rsid w:val="00B53209"/>
    <w:rsid w:val="00B53FC2"/>
    <w:rsid w:val="00B54C82"/>
    <w:rsid w:val="00B568AC"/>
    <w:rsid w:val="00B56BE1"/>
    <w:rsid w:val="00B633B7"/>
    <w:rsid w:val="00B6420D"/>
    <w:rsid w:val="00B66939"/>
    <w:rsid w:val="00B72250"/>
    <w:rsid w:val="00B722A7"/>
    <w:rsid w:val="00B73858"/>
    <w:rsid w:val="00B75ED9"/>
    <w:rsid w:val="00B80ABA"/>
    <w:rsid w:val="00B82AB6"/>
    <w:rsid w:val="00B83D03"/>
    <w:rsid w:val="00B847E2"/>
    <w:rsid w:val="00B84F20"/>
    <w:rsid w:val="00B84FD0"/>
    <w:rsid w:val="00B8571F"/>
    <w:rsid w:val="00B87062"/>
    <w:rsid w:val="00B8706B"/>
    <w:rsid w:val="00B90D67"/>
    <w:rsid w:val="00B91683"/>
    <w:rsid w:val="00B91C78"/>
    <w:rsid w:val="00B93178"/>
    <w:rsid w:val="00B962E5"/>
    <w:rsid w:val="00B9662E"/>
    <w:rsid w:val="00B97607"/>
    <w:rsid w:val="00BA17BD"/>
    <w:rsid w:val="00BA312C"/>
    <w:rsid w:val="00BA54B2"/>
    <w:rsid w:val="00BA6D14"/>
    <w:rsid w:val="00BA7E99"/>
    <w:rsid w:val="00BB13C9"/>
    <w:rsid w:val="00BB2224"/>
    <w:rsid w:val="00BB5774"/>
    <w:rsid w:val="00BB629B"/>
    <w:rsid w:val="00BB6481"/>
    <w:rsid w:val="00BB7DF3"/>
    <w:rsid w:val="00BC0BEC"/>
    <w:rsid w:val="00BC10B1"/>
    <w:rsid w:val="00BC1817"/>
    <w:rsid w:val="00BC22AD"/>
    <w:rsid w:val="00BC2490"/>
    <w:rsid w:val="00BC2AE8"/>
    <w:rsid w:val="00BC4F54"/>
    <w:rsid w:val="00BC52DA"/>
    <w:rsid w:val="00BC7BC1"/>
    <w:rsid w:val="00BD2D5E"/>
    <w:rsid w:val="00BD3F90"/>
    <w:rsid w:val="00BD4E8D"/>
    <w:rsid w:val="00BD5196"/>
    <w:rsid w:val="00BD5699"/>
    <w:rsid w:val="00BD5EA6"/>
    <w:rsid w:val="00BD62E3"/>
    <w:rsid w:val="00BD7F51"/>
    <w:rsid w:val="00BE4799"/>
    <w:rsid w:val="00BE5298"/>
    <w:rsid w:val="00BE53D9"/>
    <w:rsid w:val="00BF0C58"/>
    <w:rsid w:val="00BF2CA1"/>
    <w:rsid w:val="00BF3E23"/>
    <w:rsid w:val="00BF7749"/>
    <w:rsid w:val="00C00847"/>
    <w:rsid w:val="00C028CC"/>
    <w:rsid w:val="00C03C23"/>
    <w:rsid w:val="00C050F0"/>
    <w:rsid w:val="00C05C66"/>
    <w:rsid w:val="00C07A33"/>
    <w:rsid w:val="00C10957"/>
    <w:rsid w:val="00C1182F"/>
    <w:rsid w:val="00C13AFD"/>
    <w:rsid w:val="00C13BF6"/>
    <w:rsid w:val="00C13EC4"/>
    <w:rsid w:val="00C13FDC"/>
    <w:rsid w:val="00C14570"/>
    <w:rsid w:val="00C17111"/>
    <w:rsid w:val="00C1799F"/>
    <w:rsid w:val="00C20E35"/>
    <w:rsid w:val="00C22AE9"/>
    <w:rsid w:val="00C23571"/>
    <w:rsid w:val="00C24256"/>
    <w:rsid w:val="00C2742C"/>
    <w:rsid w:val="00C31262"/>
    <w:rsid w:val="00C33E3D"/>
    <w:rsid w:val="00C36078"/>
    <w:rsid w:val="00C40479"/>
    <w:rsid w:val="00C4172F"/>
    <w:rsid w:val="00C42F4E"/>
    <w:rsid w:val="00C4309F"/>
    <w:rsid w:val="00C43404"/>
    <w:rsid w:val="00C451A7"/>
    <w:rsid w:val="00C46AFB"/>
    <w:rsid w:val="00C5252B"/>
    <w:rsid w:val="00C539A1"/>
    <w:rsid w:val="00C5456F"/>
    <w:rsid w:val="00C56723"/>
    <w:rsid w:val="00C576D4"/>
    <w:rsid w:val="00C6124A"/>
    <w:rsid w:val="00C61B13"/>
    <w:rsid w:val="00C639AC"/>
    <w:rsid w:val="00C65395"/>
    <w:rsid w:val="00C65B8A"/>
    <w:rsid w:val="00C664D3"/>
    <w:rsid w:val="00C668A6"/>
    <w:rsid w:val="00C66E0B"/>
    <w:rsid w:val="00C703CF"/>
    <w:rsid w:val="00C70FBA"/>
    <w:rsid w:val="00C71D2A"/>
    <w:rsid w:val="00C71F7F"/>
    <w:rsid w:val="00C73F16"/>
    <w:rsid w:val="00C748AD"/>
    <w:rsid w:val="00C84817"/>
    <w:rsid w:val="00C936FD"/>
    <w:rsid w:val="00C96154"/>
    <w:rsid w:val="00C96464"/>
    <w:rsid w:val="00C96C23"/>
    <w:rsid w:val="00C96E4F"/>
    <w:rsid w:val="00CA0C67"/>
    <w:rsid w:val="00CA1284"/>
    <w:rsid w:val="00CB0E22"/>
    <w:rsid w:val="00CB1D6B"/>
    <w:rsid w:val="00CB2703"/>
    <w:rsid w:val="00CB33D9"/>
    <w:rsid w:val="00CB646B"/>
    <w:rsid w:val="00CB7383"/>
    <w:rsid w:val="00CC0BB9"/>
    <w:rsid w:val="00CC57E3"/>
    <w:rsid w:val="00CC59C0"/>
    <w:rsid w:val="00CC76BC"/>
    <w:rsid w:val="00CD4A04"/>
    <w:rsid w:val="00CD6723"/>
    <w:rsid w:val="00CE6686"/>
    <w:rsid w:val="00CE6EB5"/>
    <w:rsid w:val="00CF26EA"/>
    <w:rsid w:val="00CF4353"/>
    <w:rsid w:val="00CF6AD3"/>
    <w:rsid w:val="00CF6B30"/>
    <w:rsid w:val="00D007B9"/>
    <w:rsid w:val="00D0297F"/>
    <w:rsid w:val="00D0649D"/>
    <w:rsid w:val="00D113CA"/>
    <w:rsid w:val="00D13228"/>
    <w:rsid w:val="00D13F31"/>
    <w:rsid w:val="00D14FDF"/>
    <w:rsid w:val="00D15FE1"/>
    <w:rsid w:val="00D16CB9"/>
    <w:rsid w:val="00D17244"/>
    <w:rsid w:val="00D17901"/>
    <w:rsid w:val="00D17FE9"/>
    <w:rsid w:val="00D23491"/>
    <w:rsid w:val="00D23E5A"/>
    <w:rsid w:val="00D24727"/>
    <w:rsid w:val="00D25EA2"/>
    <w:rsid w:val="00D271E4"/>
    <w:rsid w:val="00D31688"/>
    <w:rsid w:val="00D32119"/>
    <w:rsid w:val="00D325B3"/>
    <w:rsid w:val="00D34883"/>
    <w:rsid w:val="00D364B4"/>
    <w:rsid w:val="00D3669A"/>
    <w:rsid w:val="00D366DF"/>
    <w:rsid w:val="00D368CA"/>
    <w:rsid w:val="00D42F2A"/>
    <w:rsid w:val="00D43F88"/>
    <w:rsid w:val="00D44246"/>
    <w:rsid w:val="00D463DA"/>
    <w:rsid w:val="00D53BF1"/>
    <w:rsid w:val="00D55190"/>
    <w:rsid w:val="00D55BF5"/>
    <w:rsid w:val="00D571DC"/>
    <w:rsid w:val="00D60850"/>
    <w:rsid w:val="00D618C4"/>
    <w:rsid w:val="00D63EEC"/>
    <w:rsid w:val="00D644A4"/>
    <w:rsid w:val="00D66199"/>
    <w:rsid w:val="00D70EBA"/>
    <w:rsid w:val="00D74BE1"/>
    <w:rsid w:val="00D76FD0"/>
    <w:rsid w:val="00D80EF7"/>
    <w:rsid w:val="00D86CB1"/>
    <w:rsid w:val="00D86CCB"/>
    <w:rsid w:val="00D86F49"/>
    <w:rsid w:val="00D87243"/>
    <w:rsid w:val="00D877D9"/>
    <w:rsid w:val="00D91F5C"/>
    <w:rsid w:val="00D95100"/>
    <w:rsid w:val="00D97357"/>
    <w:rsid w:val="00DA010D"/>
    <w:rsid w:val="00DA1DCC"/>
    <w:rsid w:val="00DA1EF9"/>
    <w:rsid w:val="00DA2733"/>
    <w:rsid w:val="00DA42CC"/>
    <w:rsid w:val="00DA4678"/>
    <w:rsid w:val="00DA598E"/>
    <w:rsid w:val="00DA5BA6"/>
    <w:rsid w:val="00DB0093"/>
    <w:rsid w:val="00DB3C46"/>
    <w:rsid w:val="00DB73A4"/>
    <w:rsid w:val="00DB7429"/>
    <w:rsid w:val="00DC3472"/>
    <w:rsid w:val="00DC54FE"/>
    <w:rsid w:val="00DC6FEC"/>
    <w:rsid w:val="00DC7A3A"/>
    <w:rsid w:val="00DD0044"/>
    <w:rsid w:val="00DD01AD"/>
    <w:rsid w:val="00DD087C"/>
    <w:rsid w:val="00DD0D03"/>
    <w:rsid w:val="00DD1A9D"/>
    <w:rsid w:val="00DD6950"/>
    <w:rsid w:val="00DD71F1"/>
    <w:rsid w:val="00DD7AC7"/>
    <w:rsid w:val="00DE2413"/>
    <w:rsid w:val="00DE5CE3"/>
    <w:rsid w:val="00DF0361"/>
    <w:rsid w:val="00DF195D"/>
    <w:rsid w:val="00DF2A1E"/>
    <w:rsid w:val="00DF4A2B"/>
    <w:rsid w:val="00DF5B5D"/>
    <w:rsid w:val="00DF5D8C"/>
    <w:rsid w:val="00E008E6"/>
    <w:rsid w:val="00E00A2D"/>
    <w:rsid w:val="00E00F40"/>
    <w:rsid w:val="00E030EE"/>
    <w:rsid w:val="00E07009"/>
    <w:rsid w:val="00E1537A"/>
    <w:rsid w:val="00E15A16"/>
    <w:rsid w:val="00E16371"/>
    <w:rsid w:val="00E21BF7"/>
    <w:rsid w:val="00E25590"/>
    <w:rsid w:val="00E321F3"/>
    <w:rsid w:val="00E32A1B"/>
    <w:rsid w:val="00E32D05"/>
    <w:rsid w:val="00E33AEC"/>
    <w:rsid w:val="00E3520D"/>
    <w:rsid w:val="00E37652"/>
    <w:rsid w:val="00E414B7"/>
    <w:rsid w:val="00E5231A"/>
    <w:rsid w:val="00E52C94"/>
    <w:rsid w:val="00E53606"/>
    <w:rsid w:val="00E6284C"/>
    <w:rsid w:val="00E63AD7"/>
    <w:rsid w:val="00E6410E"/>
    <w:rsid w:val="00E65DE7"/>
    <w:rsid w:val="00E66D04"/>
    <w:rsid w:val="00E67027"/>
    <w:rsid w:val="00E70A12"/>
    <w:rsid w:val="00E70F73"/>
    <w:rsid w:val="00E71B60"/>
    <w:rsid w:val="00E71F3A"/>
    <w:rsid w:val="00E720D0"/>
    <w:rsid w:val="00E748E2"/>
    <w:rsid w:val="00E75F71"/>
    <w:rsid w:val="00E77431"/>
    <w:rsid w:val="00E810D2"/>
    <w:rsid w:val="00E8563C"/>
    <w:rsid w:val="00E90411"/>
    <w:rsid w:val="00E904FF"/>
    <w:rsid w:val="00E905F6"/>
    <w:rsid w:val="00E90949"/>
    <w:rsid w:val="00E90CB3"/>
    <w:rsid w:val="00E92C73"/>
    <w:rsid w:val="00E937D3"/>
    <w:rsid w:val="00E94321"/>
    <w:rsid w:val="00E9503A"/>
    <w:rsid w:val="00E958B1"/>
    <w:rsid w:val="00E95BD9"/>
    <w:rsid w:val="00E96811"/>
    <w:rsid w:val="00E9778C"/>
    <w:rsid w:val="00EA07C5"/>
    <w:rsid w:val="00EA3ACC"/>
    <w:rsid w:val="00EA67A8"/>
    <w:rsid w:val="00EA7AB2"/>
    <w:rsid w:val="00EB3419"/>
    <w:rsid w:val="00EB51F6"/>
    <w:rsid w:val="00EC0B8D"/>
    <w:rsid w:val="00EC15C1"/>
    <w:rsid w:val="00EC2852"/>
    <w:rsid w:val="00EC2D77"/>
    <w:rsid w:val="00EC5E6E"/>
    <w:rsid w:val="00EC5F03"/>
    <w:rsid w:val="00ED03DD"/>
    <w:rsid w:val="00ED2FB9"/>
    <w:rsid w:val="00ED4CE4"/>
    <w:rsid w:val="00ED7FFE"/>
    <w:rsid w:val="00EE2AC4"/>
    <w:rsid w:val="00EE3349"/>
    <w:rsid w:val="00EE4ABD"/>
    <w:rsid w:val="00EE5E17"/>
    <w:rsid w:val="00EF1E4C"/>
    <w:rsid w:val="00EF2159"/>
    <w:rsid w:val="00EF4575"/>
    <w:rsid w:val="00EF52B3"/>
    <w:rsid w:val="00F003E9"/>
    <w:rsid w:val="00F00D81"/>
    <w:rsid w:val="00F01F97"/>
    <w:rsid w:val="00F02425"/>
    <w:rsid w:val="00F061F2"/>
    <w:rsid w:val="00F074C3"/>
    <w:rsid w:val="00F07E4D"/>
    <w:rsid w:val="00F13D0D"/>
    <w:rsid w:val="00F14886"/>
    <w:rsid w:val="00F14E40"/>
    <w:rsid w:val="00F200E7"/>
    <w:rsid w:val="00F2149F"/>
    <w:rsid w:val="00F2211B"/>
    <w:rsid w:val="00F22C5B"/>
    <w:rsid w:val="00F258AC"/>
    <w:rsid w:val="00F30945"/>
    <w:rsid w:val="00F3141A"/>
    <w:rsid w:val="00F32735"/>
    <w:rsid w:val="00F32E83"/>
    <w:rsid w:val="00F34443"/>
    <w:rsid w:val="00F54CA6"/>
    <w:rsid w:val="00F55953"/>
    <w:rsid w:val="00F56F93"/>
    <w:rsid w:val="00F57520"/>
    <w:rsid w:val="00F6219A"/>
    <w:rsid w:val="00F65D31"/>
    <w:rsid w:val="00F66EBF"/>
    <w:rsid w:val="00F7154C"/>
    <w:rsid w:val="00F756C1"/>
    <w:rsid w:val="00F76BC0"/>
    <w:rsid w:val="00F81EF9"/>
    <w:rsid w:val="00F83528"/>
    <w:rsid w:val="00F87604"/>
    <w:rsid w:val="00F87E3B"/>
    <w:rsid w:val="00F911A6"/>
    <w:rsid w:val="00F91ACA"/>
    <w:rsid w:val="00F91BB4"/>
    <w:rsid w:val="00F92990"/>
    <w:rsid w:val="00F93C94"/>
    <w:rsid w:val="00F96732"/>
    <w:rsid w:val="00F96DCC"/>
    <w:rsid w:val="00FA2B44"/>
    <w:rsid w:val="00FA361B"/>
    <w:rsid w:val="00FA38F4"/>
    <w:rsid w:val="00FA4443"/>
    <w:rsid w:val="00FA5C1D"/>
    <w:rsid w:val="00FB1E3D"/>
    <w:rsid w:val="00FB3550"/>
    <w:rsid w:val="00FB4758"/>
    <w:rsid w:val="00FB6634"/>
    <w:rsid w:val="00FB6B9E"/>
    <w:rsid w:val="00FB7D5A"/>
    <w:rsid w:val="00FB7F07"/>
    <w:rsid w:val="00FC35FF"/>
    <w:rsid w:val="00FC4B62"/>
    <w:rsid w:val="00FC4C67"/>
    <w:rsid w:val="00FC6757"/>
    <w:rsid w:val="00FC6F87"/>
    <w:rsid w:val="00FD0A59"/>
    <w:rsid w:val="00FD0B06"/>
    <w:rsid w:val="00FD36C4"/>
    <w:rsid w:val="00FE34EE"/>
    <w:rsid w:val="00FE4364"/>
    <w:rsid w:val="00FE50ED"/>
    <w:rsid w:val="00FE5DCE"/>
    <w:rsid w:val="00FF188F"/>
    <w:rsid w:val="00FF24F4"/>
    <w:rsid w:val="00FF2C82"/>
    <w:rsid w:val="00FF3A88"/>
    <w:rsid w:val="00FF6EE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6CDED7"/>
  <w15:chartTrackingRefBased/>
  <w15:docId w15:val="{A900685A-EDE9-4AD7-941B-5A8562CA9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5185"/>
    <w:pPr>
      <w:spacing w:before="60" w:after="60"/>
      <w:jc w:val="both"/>
    </w:pPr>
    <w:rPr>
      <w:rFonts w:ascii="Arial" w:eastAsia="Times New Roman" w:hAnsi="Arial"/>
      <w:color w:val="000000"/>
      <w:sz w:val="24"/>
      <w:szCs w:val="24"/>
      <w:lang w:val="en-US" w:eastAsia="en-US"/>
    </w:rPr>
  </w:style>
  <w:style w:type="paragraph" w:styleId="Ttulo1">
    <w:name w:val="heading 1"/>
    <w:basedOn w:val="Normal"/>
    <w:next w:val="Normal"/>
    <w:link w:val="Ttulo1Char"/>
    <w:uiPriority w:val="99"/>
    <w:qFormat/>
    <w:rsid w:val="00D55190"/>
    <w:pPr>
      <w:keepNext/>
      <w:keepLines/>
      <w:spacing w:before="480"/>
      <w:outlineLvl w:val="0"/>
    </w:pPr>
    <w:rPr>
      <w:rFonts w:ascii="Cambria" w:hAnsi="Cambria"/>
      <w:b/>
      <w:bCs/>
      <w:color w:val="365F91"/>
      <w:sz w:val="28"/>
      <w:szCs w:val="28"/>
    </w:rPr>
  </w:style>
  <w:style w:type="paragraph" w:styleId="Ttulo2">
    <w:name w:val="heading 2"/>
    <w:aliases w:val="Seção Secundária"/>
    <w:basedOn w:val="Normal"/>
    <w:next w:val="TextodoTrabalho"/>
    <w:link w:val="Ttulo2Char"/>
    <w:uiPriority w:val="99"/>
    <w:qFormat/>
    <w:locked/>
    <w:rsid w:val="001D1999"/>
    <w:pPr>
      <w:keepNext/>
      <w:numPr>
        <w:ilvl w:val="1"/>
        <w:numId w:val="6"/>
      </w:numPr>
      <w:spacing w:after="600"/>
      <w:outlineLvl w:val="1"/>
    </w:pPr>
    <w:rPr>
      <w:rFonts w:cs="Arial"/>
      <w:bCs/>
      <w:iCs/>
      <w:caps/>
      <w:szCs w:val="28"/>
    </w:rPr>
  </w:style>
  <w:style w:type="paragraph" w:styleId="Ttulo3">
    <w:name w:val="heading 3"/>
    <w:aliases w:val="Seção Terciária"/>
    <w:basedOn w:val="Normal"/>
    <w:next w:val="TextodoTrabalho"/>
    <w:link w:val="Ttulo3Char"/>
    <w:autoRedefine/>
    <w:uiPriority w:val="99"/>
    <w:qFormat/>
    <w:locked/>
    <w:rsid w:val="001D1999"/>
    <w:pPr>
      <w:keepNext/>
      <w:numPr>
        <w:ilvl w:val="2"/>
        <w:numId w:val="6"/>
      </w:numPr>
      <w:spacing w:after="600"/>
      <w:outlineLvl w:val="2"/>
    </w:pPr>
    <w:rPr>
      <w:rFonts w:cs="Arial"/>
      <w:bCs/>
      <w:szCs w:val="26"/>
    </w:rPr>
  </w:style>
  <w:style w:type="paragraph" w:styleId="Ttulo4">
    <w:name w:val="heading 4"/>
    <w:aliases w:val="Seção Quaternária"/>
    <w:basedOn w:val="Normal"/>
    <w:next w:val="TextodoTrabalho"/>
    <w:link w:val="Ttulo4Char"/>
    <w:uiPriority w:val="99"/>
    <w:qFormat/>
    <w:rsid w:val="001D1999"/>
    <w:pPr>
      <w:keepNext/>
      <w:keepLines/>
      <w:numPr>
        <w:ilvl w:val="3"/>
        <w:numId w:val="6"/>
      </w:numPr>
      <w:spacing w:after="600"/>
      <w:outlineLvl w:val="3"/>
    </w:pPr>
    <w:rPr>
      <w:bCs/>
      <w:iCs/>
      <w:color w:val="auto"/>
    </w:rPr>
  </w:style>
  <w:style w:type="paragraph" w:styleId="Ttulo5">
    <w:name w:val="heading 5"/>
    <w:aliases w:val="Seção Quinária"/>
    <w:basedOn w:val="Normal"/>
    <w:next w:val="TextodoTrabalho"/>
    <w:link w:val="Ttulo5Char"/>
    <w:uiPriority w:val="99"/>
    <w:qFormat/>
    <w:locked/>
    <w:rsid w:val="001D1999"/>
    <w:pPr>
      <w:numPr>
        <w:ilvl w:val="4"/>
        <w:numId w:val="6"/>
      </w:numPr>
      <w:spacing w:after="600"/>
      <w:outlineLvl w:val="4"/>
    </w:pPr>
    <w:rPr>
      <w:bCs/>
      <w:i/>
      <w:iCs/>
      <w:szCs w:val="26"/>
    </w:rPr>
  </w:style>
  <w:style w:type="paragraph" w:styleId="Ttulo6">
    <w:name w:val="heading 6"/>
    <w:basedOn w:val="Normal"/>
    <w:next w:val="Normal"/>
    <w:link w:val="Ttulo6Char"/>
    <w:uiPriority w:val="99"/>
    <w:qFormat/>
    <w:locked/>
    <w:rsid w:val="00D42F2A"/>
    <w:pPr>
      <w:spacing w:before="240"/>
      <w:outlineLvl w:val="5"/>
    </w:pPr>
    <w:rPr>
      <w:rFonts w:ascii="Times New Roman" w:hAnsi="Times New Roman"/>
      <w:b/>
      <w:bCs/>
      <w:sz w:val="22"/>
      <w:szCs w:val="22"/>
    </w:rPr>
  </w:style>
  <w:style w:type="paragraph" w:styleId="Ttulo7">
    <w:name w:val="heading 7"/>
    <w:basedOn w:val="Normal"/>
    <w:next w:val="Normal"/>
    <w:link w:val="Ttulo7Char"/>
    <w:uiPriority w:val="99"/>
    <w:qFormat/>
    <w:locked/>
    <w:rsid w:val="00D42F2A"/>
    <w:pPr>
      <w:spacing w:before="240"/>
      <w:outlineLvl w:val="6"/>
    </w:pPr>
    <w:rPr>
      <w:rFonts w:ascii="Times New Roman" w:hAnsi="Times New Roman"/>
    </w:rPr>
  </w:style>
  <w:style w:type="paragraph" w:styleId="Ttulo8">
    <w:name w:val="heading 8"/>
    <w:basedOn w:val="Normal"/>
    <w:next w:val="Normal"/>
    <w:link w:val="Ttulo8Char"/>
    <w:uiPriority w:val="99"/>
    <w:qFormat/>
    <w:locked/>
    <w:rsid w:val="00D42F2A"/>
    <w:pPr>
      <w:spacing w:before="240"/>
      <w:outlineLvl w:val="7"/>
    </w:pPr>
    <w:rPr>
      <w:rFonts w:ascii="Times New Roman" w:hAnsi="Times New Roman"/>
      <w:i/>
      <w:iCs/>
    </w:rPr>
  </w:style>
  <w:style w:type="paragraph" w:styleId="Ttulo9">
    <w:name w:val="heading 9"/>
    <w:basedOn w:val="Normal"/>
    <w:next w:val="Normal"/>
    <w:link w:val="Ttulo9Char"/>
    <w:uiPriority w:val="99"/>
    <w:qFormat/>
    <w:locked/>
    <w:rsid w:val="00D42F2A"/>
    <w:pPr>
      <w:spacing w:before="24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locked/>
    <w:rsid w:val="00D55190"/>
    <w:rPr>
      <w:rFonts w:ascii="Cambria" w:hAnsi="Cambria" w:cs="Times New Roman"/>
      <w:b/>
      <w:bCs/>
      <w:color w:val="365F91"/>
      <w:sz w:val="28"/>
      <w:szCs w:val="28"/>
      <w:lang w:val="en-US"/>
    </w:rPr>
  </w:style>
  <w:style w:type="character" w:customStyle="1" w:styleId="Ttulo2Char">
    <w:name w:val="Título 2 Char"/>
    <w:aliases w:val="Seção Secundária Char"/>
    <w:link w:val="Ttulo2"/>
    <w:uiPriority w:val="99"/>
    <w:locked/>
    <w:rsid w:val="001D1999"/>
    <w:rPr>
      <w:rFonts w:ascii="Arial" w:eastAsia="Times New Roman" w:hAnsi="Arial" w:cs="Arial"/>
      <w:bCs/>
      <w:iCs/>
      <w:caps/>
      <w:color w:val="000000"/>
      <w:sz w:val="24"/>
      <w:szCs w:val="28"/>
      <w:lang w:val="en-US" w:eastAsia="en-US"/>
    </w:rPr>
  </w:style>
  <w:style w:type="character" w:customStyle="1" w:styleId="Ttulo3Char">
    <w:name w:val="Título 3 Char"/>
    <w:aliases w:val="Seção Terciária Char"/>
    <w:link w:val="Ttulo3"/>
    <w:uiPriority w:val="99"/>
    <w:locked/>
    <w:rsid w:val="001D1999"/>
    <w:rPr>
      <w:rFonts w:ascii="Arial" w:eastAsia="Times New Roman" w:hAnsi="Arial" w:cs="Arial"/>
      <w:bCs/>
      <w:color w:val="000000"/>
      <w:sz w:val="24"/>
      <w:szCs w:val="26"/>
      <w:lang w:val="en-US" w:eastAsia="en-US"/>
    </w:rPr>
  </w:style>
  <w:style w:type="character" w:customStyle="1" w:styleId="Heading4Char">
    <w:name w:val="Heading 4 Char"/>
    <w:aliases w:val="Título 4 - Seção Quaternária Char"/>
    <w:uiPriority w:val="99"/>
    <w:semiHidden/>
    <w:locked/>
    <w:rsid w:val="006708BC"/>
    <w:rPr>
      <w:rFonts w:ascii="Calibri" w:hAnsi="Calibri" w:cs="Times New Roman"/>
      <w:b/>
      <w:bCs/>
      <w:color w:val="000000"/>
      <w:sz w:val="28"/>
      <w:szCs w:val="28"/>
      <w:lang w:val="en-US" w:eastAsia="en-US"/>
    </w:rPr>
  </w:style>
  <w:style w:type="character" w:customStyle="1" w:styleId="Ttulo5Char">
    <w:name w:val="Título 5 Char"/>
    <w:aliases w:val="Seção Quinária Char"/>
    <w:link w:val="Ttulo5"/>
    <w:uiPriority w:val="99"/>
    <w:locked/>
    <w:rsid w:val="001D1999"/>
    <w:rPr>
      <w:rFonts w:ascii="Arial" w:eastAsia="Times New Roman" w:hAnsi="Arial"/>
      <w:bCs/>
      <w:i/>
      <w:iCs/>
      <w:color w:val="000000"/>
      <w:sz w:val="24"/>
      <w:szCs w:val="26"/>
      <w:lang w:val="en-US" w:eastAsia="en-US"/>
    </w:rPr>
  </w:style>
  <w:style w:type="character" w:customStyle="1" w:styleId="Ttulo6Char">
    <w:name w:val="Título 6 Char"/>
    <w:link w:val="Ttulo6"/>
    <w:uiPriority w:val="99"/>
    <w:semiHidden/>
    <w:locked/>
    <w:rsid w:val="006708BC"/>
    <w:rPr>
      <w:rFonts w:ascii="Calibri" w:hAnsi="Calibri" w:cs="Times New Roman"/>
      <w:b/>
      <w:bCs/>
      <w:color w:val="000000"/>
      <w:lang w:val="en-US" w:eastAsia="en-US"/>
    </w:rPr>
  </w:style>
  <w:style w:type="character" w:customStyle="1" w:styleId="Ttulo7Char">
    <w:name w:val="Título 7 Char"/>
    <w:link w:val="Ttulo7"/>
    <w:uiPriority w:val="99"/>
    <w:semiHidden/>
    <w:locked/>
    <w:rsid w:val="006708BC"/>
    <w:rPr>
      <w:rFonts w:ascii="Calibri" w:hAnsi="Calibri" w:cs="Times New Roman"/>
      <w:color w:val="000000"/>
      <w:sz w:val="24"/>
      <w:szCs w:val="24"/>
      <w:lang w:val="en-US" w:eastAsia="en-US"/>
    </w:rPr>
  </w:style>
  <w:style w:type="character" w:customStyle="1" w:styleId="Ttulo8Char">
    <w:name w:val="Título 8 Char"/>
    <w:link w:val="Ttulo8"/>
    <w:uiPriority w:val="99"/>
    <w:semiHidden/>
    <w:locked/>
    <w:rsid w:val="006708BC"/>
    <w:rPr>
      <w:rFonts w:ascii="Calibri" w:hAnsi="Calibri" w:cs="Times New Roman"/>
      <w:i/>
      <w:iCs/>
      <w:color w:val="000000"/>
      <w:sz w:val="24"/>
      <w:szCs w:val="24"/>
      <w:lang w:val="en-US" w:eastAsia="en-US"/>
    </w:rPr>
  </w:style>
  <w:style w:type="character" w:customStyle="1" w:styleId="Ttulo9Char">
    <w:name w:val="Título 9 Char"/>
    <w:link w:val="Ttulo9"/>
    <w:uiPriority w:val="99"/>
    <w:semiHidden/>
    <w:locked/>
    <w:rsid w:val="006708BC"/>
    <w:rPr>
      <w:rFonts w:ascii="Cambria" w:hAnsi="Cambria" w:cs="Times New Roman"/>
      <w:color w:val="000000"/>
      <w:lang w:val="en-US" w:eastAsia="en-US"/>
    </w:rPr>
  </w:style>
  <w:style w:type="character" w:customStyle="1" w:styleId="Ttulo4Char">
    <w:name w:val="Título 4 Char"/>
    <w:aliases w:val="Seção Quaternária Char"/>
    <w:link w:val="Ttulo4"/>
    <w:uiPriority w:val="99"/>
    <w:locked/>
    <w:rsid w:val="001D1999"/>
    <w:rPr>
      <w:rFonts w:ascii="Arial" w:eastAsia="Times New Roman" w:hAnsi="Arial"/>
      <w:bCs/>
      <w:iCs/>
      <w:sz w:val="24"/>
      <w:szCs w:val="24"/>
      <w:lang w:val="en-US" w:eastAsia="en-US"/>
    </w:rPr>
  </w:style>
  <w:style w:type="character" w:styleId="HiperlinkVisitado">
    <w:name w:val="FollowedHyperlink"/>
    <w:uiPriority w:val="99"/>
    <w:semiHidden/>
    <w:unhideWhenUsed/>
    <w:locked/>
    <w:rsid w:val="00D53BF1"/>
    <w:rPr>
      <w:color w:val="800080"/>
      <w:u w:val="single"/>
    </w:rPr>
  </w:style>
  <w:style w:type="paragraph" w:customStyle="1" w:styleId="Entrevistas-Transcrio">
    <w:name w:val="Entrevistas - Transcrição"/>
    <w:basedOn w:val="Normal"/>
    <w:next w:val="TextodoTrabalho"/>
    <w:qFormat/>
    <w:rsid w:val="00593A50"/>
    <w:pPr>
      <w:spacing w:before="240" w:after="240"/>
    </w:pPr>
    <w:rPr>
      <w:i/>
      <w:lang w:eastAsia="pt-BR"/>
    </w:rPr>
  </w:style>
  <w:style w:type="paragraph" w:styleId="Textodenotadefim">
    <w:name w:val="endnote text"/>
    <w:basedOn w:val="Normal"/>
    <w:link w:val="TextodenotadefimChar"/>
    <w:uiPriority w:val="99"/>
    <w:semiHidden/>
    <w:unhideWhenUsed/>
    <w:locked/>
    <w:rsid w:val="00742F97"/>
    <w:rPr>
      <w:sz w:val="20"/>
      <w:szCs w:val="20"/>
    </w:rPr>
  </w:style>
  <w:style w:type="character" w:styleId="Hyperlink">
    <w:name w:val="Hyperlink"/>
    <w:uiPriority w:val="99"/>
    <w:unhideWhenUsed/>
    <w:locked/>
    <w:rsid w:val="00C4172F"/>
    <w:rPr>
      <w:color w:val="0000FF"/>
      <w:u w:val="single"/>
    </w:rPr>
  </w:style>
  <w:style w:type="paragraph" w:styleId="Cabealho">
    <w:name w:val="header"/>
    <w:basedOn w:val="Normal"/>
    <w:link w:val="CabealhoChar"/>
    <w:uiPriority w:val="99"/>
    <w:unhideWhenUsed/>
    <w:locked/>
    <w:rsid w:val="008F6C41"/>
    <w:pPr>
      <w:tabs>
        <w:tab w:val="center" w:pos="4252"/>
        <w:tab w:val="right" w:pos="8504"/>
      </w:tabs>
    </w:pPr>
  </w:style>
  <w:style w:type="character" w:customStyle="1" w:styleId="CabealhoChar">
    <w:name w:val="Cabeçalho Char"/>
    <w:link w:val="Cabealho"/>
    <w:uiPriority w:val="99"/>
    <w:rsid w:val="008F6C41"/>
    <w:rPr>
      <w:rFonts w:ascii="Arial" w:eastAsia="Times New Roman" w:hAnsi="Arial"/>
      <w:color w:val="000000"/>
      <w:sz w:val="24"/>
      <w:szCs w:val="24"/>
      <w:lang w:val="en-US" w:eastAsia="en-US"/>
    </w:rPr>
  </w:style>
  <w:style w:type="paragraph" w:customStyle="1" w:styleId="Marcadores">
    <w:name w:val="Marcadores"/>
    <w:basedOn w:val="Formataodoresumo"/>
    <w:qFormat/>
    <w:rsid w:val="008F5185"/>
    <w:pPr>
      <w:numPr>
        <w:numId w:val="1"/>
      </w:numPr>
    </w:pPr>
  </w:style>
  <w:style w:type="character" w:customStyle="1" w:styleId="TextodenotadefimChar">
    <w:name w:val="Texto de nota de fim Char"/>
    <w:link w:val="Textodenotadefim"/>
    <w:uiPriority w:val="99"/>
    <w:semiHidden/>
    <w:rsid w:val="00742F97"/>
    <w:rPr>
      <w:rFonts w:ascii="Arial" w:eastAsia="Times New Roman" w:hAnsi="Arial"/>
      <w:color w:val="000000"/>
      <w:lang w:val="en-US" w:eastAsia="en-US"/>
    </w:rPr>
  </w:style>
  <w:style w:type="character" w:customStyle="1" w:styleId="highlightedsearchterm">
    <w:name w:val="highlightedsearchterm"/>
    <w:basedOn w:val="Fontepargpadro"/>
    <w:rsid w:val="000F7F91"/>
  </w:style>
  <w:style w:type="paragraph" w:styleId="NormalWeb">
    <w:name w:val="Normal (Web)"/>
    <w:basedOn w:val="Normal"/>
    <w:uiPriority w:val="99"/>
    <w:unhideWhenUsed/>
    <w:locked/>
    <w:rsid w:val="003B7F4D"/>
    <w:pPr>
      <w:spacing w:before="0" w:after="0"/>
      <w:jc w:val="left"/>
    </w:pPr>
    <w:rPr>
      <w:color w:val="auto"/>
      <w:lang w:val="pt-BR" w:eastAsia="pt-BR"/>
    </w:rPr>
  </w:style>
  <w:style w:type="character" w:styleId="Forte">
    <w:name w:val="Strong"/>
    <w:uiPriority w:val="22"/>
    <w:qFormat/>
    <w:locked/>
    <w:rsid w:val="00265A11"/>
    <w:rPr>
      <w:b/>
      <w:bCs/>
    </w:rPr>
  </w:style>
  <w:style w:type="paragraph" w:styleId="Corpodetexto">
    <w:name w:val="Body Text"/>
    <w:basedOn w:val="Normal"/>
    <w:link w:val="CorpodetextoChar"/>
    <w:uiPriority w:val="99"/>
    <w:locked/>
    <w:rsid w:val="00797448"/>
    <w:pPr>
      <w:spacing w:before="0" w:after="120"/>
      <w:jc w:val="left"/>
    </w:pPr>
    <w:rPr>
      <w:rFonts w:ascii="Times New Roman" w:hAnsi="Times New Roman"/>
      <w:color w:val="auto"/>
      <w:sz w:val="20"/>
      <w:szCs w:val="20"/>
      <w:lang w:val="pt-BR"/>
    </w:rPr>
  </w:style>
  <w:style w:type="character" w:customStyle="1" w:styleId="CorpodetextoChar">
    <w:name w:val="Corpo de texto Char"/>
    <w:link w:val="Corpodetexto"/>
    <w:uiPriority w:val="99"/>
    <w:rsid w:val="00797448"/>
    <w:rPr>
      <w:rFonts w:ascii="Times New Roman" w:eastAsia="Times New Roman" w:hAnsi="Times New Roman"/>
      <w:lang w:eastAsia="en-US"/>
    </w:rPr>
  </w:style>
  <w:style w:type="paragraph" w:styleId="Textodebalo">
    <w:name w:val="Balloon Text"/>
    <w:basedOn w:val="Normal"/>
    <w:link w:val="TextodebaloChar"/>
    <w:uiPriority w:val="99"/>
    <w:semiHidden/>
    <w:unhideWhenUsed/>
    <w:locked/>
    <w:rsid w:val="007B6A42"/>
    <w:pPr>
      <w:spacing w:before="0" w:after="0"/>
    </w:pPr>
    <w:rPr>
      <w:rFonts w:ascii="Tahoma" w:hAnsi="Tahoma" w:cs="Tahoma"/>
      <w:sz w:val="16"/>
      <w:szCs w:val="16"/>
    </w:rPr>
  </w:style>
  <w:style w:type="paragraph" w:customStyle="1" w:styleId="CF-CapaeFolhadeRosto">
    <w:name w:val="CF - Capa e Folha de Rosto"/>
    <w:basedOn w:val="Normal"/>
    <w:uiPriority w:val="99"/>
    <w:rsid w:val="00621509"/>
    <w:pPr>
      <w:spacing w:line="360" w:lineRule="auto"/>
      <w:jc w:val="center"/>
    </w:pPr>
    <w:rPr>
      <w:b/>
      <w:caps/>
      <w:color w:val="auto"/>
    </w:rPr>
  </w:style>
  <w:style w:type="paragraph" w:customStyle="1" w:styleId="CF-TtulodaCapaedaFolhadeRosto">
    <w:name w:val="CF - Título da Capa e da Folha de Rosto"/>
    <w:basedOn w:val="CF-CapaeFolhadeRosto"/>
    <w:uiPriority w:val="99"/>
    <w:rsid w:val="0035719D"/>
    <w:rPr>
      <w:sz w:val="28"/>
      <w:lang w:val="pt-BR"/>
    </w:rPr>
  </w:style>
  <w:style w:type="paragraph" w:customStyle="1" w:styleId="DedicatriaEpgrafe">
    <w:name w:val="Dedicatória/Epígrafe"/>
    <w:basedOn w:val="Normal"/>
    <w:next w:val="Normal"/>
    <w:uiPriority w:val="99"/>
    <w:rsid w:val="001577B8"/>
    <w:pPr>
      <w:ind w:left="4536"/>
      <w:jc w:val="right"/>
    </w:pPr>
    <w:rPr>
      <w:lang w:val="pt-BR"/>
    </w:rPr>
  </w:style>
  <w:style w:type="paragraph" w:customStyle="1" w:styleId="CF-NaturezadoTrabalho-Orientador">
    <w:name w:val="CF - Natureza do Trabalho - Orientador"/>
    <w:basedOn w:val="Normal"/>
    <w:uiPriority w:val="99"/>
    <w:rsid w:val="00C5252B"/>
    <w:pPr>
      <w:ind w:left="4536"/>
    </w:pPr>
  </w:style>
  <w:style w:type="paragraph" w:customStyle="1" w:styleId="Titulo6">
    <w:name w:val="Titulo 6"/>
    <w:aliases w:val="Elementos pré-textuais"/>
    <w:basedOn w:val="Normal"/>
    <w:next w:val="Normal"/>
    <w:uiPriority w:val="99"/>
    <w:rsid w:val="00EE3349"/>
    <w:pPr>
      <w:spacing w:after="600" w:line="360" w:lineRule="auto"/>
      <w:jc w:val="center"/>
    </w:pPr>
    <w:rPr>
      <w:b/>
      <w:caps/>
      <w:lang w:val="pt-BR"/>
    </w:rPr>
  </w:style>
  <w:style w:type="character" w:customStyle="1" w:styleId="TextodebaloChar">
    <w:name w:val="Texto de balão Char"/>
    <w:link w:val="Textodebalo"/>
    <w:uiPriority w:val="99"/>
    <w:semiHidden/>
    <w:rsid w:val="007B6A42"/>
    <w:rPr>
      <w:rFonts w:ascii="Tahoma" w:eastAsia="Times New Roman" w:hAnsi="Tahoma" w:cs="Tahoma"/>
      <w:color w:val="000000"/>
      <w:sz w:val="16"/>
      <w:szCs w:val="16"/>
      <w:lang w:val="en-US" w:eastAsia="en-US"/>
    </w:rPr>
  </w:style>
  <w:style w:type="paragraph" w:customStyle="1" w:styleId="TextodoTrabalho">
    <w:name w:val="Texto do Trabalho"/>
    <w:basedOn w:val="Normal"/>
    <w:uiPriority w:val="99"/>
    <w:rsid w:val="00555A47"/>
    <w:pPr>
      <w:spacing w:before="0" w:after="0" w:line="360" w:lineRule="auto"/>
      <w:ind w:firstLine="851"/>
    </w:pPr>
    <w:rPr>
      <w:lang w:val="pt-BR"/>
    </w:rPr>
  </w:style>
  <w:style w:type="paragraph" w:customStyle="1" w:styleId="Formataodoresumo">
    <w:name w:val="Formatação do resumo"/>
    <w:basedOn w:val="Normal"/>
    <w:uiPriority w:val="99"/>
    <w:rsid w:val="007D20CF"/>
    <w:pPr>
      <w:spacing w:before="0" w:after="300"/>
    </w:pPr>
    <w:rPr>
      <w:lang w:val="pt-BR"/>
    </w:rPr>
  </w:style>
  <w:style w:type="paragraph" w:styleId="PargrafodaLista">
    <w:name w:val="List Paragraph"/>
    <w:basedOn w:val="Normal"/>
    <w:uiPriority w:val="34"/>
    <w:qFormat/>
    <w:rsid w:val="0003614D"/>
    <w:pPr>
      <w:ind w:left="708"/>
    </w:pPr>
  </w:style>
  <w:style w:type="paragraph" w:styleId="CabealhodoSumrio">
    <w:name w:val="TOC Heading"/>
    <w:basedOn w:val="Ttulo1"/>
    <w:next w:val="Normal"/>
    <w:uiPriority w:val="39"/>
    <w:unhideWhenUsed/>
    <w:qFormat/>
    <w:rsid w:val="008A170E"/>
    <w:pPr>
      <w:spacing w:before="240" w:after="0" w:line="259" w:lineRule="auto"/>
      <w:jc w:val="left"/>
      <w:outlineLvl w:val="9"/>
    </w:pPr>
    <w:rPr>
      <w:rFonts w:ascii="Calibri Light" w:hAnsi="Calibri Light"/>
      <w:b w:val="0"/>
      <w:bCs w:val="0"/>
      <w:color w:val="2E74B5"/>
      <w:sz w:val="32"/>
      <w:szCs w:val="32"/>
      <w:lang w:val="pt-BR" w:eastAsia="pt-BR"/>
    </w:rPr>
  </w:style>
  <w:style w:type="paragraph" w:styleId="Rodap">
    <w:name w:val="footer"/>
    <w:basedOn w:val="Normal"/>
    <w:link w:val="RodapChar"/>
    <w:uiPriority w:val="99"/>
    <w:rsid w:val="00DD7AC7"/>
    <w:pPr>
      <w:tabs>
        <w:tab w:val="center" w:pos="4252"/>
        <w:tab w:val="right" w:pos="8504"/>
      </w:tabs>
    </w:pPr>
  </w:style>
  <w:style w:type="character" w:customStyle="1" w:styleId="RodapChar">
    <w:name w:val="Rodapé Char"/>
    <w:link w:val="Rodap"/>
    <w:uiPriority w:val="99"/>
    <w:locked/>
    <w:rsid w:val="00DD7AC7"/>
    <w:rPr>
      <w:rFonts w:ascii="Arial" w:hAnsi="Arial" w:cs="Times New Roman"/>
      <w:color w:val="000000"/>
      <w:sz w:val="24"/>
      <w:szCs w:val="24"/>
      <w:lang w:val="en-US"/>
    </w:rPr>
  </w:style>
  <w:style w:type="paragraph" w:customStyle="1" w:styleId="Titulo1">
    <w:name w:val="Titulo 1"/>
    <w:aliases w:val="Seção Primária"/>
    <w:basedOn w:val="Normal"/>
    <w:next w:val="TextodoTrabalho"/>
    <w:uiPriority w:val="99"/>
    <w:rsid w:val="001D1999"/>
    <w:pPr>
      <w:numPr>
        <w:numId w:val="6"/>
      </w:numPr>
      <w:spacing w:after="600"/>
    </w:pPr>
    <w:rPr>
      <w:b/>
      <w:caps/>
      <w:lang w:val="pt-BR"/>
    </w:rPr>
  </w:style>
  <w:style w:type="paragraph" w:styleId="Textodenotaderodap">
    <w:name w:val="footnote text"/>
    <w:basedOn w:val="Normal"/>
    <w:link w:val="TextodenotaderodapChar"/>
    <w:uiPriority w:val="99"/>
    <w:semiHidden/>
    <w:rsid w:val="00145ACA"/>
    <w:pPr>
      <w:spacing w:before="0" w:after="0"/>
      <w:ind w:right="397"/>
    </w:pPr>
    <w:rPr>
      <w:sz w:val="20"/>
      <w:szCs w:val="20"/>
    </w:rPr>
  </w:style>
  <w:style w:type="character" w:customStyle="1" w:styleId="TextodenotaderodapChar">
    <w:name w:val="Texto de nota de rodapé Char"/>
    <w:link w:val="Textodenotaderodap"/>
    <w:uiPriority w:val="99"/>
    <w:semiHidden/>
    <w:locked/>
    <w:rsid w:val="00145ACA"/>
    <w:rPr>
      <w:rFonts w:ascii="Arial" w:eastAsia="Times New Roman" w:hAnsi="Arial"/>
      <w:color w:val="000000"/>
      <w:lang w:val="en-US" w:eastAsia="en-US"/>
    </w:rPr>
  </w:style>
  <w:style w:type="paragraph" w:styleId="Pr-formataoHTML">
    <w:name w:val="HTML Preformatted"/>
    <w:basedOn w:val="Normal"/>
    <w:link w:val="Pr-formataoHTMLChar"/>
    <w:uiPriority w:val="99"/>
    <w:unhideWhenUsed/>
    <w:locked/>
    <w:rsid w:val="008A1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hAnsi="Courier New" w:cs="Courier New"/>
      <w:color w:val="auto"/>
      <w:sz w:val="20"/>
      <w:szCs w:val="20"/>
      <w:lang w:val="pt-BR" w:eastAsia="pt-BR"/>
    </w:rPr>
  </w:style>
  <w:style w:type="paragraph" w:customStyle="1" w:styleId="Palavras-chave">
    <w:name w:val="Palavras-chave"/>
    <w:basedOn w:val="Formataodoresumo"/>
    <w:uiPriority w:val="99"/>
    <w:rsid w:val="00103018"/>
    <w:pPr>
      <w:jc w:val="left"/>
    </w:pPr>
  </w:style>
  <w:style w:type="paragraph" w:customStyle="1" w:styleId="FormataodasReferncias">
    <w:name w:val="Formatação das Referências"/>
    <w:basedOn w:val="Normal"/>
    <w:uiPriority w:val="99"/>
    <w:rsid w:val="00390E81"/>
    <w:pPr>
      <w:spacing w:before="0" w:after="600"/>
      <w:jc w:val="left"/>
    </w:pPr>
    <w:rPr>
      <w:color w:val="auto"/>
      <w:lang w:val="pt-BR"/>
    </w:rPr>
  </w:style>
  <w:style w:type="character" w:customStyle="1" w:styleId="Pr-formataoHTMLChar">
    <w:name w:val="Pré-formatação HTML Char"/>
    <w:link w:val="Pr-formataoHTML"/>
    <w:uiPriority w:val="99"/>
    <w:rsid w:val="008A170E"/>
    <w:rPr>
      <w:rFonts w:ascii="Courier New" w:eastAsia="Times New Roman" w:hAnsi="Courier New" w:cs="Courier New"/>
    </w:rPr>
  </w:style>
  <w:style w:type="character" w:styleId="Refdenotaderodap">
    <w:name w:val="footnote reference"/>
    <w:uiPriority w:val="99"/>
    <w:semiHidden/>
    <w:rsid w:val="00227486"/>
    <w:rPr>
      <w:rFonts w:cs="Times New Roman"/>
      <w:vertAlign w:val="superscript"/>
    </w:rPr>
  </w:style>
  <w:style w:type="paragraph" w:styleId="Ttulo">
    <w:name w:val="Title"/>
    <w:basedOn w:val="Normal"/>
    <w:next w:val="Normal"/>
    <w:link w:val="TtuloChar"/>
    <w:uiPriority w:val="10"/>
    <w:qFormat/>
    <w:locked/>
    <w:rsid w:val="00B13D35"/>
    <w:pPr>
      <w:spacing w:before="240"/>
      <w:jc w:val="center"/>
      <w:outlineLvl w:val="0"/>
    </w:pPr>
    <w:rPr>
      <w:rFonts w:ascii="Calibri Light" w:hAnsi="Calibri Light"/>
      <w:b/>
      <w:bCs/>
      <w:kern w:val="28"/>
      <w:sz w:val="32"/>
      <w:szCs w:val="32"/>
    </w:rPr>
  </w:style>
  <w:style w:type="character" w:customStyle="1" w:styleId="TtuloChar">
    <w:name w:val="Título Char"/>
    <w:link w:val="Ttulo"/>
    <w:uiPriority w:val="10"/>
    <w:rsid w:val="00B13D35"/>
    <w:rPr>
      <w:rFonts w:ascii="Calibri Light" w:eastAsia="Times New Roman" w:hAnsi="Calibri Light" w:cs="Times New Roman"/>
      <w:b/>
      <w:bCs/>
      <w:color w:val="000000"/>
      <w:kern w:val="28"/>
      <w:sz w:val="32"/>
      <w:szCs w:val="32"/>
      <w:lang w:val="en-US" w:eastAsia="en-US"/>
    </w:rPr>
  </w:style>
  <w:style w:type="character" w:customStyle="1" w:styleId="pbwul">
    <w:name w:val="pbwul"/>
    <w:rsid w:val="0084151C"/>
  </w:style>
  <w:style w:type="character" w:customStyle="1" w:styleId="qzpluc">
    <w:name w:val="qzpluc"/>
    <w:rsid w:val="0084151C"/>
  </w:style>
  <w:style w:type="paragraph" w:customStyle="1" w:styleId="Textotabela-Cabealho">
    <w:name w:val="Texto tabela - Cabeçalho"/>
    <w:basedOn w:val="Normal"/>
    <w:uiPriority w:val="99"/>
    <w:rsid w:val="0059374D"/>
    <w:pPr>
      <w:jc w:val="center"/>
    </w:pPr>
    <w:rPr>
      <w:b/>
      <w:color w:val="auto"/>
      <w:sz w:val="20"/>
    </w:rPr>
  </w:style>
  <w:style w:type="paragraph" w:customStyle="1" w:styleId="Textotabela-CorpodaTabela">
    <w:name w:val="Texto tabela - Corpo da Tabela"/>
    <w:basedOn w:val="Textotabela-Cabealho"/>
    <w:uiPriority w:val="99"/>
    <w:rsid w:val="00593A50"/>
    <w:rPr>
      <w:b w:val="0"/>
    </w:rPr>
  </w:style>
  <w:style w:type="paragraph" w:customStyle="1" w:styleId="LegendaTabela">
    <w:name w:val="Legenda Tabela"/>
    <w:basedOn w:val="Legenda"/>
    <w:next w:val="Normal"/>
    <w:uiPriority w:val="99"/>
    <w:rsid w:val="004E0953"/>
    <w:rPr>
      <w:color w:val="auto"/>
      <w:szCs w:val="18"/>
      <w:lang w:val="pt-BR"/>
    </w:rPr>
  </w:style>
  <w:style w:type="paragraph" w:customStyle="1" w:styleId="FontedasTabelas">
    <w:name w:val="Fonte das Tabelas"/>
    <w:basedOn w:val="Normal"/>
    <w:next w:val="TextodoTrabalho"/>
    <w:uiPriority w:val="99"/>
    <w:rsid w:val="00593A50"/>
    <w:pPr>
      <w:keepNext/>
      <w:keepLines/>
      <w:jc w:val="center"/>
    </w:pPr>
    <w:rPr>
      <w:b/>
      <w:color w:val="auto"/>
      <w:sz w:val="20"/>
      <w:lang w:val="pt-BR"/>
    </w:rPr>
  </w:style>
  <w:style w:type="paragraph" w:styleId="Legenda">
    <w:name w:val="caption"/>
    <w:basedOn w:val="Normal"/>
    <w:next w:val="FontedasIlustraes"/>
    <w:uiPriority w:val="99"/>
    <w:qFormat/>
    <w:locked/>
    <w:rsid w:val="00CC0BB9"/>
    <w:pPr>
      <w:keepNext/>
      <w:keepLines/>
      <w:spacing w:before="0" w:after="0"/>
      <w:jc w:val="center"/>
    </w:pPr>
    <w:rPr>
      <w:b/>
      <w:bCs/>
      <w:sz w:val="20"/>
      <w:szCs w:val="20"/>
    </w:rPr>
  </w:style>
  <w:style w:type="paragraph" w:customStyle="1" w:styleId="PargrafoparaIlustraes">
    <w:name w:val="Parágrafo para Ilustrações"/>
    <w:basedOn w:val="Normal"/>
    <w:next w:val="Legenda"/>
    <w:uiPriority w:val="99"/>
    <w:rsid w:val="00593A50"/>
    <w:pPr>
      <w:keepNext/>
      <w:keepLines/>
      <w:jc w:val="center"/>
    </w:pPr>
    <w:rPr>
      <w:sz w:val="20"/>
      <w:lang w:val="pt-BR"/>
    </w:rPr>
  </w:style>
  <w:style w:type="paragraph" w:customStyle="1" w:styleId="FontedasIlustraes">
    <w:name w:val="Fonte das Ilustrações"/>
    <w:basedOn w:val="Normal"/>
    <w:next w:val="TextodoTrabalho"/>
    <w:uiPriority w:val="99"/>
    <w:rsid w:val="00CC0BB9"/>
    <w:pPr>
      <w:keepNext/>
      <w:keepLines/>
      <w:spacing w:before="0" w:after="300"/>
      <w:jc w:val="center"/>
    </w:pPr>
    <w:rPr>
      <w:b/>
      <w:color w:val="auto"/>
      <w:sz w:val="20"/>
      <w:lang w:val="pt-BR"/>
    </w:rPr>
  </w:style>
  <w:style w:type="paragraph" w:customStyle="1" w:styleId="ContedodosQuadros">
    <w:name w:val="Conteúdo dos Quadros"/>
    <w:basedOn w:val="Normal"/>
    <w:next w:val="TextodoTrabalho"/>
    <w:uiPriority w:val="99"/>
    <w:rsid w:val="00593A50"/>
    <w:rPr>
      <w:color w:val="auto"/>
      <w:sz w:val="20"/>
      <w:szCs w:val="20"/>
      <w:lang w:val="pt-BR"/>
    </w:rPr>
  </w:style>
  <w:style w:type="paragraph" w:styleId="Subttulo">
    <w:name w:val="Subtitle"/>
    <w:basedOn w:val="Normal"/>
    <w:next w:val="Normal"/>
    <w:link w:val="SubttuloChar"/>
    <w:uiPriority w:val="11"/>
    <w:qFormat/>
    <w:locked/>
    <w:rsid w:val="00390BB4"/>
    <w:pPr>
      <w:jc w:val="center"/>
      <w:outlineLvl w:val="1"/>
    </w:pPr>
    <w:rPr>
      <w:rFonts w:ascii="Calibri Light" w:hAnsi="Calibri Light"/>
    </w:rPr>
  </w:style>
  <w:style w:type="character" w:customStyle="1" w:styleId="SubttuloChar">
    <w:name w:val="Subtítulo Char"/>
    <w:link w:val="Subttulo"/>
    <w:uiPriority w:val="11"/>
    <w:rsid w:val="00390BB4"/>
    <w:rPr>
      <w:rFonts w:ascii="Calibri Light" w:eastAsia="Times New Roman" w:hAnsi="Calibri Light" w:cs="Times New Roman"/>
      <w:color w:val="000000"/>
      <w:sz w:val="24"/>
      <w:szCs w:val="24"/>
      <w:lang w:val="en-US" w:eastAsia="en-US"/>
    </w:rPr>
  </w:style>
  <w:style w:type="paragraph" w:customStyle="1" w:styleId="Citaolonga">
    <w:name w:val="Citação longa"/>
    <w:basedOn w:val="Normal"/>
    <w:next w:val="TextodoTrabalho"/>
    <w:uiPriority w:val="99"/>
    <w:rsid w:val="00593A50"/>
    <w:pPr>
      <w:keepLines/>
      <w:spacing w:before="600" w:after="600"/>
      <w:ind w:left="2268"/>
    </w:pPr>
    <w:rPr>
      <w:sz w:val="20"/>
      <w:lang w:val="pt-BR"/>
    </w:rPr>
  </w:style>
  <w:style w:type="paragraph" w:customStyle="1" w:styleId="CitaoExtraLongaIncio">
    <w:name w:val="Citação Extra Longa Início"/>
    <w:basedOn w:val="Normal"/>
    <w:next w:val="Normal"/>
    <w:uiPriority w:val="99"/>
    <w:rsid w:val="00504048"/>
    <w:pPr>
      <w:spacing w:before="600"/>
      <w:ind w:left="2268"/>
    </w:pPr>
    <w:rPr>
      <w:sz w:val="20"/>
    </w:rPr>
  </w:style>
  <w:style w:type="paragraph" w:customStyle="1" w:styleId="CitaoExtraLongaMeio">
    <w:name w:val="Citação Extra Longa Meio"/>
    <w:basedOn w:val="CitaoExtraLongaIncio"/>
    <w:uiPriority w:val="99"/>
    <w:rsid w:val="00504048"/>
    <w:pPr>
      <w:spacing w:before="0"/>
    </w:pPr>
    <w:rPr>
      <w:lang w:val="pt-BR"/>
    </w:rPr>
  </w:style>
  <w:style w:type="paragraph" w:customStyle="1" w:styleId="CitaoExtraLongaFim">
    <w:name w:val="Citação Extra Longa Fim"/>
    <w:basedOn w:val="CitaoExtraLongaMeio"/>
    <w:next w:val="Normal"/>
    <w:uiPriority w:val="99"/>
    <w:rsid w:val="00504048"/>
    <w:pPr>
      <w:spacing w:after="600"/>
    </w:pPr>
  </w:style>
  <w:style w:type="table" w:styleId="Tabelacomgrade">
    <w:name w:val="Table Grid"/>
    <w:basedOn w:val="Tabelanormal"/>
    <w:locked/>
    <w:rsid w:val="00515A62"/>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lssica4">
    <w:name w:val="Table Classic 4"/>
    <w:basedOn w:val="Tabelanormal"/>
    <w:uiPriority w:val="99"/>
    <w:locked/>
    <w:rsid w:val="00515A62"/>
    <w:rPr>
      <w:rFonts w:eastAsia="Times New Roman"/>
    </w:rPr>
    <w:tblPr>
      <w:tblBorders>
        <w:top w:val="single" w:sz="12" w:space="0" w:color="000000"/>
        <w:left w:val="single" w:sz="6" w:space="0" w:color="000000"/>
        <w:bottom w:val="single" w:sz="12" w:space="0" w:color="000000"/>
        <w:right w:val="single" w:sz="6" w:space="0" w:color="000000"/>
      </w:tblBorders>
    </w:tblPr>
    <w:tblStylePr w:type="firstRow">
      <w:tblPr/>
      <w:tcPr>
        <w:tcBorders>
          <w:bottom w:val="single" w:sz="6" w:space="0" w:color="000000"/>
          <w:tl2br w:val="none" w:sz="0" w:space="0" w:color="auto"/>
          <w:tr2bl w:val="none" w:sz="0" w:space="0" w:color="auto"/>
        </w:tcBorders>
        <w:shd w:val="pct50" w:color="000080" w:fill="FFFFFF"/>
      </w:tcPr>
    </w:tblStylePr>
    <w:tblStylePr w:type="lastRow">
      <w:tblPr/>
      <w:tcPr>
        <w:tcBorders>
          <w:bottom w:val="single" w:sz="6" w:space="0" w:color="000000"/>
          <w:tl2br w:val="none" w:sz="0" w:space="0" w:color="auto"/>
          <w:tr2bl w:val="none" w:sz="0" w:space="0" w:color="auto"/>
        </w:tcBorders>
        <w:shd w:val="pct50" w:color="000000" w:fill="FFFFFF"/>
      </w:tcPr>
    </w:tblStylePr>
    <w:tblStylePr w:type="firstCol">
      <w:tblPr/>
      <w:tcPr>
        <w:tcBorders>
          <w:tl2br w:val="none" w:sz="0" w:space="0" w:color="auto"/>
          <w:tr2bl w:val="none" w:sz="0" w:space="0" w:color="auto"/>
        </w:tcBorders>
      </w:tcPr>
    </w:tblStylePr>
    <w:tblStylePr w:type="nwCell">
      <w:tblPr/>
      <w:tcPr>
        <w:tcBorders>
          <w:tl2br w:val="none" w:sz="0" w:space="0" w:color="auto"/>
          <w:tr2bl w:val="none" w:sz="0" w:space="0" w:color="auto"/>
        </w:tcBorders>
      </w:tcPr>
    </w:tblStylePr>
    <w:tblStylePr w:type="swCell">
      <w:tblPr/>
      <w:tcPr>
        <w:tcBorders>
          <w:tl2br w:val="none" w:sz="0" w:space="0" w:color="auto"/>
          <w:tr2bl w:val="none" w:sz="0" w:space="0" w:color="auto"/>
        </w:tcBorders>
      </w:tcPr>
    </w:tblStylePr>
  </w:style>
  <w:style w:type="table" w:styleId="Tabelaclssica1">
    <w:name w:val="Table Classic 1"/>
    <w:basedOn w:val="Tabelanormal"/>
    <w:uiPriority w:val="99"/>
    <w:locked/>
    <w:rsid w:val="00515A62"/>
    <w:rPr>
      <w:rFonts w:eastAsia="Times New Roman"/>
    </w:rPr>
    <w:tblPr>
      <w:tblBorders>
        <w:top w:val="single" w:sz="12" w:space="0" w:color="000000"/>
        <w:bottom w:val="single" w:sz="12" w:space="0" w:color="000000"/>
      </w:tblBorders>
    </w:tblPr>
    <w:tblStylePr w:type="firstRow">
      <w:tblPr/>
      <w:tcPr>
        <w:tcBorders>
          <w:bottom w:val="single" w:sz="6" w:space="0" w:color="000000"/>
          <w:tl2br w:val="none" w:sz="0" w:space="0" w:color="auto"/>
          <w:tr2bl w:val="none" w:sz="0" w:space="0" w:color="auto"/>
        </w:tcBorders>
      </w:tcPr>
    </w:tblStylePr>
    <w:tblStylePr w:type="lastRow">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tblPr/>
      <w:tcPr>
        <w:tcBorders>
          <w:tl2br w:val="none" w:sz="0" w:space="0" w:color="auto"/>
          <w:tr2bl w:val="none" w:sz="0" w:space="0" w:color="auto"/>
        </w:tcBorders>
      </w:tcPr>
    </w:tblStylePr>
    <w:tblStylePr w:type="swCell">
      <w:tblPr/>
      <w:tcPr>
        <w:tcBorders>
          <w:tl2br w:val="none" w:sz="0" w:space="0" w:color="auto"/>
          <w:tr2bl w:val="none" w:sz="0" w:space="0" w:color="auto"/>
        </w:tcBorders>
      </w:tcPr>
    </w:tblStylePr>
  </w:style>
  <w:style w:type="character" w:styleId="Refdecomentrio">
    <w:name w:val="annotation reference"/>
    <w:uiPriority w:val="99"/>
    <w:semiHidden/>
    <w:unhideWhenUsed/>
    <w:locked/>
    <w:rsid w:val="00273C56"/>
    <w:rPr>
      <w:sz w:val="16"/>
      <w:szCs w:val="16"/>
    </w:rPr>
  </w:style>
  <w:style w:type="paragraph" w:styleId="Textodecomentrio">
    <w:name w:val="annotation text"/>
    <w:basedOn w:val="Normal"/>
    <w:link w:val="TextodecomentrioChar"/>
    <w:uiPriority w:val="99"/>
    <w:semiHidden/>
    <w:unhideWhenUsed/>
    <w:locked/>
    <w:rsid w:val="00273C56"/>
    <w:rPr>
      <w:sz w:val="20"/>
      <w:szCs w:val="20"/>
    </w:rPr>
  </w:style>
  <w:style w:type="character" w:customStyle="1" w:styleId="DateChar">
    <w:name w:val="Date Char"/>
    <w:uiPriority w:val="99"/>
    <w:semiHidden/>
    <w:rsid w:val="001E4470"/>
    <w:rPr>
      <w:rFonts w:ascii="Arial" w:eastAsia="Times New Roman" w:hAnsi="Arial"/>
      <w:color w:val="000000"/>
      <w:sz w:val="24"/>
      <w:szCs w:val="24"/>
      <w:lang w:val="en-US" w:eastAsia="en-US"/>
    </w:rPr>
  </w:style>
  <w:style w:type="character" w:customStyle="1" w:styleId="TextodecomentrioChar">
    <w:name w:val="Texto de comentário Char"/>
    <w:link w:val="Textodecomentrio"/>
    <w:uiPriority w:val="99"/>
    <w:semiHidden/>
    <w:rsid w:val="00273C56"/>
    <w:rPr>
      <w:rFonts w:ascii="Arial" w:eastAsia="Times New Roman" w:hAnsi="Arial"/>
      <w:color w:val="000000"/>
      <w:lang w:val="en-US" w:eastAsia="en-US"/>
    </w:rPr>
  </w:style>
  <w:style w:type="paragraph" w:styleId="Assuntodocomentrio">
    <w:name w:val="annotation subject"/>
    <w:basedOn w:val="Textodecomentrio"/>
    <w:next w:val="Textodecomentrio"/>
    <w:link w:val="AssuntodocomentrioChar"/>
    <w:uiPriority w:val="99"/>
    <w:semiHidden/>
    <w:unhideWhenUsed/>
    <w:locked/>
    <w:rsid w:val="00273C56"/>
    <w:rPr>
      <w:b/>
      <w:bCs/>
    </w:rPr>
  </w:style>
  <w:style w:type="character" w:customStyle="1" w:styleId="AssuntodocomentrioChar">
    <w:name w:val="Assunto do comentário Char"/>
    <w:link w:val="Assuntodocomentrio"/>
    <w:uiPriority w:val="99"/>
    <w:semiHidden/>
    <w:rsid w:val="00273C56"/>
    <w:rPr>
      <w:rFonts w:ascii="Arial" w:eastAsia="Times New Roman" w:hAnsi="Arial"/>
      <w:b/>
      <w:bCs/>
      <w:color w:val="000000"/>
      <w:lang w:val="en-US" w:eastAsia="en-US"/>
    </w:rPr>
  </w:style>
  <w:style w:type="character" w:styleId="Refdenotadefim">
    <w:name w:val="endnote reference"/>
    <w:uiPriority w:val="99"/>
    <w:semiHidden/>
    <w:unhideWhenUsed/>
    <w:locked/>
    <w:rsid w:val="00742F97"/>
    <w:rPr>
      <w:vertAlign w:val="superscript"/>
    </w:rPr>
  </w:style>
  <w:style w:type="paragraph" w:styleId="ndicedeilustraes">
    <w:name w:val="table of figures"/>
    <w:basedOn w:val="Normal"/>
    <w:next w:val="Normal"/>
    <w:uiPriority w:val="99"/>
    <w:locked/>
    <w:rsid w:val="00AB746C"/>
    <w:pPr>
      <w:jc w:val="left"/>
    </w:pPr>
  </w:style>
  <w:style w:type="paragraph" w:styleId="Sumrio1">
    <w:name w:val="toc 1"/>
    <w:basedOn w:val="Normal"/>
    <w:next w:val="Normal"/>
    <w:autoRedefine/>
    <w:uiPriority w:val="39"/>
    <w:locked/>
    <w:rsid w:val="00A818D6"/>
    <w:pPr>
      <w:tabs>
        <w:tab w:val="left" w:pos="170"/>
        <w:tab w:val="left" w:leader="dot" w:pos="8647"/>
      </w:tabs>
      <w:jc w:val="left"/>
    </w:pPr>
    <w:rPr>
      <w:b/>
      <w:caps/>
      <w:color w:val="auto"/>
    </w:rPr>
  </w:style>
  <w:style w:type="paragraph" w:styleId="Sumrio2">
    <w:name w:val="toc 2"/>
    <w:basedOn w:val="Normal"/>
    <w:next w:val="Normal"/>
    <w:autoRedefine/>
    <w:uiPriority w:val="39"/>
    <w:locked/>
    <w:rsid w:val="00A80012"/>
    <w:pPr>
      <w:tabs>
        <w:tab w:val="left" w:pos="425"/>
        <w:tab w:val="left" w:leader="dot" w:pos="8647"/>
      </w:tabs>
      <w:spacing w:before="0" w:after="0"/>
      <w:jc w:val="left"/>
    </w:pPr>
    <w:rPr>
      <w:rFonts w:cs="Arial"/>
      <w:b/>
      <w:caps/>
      <w:noProof/>
      <w:color w:val="auto"/>
      <w:lang w:val="pt-BR"/>
    </w:rPr>
  </w:style>
  <w:style w:type="paragraph" w:styleId="Sumrio3">
    <w:name w:val="toc 3"/>
    <w:basedOn w:val="Normal"/>
    <w:next w:val="Normal"/>
    <w:autoRedefine/>
    <w:uiPriority w:val="39"/>
    <w:locked/>
    <w:rsid w:val="00A818D6"/>
    <w:pPr>
      <w:tabs>
        <w:tab w:val="left" w:pos="567"/>
        <w:tab w:val="left" w:leader="dot" w:pos="8647"/>
      </w:tabs>
      <w:jc w:val="left"/>
    </w:pPr>
  </w:style>
  <w:style w:type="paragraph" w:styleId="Sumrio4">
    <w:name w:val="toc 4"/>
    <w:basedOn w:val="Normal"/>
    <w:next w:val="Normal"/>
    <w:autoRedefine/>
    <w:uiPriority w:val="39"/>
    <w:locked/>
    <w:rsid w:val="00A818D6"/>
    <w:pPr>
      <w:tabs>
        <w:tab w:val="left" w:pos="822"/>
        <w:tab w:val="left" w:leader="dot" w:pos="8647"/>
      </w:tabs>
      <w:jc w:val="left"/>
    </w:pPr>
  </w:style>
  <w:style w:type="paragraph" w:styleId="Sumrio5">
    <w:name w:val="toc 5"/>
    <w:basedOn w:val="Normal"/>
    <w:next w:val="Normal"/>
    <w:autoRedefine/>
    <w:uiPriority w:val="39"/>
    <w:locked/>
    <w:rsid w:val="00A818D6"/>
    <w:pPr>
      <w:tabs>
        <w:tab w:val="left" w:pos="964"/>
        <w:tab w:val="left" w:leader="dot" w:pos="8647"/>
      </w:tabs>
      <w:jc w:val="left"/>
    </w:pPr>
    <w:rPr>
      <w:i/>
    </w:rPr>
  </w:style>
  <w:style w:type="paragraph" w:customStyle="1" w:styleId="TtuloREFERNCIAS">
    <w:name w:val="Título REFERÊNCIAS"/>
    <w:basedOn w:val="Normal"/>
    <w:next w:val="FormataodasReferncias"/>
    <w:uiPriority w:val="99"/>
    <w:rsid w:val="00517033"/>
    <w:pPr>
      <w:spacing w:after="600"/>
      <w:jc w:val="center"/>
    </w:pPr>
    <w:rPr>
      <w:b/>
      <w:caps/>
      <w:color w:val="auto"/>
      <w:lang w:eastAsia="pt-BR"/>
    </w:rPr>
  </w:style>
  <w:style w:type="paragraph" w:styleId="Sumrio6">
    <w:name w:val="toc 6"/>
    <w:basedOn w:val="Normal"/>
    <w:next w:val="Normal"/>
    <w:autoRedefine/>
    <w:uiPriority w:val="39"/>
    <w:locked/>
    <w:rsid w:val="00A818D6"/>
    <w:pPr>
      <w:tabs>
        <w:tab w:val="left" w:pos="1701"/>
        <w:tab w:val="left" w:leader="dot" w:pos="8647"/>
      </w:tabs>
      <w:jc w:val="left"/>
    </w:pPr>
    <w:rPr>
      <w:b/>
    </w:rPr>
  </w:style>
  <w:style w:type="character" w:styleId="nfase">
    <w:name w:val="Emphasis"/>
    <w:uiPriority w:val="20"/>
    <w:qFormat/>
    <w:locked/>
    <w:rsid w:val="00172591"/>
    <w:rPr>
      <w:i/>
      <w:iCs/>
    </w:rPr>
  </w:style>
  <w:style w:type="paragraph" w:customStyle="1" w:styleId="Ps-Textuais-APNDICES">
    <w:name w:val="Pós-Textuais - APÊNDICES"/>
    <w:basedOn w:val="Normal"/>
    <w:next w:val="TextodoTrabalho"/>
    <w:uiPriority w:val="99"/>
    <w:rsid w:val="00335591"/>
    <w:pPr>
      <w:numPr>
        <w:numId w:val="9"/>
      </w:numPr>
      <w:autoSpaceDE w:val="0"/>
      <w:autoSpaceDN w:val="0"/>
      <w:adjustRightInd w:val="0"/>
      <w:jc w:val="center"/>
    </w:pPr>
    <w:rPr>
      <w:rFonts w:cs="Arial"/>
      <w:color w:val="auto"/>
      <w:lang w:val="pt-BR" w:eastAsia="pt-BR"/>
    </w:rPr>
  </w:style>
  <w:style w:type="paragraph" w:customStyle="1" w:styleId="Ps-Textuais-ANEXOS">
    <w:name w:val="Pós-Textuais - ANEXOS"/>
    <w:basedOn w:val="Normal"/>
    <w:next w:val="TextodoTrabalho"/>
    <w:uiPriority w:val="99"/>
    <w:rsid w:val="00335591"/>
    <w:pPr>
      <w:numPr>
        <w:ilvl w:val="1"/>
        <w:numId w:val="8"/>
      </w:numPr>
      <w:autoSpaceDE w:val="0"/>
      <w:autoSpaceDN w:val="0"/>
      <w:adjustRightInd w:val="0"/>
      <w:jc w:val="center"/>
    </w:pPr>
    <w:rPr>
      <w:rFonts w:cs="Arial"/>
      <w:color w:val="auto"/>
      <w:lang w:val="pt-BR" w:eastAsia="pt-BR"/>
    </w:rPr>
  </w:style>
  <w:style w:type="paragraph" w:styleId="Sumrio8">
    <w:name w:val="toc 8"/>
    <w:basedOn w:val="Normal"/>
    <w:next w:val="Normal"/>
    <w:autoRedefine/>
    <w:uiPriority w:val="39"/>
    <w:locked/>
    <w:rsid w:val="003A44D4"/>
    <w:pPr>
      <w:tabs>
        <w:tab w:val="left" w:pos="1134"/>
        <w:tab w:val="left" w:pos="1430"/>
        <w:tab w:val="left" w:leader="dot" w:pos="8732"/>
      </w:tabs>
    </w:pPr>
    <w:rPr>
      <w:b/>
      <w:color w:val="auto"/>
    </w:rPr>
  </w:style>
  <w:style w:type="paragraph" w:styleId="Sumrio7">
    <w:name w:val="toc 7"/>
    <w:basedOn w:val="Normal"/>
    <w:next w:val="Normal"/>
    <w:autoRedefine/>
    <w:uiPriority w:val="39"/>
    <w:locked/>
    <w:rsid w:val="00A818D6"/>
    <w:pPr>
      <w:tabs>
        <w:tab w:val="left" w:pos="1332"/>
        <w:tab w:val="left" w:leader="dot" w:pos="8647"/>
      </w:tabs>
      <w:jc w:val="left"/>
    </w:pPr>
    <w:rPr>
      <w:b/>
    </w:rPr>
  </w:style>
  <w:style w:type="numbering" w:customStyle="1" w:styleId="Artigoseo1">
    <w:name w:val="Artigo / seção1"/>
    <w:rsid w:val="001E4470"/>
    <w:pPr>
      <w:numPr>
        <w:numId w:val="3"/>
      </w:numPr>
    </w:pPr>
  </w:style>
  <w:style w:type="numbering" w:customStyle="1" w:styleId="Estilo4">
    <w:name w:val="Estilo4"/>
    <w:rsid w:val="001E4470"/>
    <w:pPr>
      <w:numPr>
        <w:numId w:val="7"/>
      </w:numPr>
    </w:pPr>
  </w:style>
  <w:style w:type="numbering" w:customStyle="1" w:styleId="Listaatual1">
    <w:name w:val="Lista atual1"/>
    <w:rsid w:val="001E4470"/>
    <w:pPr>
      <w:numPr>
        <w:numId w:val="2"/>
      </w:numPr>
    </w:pPr>
  </w:style>
  <w:style w:type="numbering" w:styleId="111111">
    <w:name w:val="Outline List 2"/>
    <w:basedOn w:val="Semlista"/>
    <w:uiPriority w:val="99"/>
    <w:semiHidden/>
    <w:unhideWhenUsed/>
    <w:locked/>
    <w:rsid w:val="001E4470"/>
    <w:pPr>
      <w:numPr>
        <w:numId w:val="5"/>
      </w:numPr>
    </w:pPr>
  </w:style>
  <w:style w:type="numbering" w:styleId="1ai">
    <w:name w:val="Outline List 1"/>
    <w:basedOn w:val="Semlista"/>
    <w:uiPriority w:val="99"/>
    <w:semiHidden/>
    <w:unhideWhenUsed/>
    <w:locked/>
    <w:rsid w:val="001E4470"/>
    <w:pPr>
      <w:numPr>
        <w:numId w:val="4"/>
      </w:numPr>
    </w:pPr>
  </w:style>
  <w:style w:type="character" w:styleId="Nmerodelinha">
    <w:name w:val="line number"/>
    <w:basedOn w:val="Fontepargpadro"/>
    <w:uiPriority w:val="99"/>
    <w:semiHidden/>
    <w:unhideWhenUsed/>
    <w:locked/>
    <w:rsid w:val="002C7F86"/>
  </w:style>
  <w:style w:type="character" w:customStyle="1" w:styleId="MenoPendente1">
    <w:name w:val="Menção Pendente1"/>
    <w:basedOn w:val="Fontepargpadro"/>
    <w:uiPriority w:val="99"/>
    <w:semiHidden/>
    <w:unhideWhenUsed/>
    <w:rsid w:val="006E4D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712400">
      <w:bodyDiv w:val="1"/>
      <w:marLeft w:val="0"/>
      <w:marRight w:val="0"/>
      <w:marTop w:val="0"/>
      <w:marBottom w:val="0"/>
      <w:divBdr>
        <w:top w:val="none" w:sz="0" w:space="0" w:color="auto"/>
        <w:left w:val="none" w:sz="0" w:space="0" w:color="auto"/>
        <w:bottom w:val="none" w:sz="0" w:space="0" w:color="auto"/>
        <w:right w:val="none" w:sz="0" w:space="0" w:color="auto"/>
      </w:divBdr>
    </w:div>
    <w:div w:id="60450534">
      <w:bodyDiv w:val="1"/>
      <w:marLeft w:val="0"/>
      <w:marRight w:val="0"/>
      <w:marTop w:val="0"/>
      <w:marBottom w:val="0"/>
      <w:divBdr>
        <w:top w:val="none" w:sz="0" w:space="0" w:color="auto"/>
        <w:left w:val="none" w:sz="0" w:space="0" w:color="auto"/>
        <w:bottom w:val="none" w:sz="0" w:space="0" w:color="auto"/>
        <w:right w:val="none" w:sz="0" w:space="0" w:color="auto"/>
      </w:divBdr>
    </w:div>
    <w:div w:id="105581806">
      <w:bodyDiv w:val="1"/>
      <w:marLeft w:val="0"/>
      <w:marRight w:val="0"/>
      <w:marTop w:val="0"/>
      <w:marBottom w:val="0"/>
      <w:divBdr>
        <w:top w:val="none" w:sz="0" w:space="0" w:color="auto"/>
        <w:left w:val="none" w:sz="0" w:space="0" w:color="auto"/>
        <w:bottom w:val="none" w:sz="0" w:space="0" w:color="auto"/>
        <w:right w:val="none" w:sz="0" w:space="0" w:color="auto"/>
      </w:divBdr>
    </w:div>
    <w:div w:id="142353007">
      <w:bodyDiv w:val="1"/>
      <w:marLeft w:val="0"/>
      <w:marRight w:val="0"/>
      <w:marTop w:val="0"/>
      <w:marBottom w:val="0"/>
      <w:divBdr>
        <w:top w:val="none" w:sz="0" w:space="0" w:color="auto"/>
        <w:left w:val="none" w:sz="0" w:space="0" w:color="auto"/>
        <w:bottom w:val="none" w:sz="0" w:space="0" w:color="auto"/>
        <w:right w:val="none" w:sz="0" w:space="0" w:color="auto"/>
      </w:divBdr>
      <w:divsChild>
        <w:div w:id="1450971177">
          <w:marLeft w:val="-240"/>
          <w:marRight w:val="-240"/>
          <w:marTop w:val="0"/>
          <w:marBottom w:val="0"/>
          <w:divBdr>
            <w:top w:val="none" w:sz="0" w:space="0" w:color="auto"/>
            <w:left w:val="none" w:sz="0" w:space="0" w:color="auto"/>
            <w:bottom w:val="none" w:sz="0" w:space="0" w:color="auto"/>
            <w:right w:val="none" w:sz="0" w:space="0" w:color="auto"/>
          </w:divBdr>
          <w:divsChild>
            <w:div w:id="1145049712">
              <w:marLeft w:val="0"/>
              <w:marRight w:val="0"/>
              <w:marTop w:val="0"/>
              <w:marBottom w:val="0"/>
              <w:divBdr>
                <w:top w:val="none" w:sz="0" w:space="0" w:color="auto"/>
                <w:left w:val="none" w:sz="0" w:space="0" w:color="auto"/>
                <w:bottom w:val="none" w:sz="0" w:space="0" w:color="auto"/>
                <w:right w:val="none" w:sz="0" w:space="0" w:color="auto"/>
              </w:divBdr>
              <w:divsChild>
                <w:div w:id="2918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350236">
      <w:bodyDiv w:val="1"/>
      <w:marLeft w:val="0"/>
      <w:marRight w:val="0"/>
      <w:marTop w:val="0"/>
      <w:marBottom w:val="0"/>
      <w:divBdr>
        <w:top w:val="none" w:sz="0" w:space="0" w:color="auto"/>
        <w:left w:val="none" w:sz="0" w:space="0" w:color="auto"/>
        <w:bottom w:val="none" w:sz="0" w:space="0" w:color="auto"/>
        <w:right w:val="none" w:sz="0" w:space="0" w:color="auto"/>
      </w:divBdr>
    </w:div>
    <w:div w:id="360017459">
      <w:bodyDiv w:val="1"/>
      <w:marLeft w:val="0"/>
      <w:marRight w:val="0"/>
      <w:marTop w:val="0"/>
      <w:marBottom w:val="0"/>
      <w:divBdr>
        <w:top w:val="none" w:sz="0" w:space="0" w:color="auto"/>
        <w:left w:val="none" w:sz="0" w:space="0" w:color="auto"/>
        <w:bottom w:val="none" w:sz="0" w:space="0" w:color="auto"/>
        <w:right w:val="none" w:sz="0" w:space="0" w:color="auto"/>
      </w:divBdr>
    </w:div>
    <w:div w:id="467479064">
      <w:bodyDiv w:val="1"/>
      <w:marLeft w:val="0"/>
      <w:marRight w:val="0"/>
      <w:marTop w:val="0"/>
      <w:marBottom w:val="0"/>
      <w:divBdr>
        <w:top w:val="none" w:sz="0" w:space="0" w:color="auto"/>
        <w:left w:val="none" w:sz="0" w:space="0" w:color="auto"/>
        <w:bottom w:val="none" w:sz="0" w:space="0" w:color="auto"/>
        <w:right w:val="none" w:sz="0" w:space="0" w:color="auto"/>
      </w:divBdr>
    </w:div>
    <w:div w:id="483546920">
      <w:bodyDiv w:val="1"/>
      <w:marLeft w:val="0"/>
      <w:marRight w:val="0"/>
      <w:marTop w:val="0"/>
      <w:marBottom w:val="0"/>
      <w:divBdr>
        <w:top w:val="none" w:sz="0" w:space="0" w:color="auto"/>
        <w:left w:val="none" w:sz="0" w:space="0" w:color="auto"/>
        <w:bottom w:val="none" w:sz="0" w:space="0" w:color="auto"/>
        <w:right w:val="none" w:sz="0" w:space="0" w:color="auto"/>
      </w:divBdr>
    </w:div>
    <w:div w:id="601884264">
      <w:bodyDiv w:val="1"/>
      <w:marLeft w:val="0"/>
      <w:marRight w:val="0"/>
      <w:marTop w:val="0"/>
      <w:marBottom w:val="0"/>
      <w:divBdr>
        <w:top w:val="none" w:sz="0" w:space="0" w:color="auto"/>
        <w:left w:val="none" w:sz="0" w:space="0" w:color="auto"/>
        <w:bottom w:val="none" w:sz="0" w:space="0" w:color="auto"/>
        <w:right w:val="none" w:sz="0" w:space="0" w:color="auto"/>
      </w:divBdr>
    </w:div>
    <w:div w:id="854346859">
      <w:bodyDiv w:val="1"/>
      <w:marLeft w:val="0"/>
      <w:marRight w:val="0"/>
      <w:marTop w:val="0"/>
      <w:marBottom w:val="0"/>
      <w:divBdr>
        <w:top w:val="none" w:sz="0" w:space="0" w:color="auto"/>
        <w:left w:val="none" w:sz="0" w:space="0" w:color="auto"/>
        <w:bottom w:val="none" w:sz="0" w:space="0" w:color="auto"/>
        <w:right w:val="none" w:sz="0" w:space="0" w:color="auto"/>
      </w:divBdr>
    </w:div>
    <w:div w:id="914238598">
      <w:bodyDiv w:val="1"/>
      <w:marLeft w:val="0"/>
      <w:marRight w:val="0"/>
      <w:marTop w:val="0"/>
      <w:marBottom w:val="0"/>
      <w:divBdr>
        <w:top w:val="none" w:sz="0" w:space="0" w:color="auto"/>
        <w:left w:val="none" w:sz="0" w:space="0" w:color="auto"/>
        <w:bottom w:val="none" w:sz="0" w:space="0" w:color="auto"/>
        <w:right w:val="none" w:sz="0" w:space="0" w:color="auto"/>
      </w:divBdr>
    </w:div>
    <w:div w:id="939720775">
      <w:bodyDiv w:val="1"/>
      <w:marLeft w:val="0"/>
      <w:marRight w:val="0"/>
      <w:marTop w:val="0"/>
      <w:marBottom w:val="0"/>
      <w:divBdr>
        <w:top w:val="none" w:sz="0" w:space="0" w:color="auto"/>
        <w:left w:val="none" w:sz="0" w:space="0" w:color="auto"/>
        <w:bottom w:val="none" w:sz="0" w:space="0" w:color="auto"/>
        <w:right w:val="none" w:sz="0" w:space="0" w:color="auto"/>
      </w:divBdr>
    </w:div>
    <w:div w:id="1081752176">
      <w:bodyDiv w:val="1"/>
      <w:marLeft w:val="0"/>
      <w:marRight w:val="0"/>
      <w:marTop w:val="0"/>
      <w:marBottom w:val="0"/>
      <w:divBdr>
        <w:top w:val="none" w:sz="0" w:space="0" w:color="auto"/>
        <w:left w:val="none" w:sz="0" w:space="0" w:color="auto"/>
        <w:bottom w:val="none" w:sz="0" w:space="0" w:color="auto"/>
        <w:right w:val="none" w:sz="0" w:space="0" w:color="auto"/>
      </w:divBdr>
    </w:div>
    <w:div w:id="1086463329">
      <w:bodyDiv w:val="1"/>
      <w:marLeft w:val="0"/>
      <w:marRight w:val="0"/>
      <w:marTop w:val="0"/>
      <w:marBottom w:val="0"/>
      <w:divBdr>
        <w:top w:val="none" w:sz="0" w:space="0" w:color="auto"/>
        <w:left w:val="none" w:sz="0" w:space="0" w:color="auto"/>
        <w:bottom w:val="none" w:sz="0" w:space="0" w:color="auto"/>
        <w:right w:val="none" w:sz="0" w:space="0" w:color="auto"/>
      </w:divBdr>
    </w:div>
    <w:div w:id="1136411451">
      <w:bodyDiv w:val="1"/>
      <w:marLeft w:val="0"/>
      <w:marRight w:val="0"/>
      <w:marTop w:val="0"/>
      <w:marBottom w:val="0"/>
      <w:divBdr>
        <w:top w:val="none" w:sz="0" w:space="0" w:color="auto"/>
        <w:left w:val="none" w:sz="0" w:space="0" w:color="auto"/>
        <w:bottom w:val="none" w:sz="0" w:space="0" w:color="auto"/>
        <w:right w:val="none" w:sz="0" w:space="0" w:color="auto"/>
      </w:divBdr>
      <w:divsChild>
        <w:div w:id="1635676169">
          <w:marLeft w:val="0"/>
          <w:marRight w:val="0"/>
          <w:marTop w:val="0"/>
          <w:marBottom w:val="0"/>
          <w:divBdr>
            <w:top w:val="none" w:sz="0" w:space="0" w:color="auto"/>
            <w:left w:val="none" w:sz="0" w:space="0" w:color="auto"/>
            <w:bottom w:val="none" w:sz="0" w:space="0" w:color="auto"/>
            <w:right w:val="none" w:sz="0" w:space="0" w:color="auto"/>
          </w:divBdr>
          <w:divsChild>
            <w:div w:id="1994068695">
              <w:marLeft w:val="0"/>
              <w:marRight w:val="0"/>
              <w:marTop w:val="0"/>
              <w:marBottom w:val="0"/>
              <w:divBdr>
                <w:top w:val="none" w:sz="0" w:space="0" w:color="auto"/>
                <w:left w:val="none" w:sz="0" w:space="0" w:color="auto"/>
                <w:bottom w:val="none" w:sz="0" w:space="0" w:color="auto"/>
                <w:right w:val="none" w:sz="0" w:space="0" w:color="auto"/>
              </w:divBdr>
              <w:divsChild>
                <w:div w:id="1651330553">
                  <w:marLeft w:val="0"/>
                  <w:marRight w:val="0"/>
                  <w:marTop w:val="0"/>
                  <w:marBottom w:val="0"/>
                  <w:divBdr>
                    <w:top w:val="none" w:sz="0" w:space="0" w:color="auto"/>
                    <w:left w:val="none" w:sz="0" w:space="0" w:color="auto"/>
                    <w:bottom w:val="none" w:sz="0" w:space="0" w:color="auto"/>
                    <w:right w:val="none" w:sz="0" w:space="0" w:color="auto"/>
                  </w:divBdr>
                  <w:divsChild>
                    <w:div w:id="1712921217">
                      <w:marLeft w:val="0"/>
                      <w:marRight w:val="0"/>
                      <w:marTop w:val="0"/>
                      <w:marBottom w:val="0"/>
                      <w:divBdr>
                        <w:top w:val="none" w:sz="0" w:space="0" w:color="auto"/>
                        <w:left w:val="none" w:sz="0" w:space="0" w:color="auto"/>
                        <w:bottom w:val="none" w:sz="0" w:space="0" w:color="auto"/>
                        <w:right w:val="none" w:sz="0" w:space="0" w:color="auto"/>
                      </w:divBdr>
                      <w:divsChild>
                        <w:div w:id="110168721">
                          <w:marLeft w:val="0"/>
                          <w:marRight w:val="0"/>
                          <w:marTop w:val="0"/>
                          <w:marBottom w:val="0"/>
                          <w:divBdr>
                            <w:top w:val="none" w:sz="0" w:space="0" w:color="auto"/>
                            <w:left w:val="none" w:sz="0" w:space="0" w:color="auto"/>
                            <w:bottom w:val="none" w:sz="0" w:space="0" w:color="auto"/>
                            <w:right w:val="none" w:sz="0" w:space="0" w:color="auto"/>
                          </w:divBdr>
                          <w:divsChild>
                            <w:div w:id="1860317898">
                              <w:marLeft w:val="26"/>
                              <w:marRight w:val="0"/>
                              <w:marTop w:val="454"/>
                              <w:marBottom w:val="0"/>
                              <w:divBdr>
                                <w:top w:val="none" w:sz="0" w:space="0" w:color="auto"/>
                                <w:left w:val="none" w:sz="0" w:space="0" w:color="auto"/>
                                <w:bottom w:val="none" w:sz="0" w:space="0" w:color="auto"/>
                                <w:right w:val="none" w:sz="0" w:space="0" w:color="auto"/>
                              </w:divBdr>
                              <w:divsChild>
                                <w:div w:id="1323118154">
                                  <w:marLeft w:val="0"/>
                                  <w:marRight w:val="0"/>
                                  <w:marTop w:val="0"/>
                                  <w:marBottom w:val="0"/>
                                  <w:divBdr>
                                    <w:top w:val="none" w:sz="0" w:space="0" w:color="auto"/>
                                    <w:left w:val="none" w:sz="0" w:space="0" w:color="auto"/>
                                    <w:bottom w:val="none" w:sz="0" w:space="0" w:color="auto"/>
                                    <w:right w:val="none" w:sz="0" w:space="0" w:color="auto"/>
                                  </w:divBdr>
                                  <w:divsChild>
                                    <w:div w:id="15653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3588928">
      <w:bodyDiv w:val="1"/>
      <w:marLeft w:val="0"/>
      <w:marRight w:val="0"/>
      <w:marTop w:val="0"/>
      <w:marBottom w:val="0"/>
      <w:divBdr>
        <w:top w:val="none" w:sz="0" w:space="0" w:color="auto"/>
        <w:left w:val="none" w:sz="0" w:space="0" w:color="auto"/>
        <w:bottom w:val="none" w:sz="0" w:space="0" w:color="auto"/>
        <w:right w:val="none" w:sz="0" w:space="0" w:color="auto"/>
      </w:divBdr>
    </w:div>
    <w:div w:id="1247305027">
      <w:bodyDiv w:val="1"/>
      <w:marLeft w:val="0"/>
      <w:marRight w:val="0"/>
      <w:marTop w:val="0"/>
      <w:marBottom w:val="0"/>
      <w:divBdr>
        <w:top w:val="none" w:sz="0" w:space="0" w:color="auto"/>
        <w:left w:val="none" w:sz="0" w:space="0" w:color="auto"/>
        <w:bottom w:val="none" w:sz="0" w:space="0" w:color="auto"/>
        <w:right w:val="none" w:sz="0" w:space="0" w:color="auto"/>
      </w:divBdr>
    </w:div>
    <w:div w:id="1378117872">
      <w:bodyDiv w:val="1"/>
      <w:marLeft w:val="0"/>
      <w:marRight w:val="0"/>
      <w:marTop w:val="0"/>
      <w:marBottom w:val="0"/>
      <w:divBdr>
        <w:top w:val="none" w:sz="0" w:space="0" w:color="auto"/>
        <w:left w:val="none" w:sz="0" w:space="0" w:color="auto"/>
        <w:bottom w:val="none" w:sz="0" w:space="0" w:color="auto"/>
        <w:right w:val="none" w:sz="0" w:space="0" w:color="auto"/>
      </w:divBdr>
    </w:div>
    <w:div w:id="1400783728">
      <w:bodyDiv w:val="1"/>
      <w:marLeft w:val="0"/>
      <w:marRight w:val="0"/>
      <w:marTop w:val="0"/>
      <w:marBottom w:val="0"/>
      <w:divBdr>
        <w:top w:val="none" w:sz="0" w:space="0" w:color="auto"/>
        <w:left w:val="none" w:sz="0" w:space="0" w:color="auto"/>
        <w:bottom w:val="none" w:sz="0" w:space="0" w:color="auto"/>
        <w:right w:val="none" w:sz="0" w:space="0" w:color="auto"/>
      </w:divBdr>
    </w:div>
    <w:div w:id="1459297247">
      <w:bodyDiv w:val="1"/>
      <w:marLeft w:val="0"/>
      <w:marRight w:val="0"/>
      <w:marTop w:val="0"/>
      <w:marBottom w:val="0"/>
      <w:divBdr>
        <w:top w:val="none" w:sz="0" w:space="0" w:color="auto"/>
        <w:left w:val="none" w:sz="0" w:space="0" w:color="auto"/>
        <w:bottom w:val="none" w:sz="0" w:space="0" w:color="auto"/>
        <w:right w:val="none" w:sz="0" w:space="0" w:color="auto"/>
      </w:divBdr>
    </w:div>
    <w:div w:id="1495532434">
      <w:bodyDiv w:val="1"/>
      <w:marLeft w:val="0"/>
      <w:marRight w:val="0"/>
      <w:marTop w:val="0"/>
      <w:marBottom w:val="0"/>
      <w:divBdr>
        <w:top w:val="none" w:sz="0" w:space="0" w:color="auto"/>
        <w:left w:val="none" w:sz="0" w:space="0" w:color="auto"/>
        <w:bottom w:val="none" w:sz="0" w:space="0" w:color="auto"/>
        <w:right w:val="none" w:sz="0" w:space="0" w:color="auto"/>
      </w:divBdr>
      <w:divsChild>
        <w:div w:id="1660114665">
          <w:marLeft w:val="0"/>
          <w:marRight w:val="0"/>
          <w:marTop w:val="0"/>
          <w:marBottom w:val="0"/>
          <w:divBdr>
            <w:top w:val="none" w:sz="0" w:space="0" w:color="auto"/>
            <w:left w:val="none" w:sz="0" w:space="0" w:color="auto"/>
            <w:bottom w:val="none" w:sz="0" w:space="0" w:color="auto"/>
            <w:right w:val="none" w:sz="0" w:space="0" w:color="auto"/>
          </w:divBdr>
        </w:div>
      </w:divsChild>
    </w:div>
    <w:div w:id="1555119982">
      <w:bodyDiv w:val="1"/>
      <w:marLeft w:val="0"/>
      <w:marRight w:val="0"/>
      <w:marTop w:val="0"/>
      <w:marBottom w:val="0"/>
      <w:divBdr>
        <w:top w:val="none" w:sz="0" w:space="0" w:color="auto"/>
        <w:left w:val="none" w:sz="0" w:space="0" w:color="auto"/>
        <w:bottom w:val="none" w:sz="0" w:space="0" w:color="auto"/>
        <w:right w:val="none" w:sz="0" w:space="0" w:color="auto"/>
      </w:divBdr>
    </w:div>
    <w:div w:id="1586449765">
      <w:bodyDiv w:val="1"/>
      <w:marLeft w:val="0"/>
      <w:marRight w:val="0"/>
      <w:marTop w:val="0"/>
      <w:marBottom w:val="0"/>
      <w:divBdr>
        <w:top w:val="none" w:sz="0" w:space="0" w:color="auto"/>
        <w:left w:val="none" w:sz="0" w:space="0" w:color="auto"/>
        <w:bottom w:val="none" w:sz="0" w:space="0" w:color="auto"/>
        <w:right w:val="none" w:sz="0" w:space="0" w:color="auto"/>
      </w:divBdr>
    </w:div>
    <w:div w:id="1655452121">
      <w:bodyDiv w:val="1"/>
      <w:marLeft w:val="0"/>
      <w:marRight w:val="0"/>
      <w:marTop w:val="0"/>
      <w:marBottom w:val="0"/>
      <w:divBdr>
        <w:top w:val="none" w:sz="0" w:space="0" w:color="auto"/>
        <w:left w:val="none" w:sz="0" w:space="0" w:color="auto"/>
        <w:bottom w:val="none" w:sz="0" w:space="0" w:color="auto"/>
        <w:right w:val="none" w:sz="0" w:space="0" w:color="auto"/>
      </w:divBdr>
    </w:div>
    <w:div w:id="1760711307">
      <w:bodyDiv w:val="1"/>
      <w:marLeft w:val="0"/>
      <w:marRight w:val="0"/>
      <w:marTop w:val="0"/>
      <w:marBottom w:val="0"/>
      <w:divBdr>
        <w:top w:val="none" w:sz="0" w:space="0" w:color="auto"/>
        <w:left w:val="none" w:sz="0" w:space="0" w:color="auto"/>
        <w:bottom w:val="none" w:sz="0" w:space="0" w:color="auto"/>
        <w:right w:val="none" w:sz="0" w:space="0" w:color="auto"/>
      </w:divBdr>
    </w:div>
    <w:div w:id="1762675222">
      <w:bodyDiv w:val="1"/>
      <w:marLeft w:val="0"/>
      <w:marRight w:val="0"/>
      <w:marTop w:val="0"/>
      <w:marBottom w:val="0"/>
      <w:divBdr>
        <w:top w:val="none" w:sz="0" w:space="0" w:color="auto"/>
        <w:left w:val="none" w:sz="0" w:space="0" w:color="auto"/>
        <w:bottom w:val="none" w:sz="0" w:space="0" w:color="auto"/>
        <w:right w:val="none" w:sz="0" w:space="0" w:color="auto"/>
      </w:divBdr>
    </w:div>
    <w:div w:id="1781414716">
      <w:bodyDiv w:val="1"/>
      <w:marLeft w:val="0"/>
      <w:marRight w:val="0"/>
      <w:marTop w:val="0"/>
      <w:marBottom w:val="0"/>
      <w:divBdr>
        <w:top w:val="none" w:sz="0" w:space="0" w:color="auto"/>
        <w:left w:val="none" w:sz="0" w:space="0" w:color="auto"/>
        <w:bottom w:val="none" w:sz="0" w:space="0" w:color="auto"/>
        <w:right w:val="none" w:sz="0" w:space="0" w:color="auto"/>
      </w:divBdr>
    </w:div>
    <w:div w:id="1806312498">
      <w:bodyDiv w:val="1"/>
      <w:marLeft w:val="0"/>
      <w:marRight w:val="0"/>
      <w:marTop w:val="0"/>
      <w:marBottom w:val="0"/>
      <w:divBdr>
        <w:top w:val="none" w:sz="0" w:space="0" w:color="auto"/>
        <w:left w:val="none" w:sz="0" w:space="0" w:color="auto"/>
        <w:bottom w:val="none" w:sz="0" w:space="0" w:color="auto"/>
        <w:right w:val="none" w:sz="0" w:space="0" w:color="auto"/>
      </w:divBdr>
    </w:div>
    <w:div w:id="1834949482">
      <w:bodyDiv w:val="1"/>
      <w:marLeft w:val="0"/>
      <w:marRight w:val="0"/>
      <w:marTop w:val="0"/>
      <w:marBottom w:val="0"/>
      <w:divBdr>
        <w:top w:val="none" w:sz="0" w:space="0" w:color="auto"/>
        <w:left w:val="none" w:sz="0" w:space="0" w:color="auto"/>
        <w:bottom w:val="none" w:sz="0" w:space="0" w:color="auto"/>
        <w:right w:val="none" w:sz="0" w:space="0" w:color="auto"/>
      </w:divBdr>
    </w:div>
    <w:div w:id="1839224997">
      <w:bodyDiv w:val="1"/>
      <w:marLeft w:val="0"/>
      <w:marRight w:val="0"/>
      <w:marTop w:val="0"/>
      <w:marBottom w:val="0"/>
      <w:divBdr>
        <w:top w:val="none" w:sz="0" w:space="0" w:color="auto"/>
        <w:left w:val="none" w:sz="0" w:space="0" w:color="auto"/>
        <w:bottom w:val="none" w:sz="0" w:space="0" w:color="auto"/>
        <w:right w:val="none" w:sz="0" w:space="0" w:color="auto"/>
      </w:divBdr>
    </w:div>
    <w:div w:id="1874266502">
      <w:bodyDiv w:val="1"/>
      <w:marLeft w:val="0"/>
      <w:marRight w:val="0"/>
      <w:marTop w:val="0"/>
      <w:marBottom w:val="0"/>
      <w:divBdr>
        <w:top w:val="none" w:sz="0" w:space="0" w:color="auto"/>
        <w:left w:val="none" w:sz="0" w:space="0" w:color="auto"/>
        <w:bottom w:val="none" w:sz="0" w:space="0" w:color="auto"/>
        <w:right w:val="none" w:sz="0" w:space="0" w:color="auto"/>
      </w:divBdr>
    </w:div>
    <w:div w:id="1943612229">
      <w:bodyDiv w:val="1"/>
      <w:marLeft w:val="0"/>
      <w:marRight w:val="0"/>
      <w:marTop w:val="0"/>
      <w:marBottom w:val="0"/>
      <w:divBdr>
        <w:top w:val="none" w:sz="0" w:space="0" w:color="auto"/>
        <w:left w:val="none" w:sz="0" w:space="0" w:color="auto"/>
        <w:bottom w:val="none" w:sz="0" w:space="0" w:color="auto"/>
        <w:right w:val="none" w:sz="0" w:space="0" w:color="auto"/>
      </w:divBdr>
    </w:div>
    <w:div w:id="207083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3.png"/><Relationship Id="rId11" Type="http://schemas.openxmlformats.org/officeDocument/2006/relationships/header" Target="header4.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pbjug-grupo-de-usuarios-java-da-paraiba.1393240.n2.nabble.com/attachment/2545944/0/Introducao%20Ao%20Teste%20De%20Software%20-%20Maldonado,Jose.pdf" TargetMode="External"/><Relationship Id="rId5" Type="http://schemas.openxmlformats.org/officeDocument/2006/relationships/webSettings" Target="webSettings.xml"/><Relationship Id="rId61" Type="http://schemas.openxmlformats.org/officeDocument/2006/relationships/header" Target="header5.xml"/><Relationship Id="rId19" Type="http://schemas.openxmlformats.org/officeDocument/2006/relationships/image" Target="media/image3.png"/><Relationship Id="rId14" Type="http://schemas.openxmlformats.org/officeDocument/2006/relationships/diagramQuickStyle" Target="diagrams/quickStyle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repositorio.faculdadeam.edu.br/xmlui/handle/123456789/308" TargetMode="Externa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3.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www.uel.br/revistas/uel/index.php/projetica/article/view/8851" TargetMode="External"/><Relationship Id="rId4" Type="http://schemas.openxmlformats.org/officeDocument/2006/relationships/settings" Target="settings.xml"/><Relationship Id="rId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stagiario1\Documents\Modelos%20Personalizados%20do%20Office\TCC_Hotel.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805C8F-D49A-4A54-80AD-2F5A4DCAFAF1}" type="doc">
      <dgm:prSet loTypeId="urn:microsoft.com/office/officeart/2005/8/layout/process1" loCatId="process" qsTypeId="urn:microsoft.com/office/officeart/2005/8/quickstyle/simple3" qsCatId="simple" csTypeId="urn:microsoft.com/office/officeart/2005/8/colors/accent1_2" csCatId="accent1" phldr="1"/>
      <dgm:spPr/>
    </dgm:pt>
    <dgm:pt modelId="{E5C41E28-E987-49BA-A226-FF42C5FE5D19}">
      <dgm:prSet phldrT="[Texto]" custT="1"/>
      <dgm:spPr>
        <a:xfrm>
          <a:off x="2373" y="255470"/>
          <a:ext cx="1037556" cy="622533"/>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pt-BR" sz="700">
              <a:solidFill>
                <a:sysClr val="windowText" lastClr="000000"/>
              </a:solidFill>
              <a:latin typeface="Arial" panose="020B0604020202020204" pitchFamily="34" charset="0"/>
              <a:ea typeface="+mn-ea"/>
              <a:cs typeface="Arial" panose="020B0604020202020204" pitchFamily="34" charset="0"/>
            </a:rPr>
            <a:t>1. LEVANTAMENTO DE REQUISITOS</a:t>
          </a:r>
        </a:p>
      </dgm:t>
    </dgm:pt>
    <dgm:pt modelId="{2A3E1F83-7FCA-4750-B5EF-3251ADD18260}" type="parTrans" cxnId="{AC655211-4B72-411C-8E14-CADA02D83D22}">
      <dgm:prSet/>
      <dgm:spPr/>
      <dgm:t>
        <a:bodyPr/>
        <a:lstStyle/>
        <a:p>
          <a:endParaRPr lang="pt-BR"/>
        </a:p>
      </dgm:t>
    </dgm:pt>
    <dgm:pt modelId="{5149F803-43E2-418A-848A-3E5026452067}" type="sibTrans" cxnId="{AC655211-4B72-411C-8E14-CADA02D83D22}">
      <dgm:prSet/>
      <dgm:spPr>
        <a:xfrm>
          <a:off x="1143685" y="438080"/>
          <a:ext cx="219961" cy="257314"/>
        </a:xfrm>
        <a:gradFill rotWithShape="0">
          <a:gsLst>
            <a:gs pos="0">
              <a:srgbClr val="5B9BD5">
                <a:tint val="60000"/>
                <a:hueOff val="0"/>
                <a:satOff val="0"/>
                <a:lumOff val="0"/>
                <a:alphaOff val="0"/>
                <a:lumMod val="110000"/>
                <a:satMod val="105000"/>
                <a:tint val="67000"/>
              </a:srgbClr>
            </a:gs>
            <a:gs pos="50000">
              <a:srgbClr val="5B9BD5">
                <a:tint val="60000"/>
                <a:hueOff val="0"/>
                <a:satOff val="0"/>
                <a:lumOff val="0"/>
                <a:alphaOff val="0"/>
                <a:lumMod val="105000"/>
                <a:satMod val="103000"/>
                <a:tint val="73000"/>
              </a:srgbClr>
            </a:gs>
            <a:gs pos="100000">
              <a:srgbClr val="5B9BD5">
                <a:tint val="60000"/>
                <a:hueOff val="0"/>
                <a:satOff val="0"/>
                <a:lumOff val="0"/>
                <a:alphaOff val="0"/>
                <a:lumMod val="105000"/>
                <a:satMod val="109000"/>
                <a:tint val="81000"/>
              </a:srgbClr>
            </a:gs>
          </a:gsLst>
          <a:lin ang="5400000" scaled="0"/>
        </a:gradFill>
        <a:ln>
          <a:noFill/>
        </a:ln>
        <a:effectLst/>
      </dgm:spPr>
      <dgm:t>
        <a:bodyPr/>
        <a:lstStyle/>
        <a:p>
          <a:endParaRPr lang="pt-BR">
            <a:solidFill>
              <a:sysClr val="windowText" lastClr="000000"/>
            </a:solidFill>
            <a:latin typeface="Calibri" panose="020F0502020204030204"/>
            <a:ea typeface="+mn-ea"/>
            <a:cs typeface="+mn-cs"/>
          </a:endParaRPr>
        </a:p>
      </dgm:t>
    </dgm:pt>
    <dgm:pt modelId="{0C9913EF-08DF-4B36-962E-A83E105615E2}">
      <dgm:prSet phldrT="[Texto]" custT="1"/>
      <dgm:spPr>
        <a:xfrm>
          <a:off x="1454952" y="255470"/>
          <a:ext cx="1037556" cy="622533"/>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pt-BR" sz="700">
              <a:solidFill>
                <a:sysClr val="windowText" lastClr="000000"/>
              </a:solidFill>
              <a:latin typeface="Arial" panose="020B0604020202020204" pitchFamily="34" charset="0"/>
              <a:ea typeface="+mn-ea"/>
              <a:cs typeface="Arial" panose="020B0604020202020204" pitchFamily="34" charset="0"/>
            </a:rPr>
            <a:t>2. PLANEJAMENTO</a:t>
          </a:r>
        </a:p>
      </dgm:t>
    </dgm:pt>
    <dgm:pt modelId="{2D635165-E8EB-46DB-A6FE-5A285E162AC9}" type="parTrans" cxnId="{4997C089-4741-43BB-B264-A5E6F5856613}">
      <dgm:prSet/>
      <dgm:spPr/>
      <dgm:t>
        <a:bodyPr/>
        <a:lstStyle/>
        <a:p>
          <a:endParaRPr lang="pt-BR"/>
        </a:p>
      </dgm:t>
    </dgm:pt>
    <dgm:pt modelId="{4585B162-B74B-478D-A678-2524E487C9F6}" type="sibTrans" cxnId="{4997C089-4741-43BB-B264-A5E6F5856613}">
      <dgm:prSet/>
      <dgm:spPr>
        <a:xfrm>
          <a:off x="2596264" y="438080"/>
          <a:ext cx="219961" cy="257314"/>
        </a:xfrm>
        <a:gradFill rotWithShape="0">
          <a:gsLst>
            <a:gs pos="0">
              <a:srgbClr val="5B9BD5">
                <a:tint val="60000"/>
                <a:hueOff val="0"/>
                <a:satOff val="0"/>
                <a:lumOff val="0"/>
                <a:alphaOff val="0"/>
                <a:lumMod val="110000"/>
                <a:satMod val="105000"/>
                <a:tint val="67000"/>
              </a:srgbClr>
            </a:gs>
            <a:gs pos="50000">
              <a:srgbClr val="5B9BD5">
                <a:tint val="60000"/>
                <a:hueOff val="0"/>
                <a:satOff val="0"/>
                <a:lumOff val="0"/>
                <a:alphaOff val="0"/>
                <a:lumMod val="105000"/>
                <a:satMod val="103000"/>
                <a:tint val="73000"/>
              </a:srgbClr>
            </a:gs>
            <a:gs pos="100000">
              <a:srgbClr val="5B9BD5">
                <a:tint val="60000"/>
                <a:hueOff val="0"/>
                <a:satOff val="0"/>
                <a:lumOff val="0"/>
                <a:alphaOff val="0"/>
                <a:lumMod val="105000"/>
                <a:satMod val="109000"/>
                <a:tint val="81000"/>
              </a:srgbClr>
            </a:gs>
          </a:gsLst>
          <a:lin ang="5400000" scaled="0"/>
        </a:gradFill>
        <a:ln>
          <a:noFill/>
        </a:ln>
        <a:effectLst/>
      </dgm:spPr>
      <dgm:t>
        <a:bodyPr/>
        <a:lstStyle/>
        <a:p>
          <a:endParaRPr lang="pt-BR">
            <a:solidFill>
              <a:sysClr val="windowText" lastClr="000000"/>
            </a:solidFill>
            <a:latin typeface="Calibri" panose="020F0502020204030204"/>
            <a:ea typeface="+mn-ea"/>
            <a:cs typeface="+mn-cs"/>
          </a:endParaRPr>
        </a:p>
      </dgm:t>
    </dgm:pt>
    <dgm:pt modelId="{268DC82B-A89A-493C-A68F-5F784DDDD222}">
      <dgm:prSet phldrT="[Texto]" custT="1"/>
      <dgm:spPr>
        <a:xfrm>
          <a:off x="2907531" y="255470"/>
          <a:ext cx="1037556" cy="622533"/>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pt-BR" sz="700">
              <a:solidFill>
                <a:sysClr val="windowText" lastClr="000000"/>
              </a:solidFill>
              <a:latin typeface="Arial" panose="020B0604020202020204" pitchFamily="34" charset="0"/>
              <a:ea typeface="+mn-ea"/>
              <a:cs typeface="Arial" panose="020B0604020202020204" pitchFamily="34" charset="0"/>
            </a:rPr>
            <a:t>3. DESENVOLVIMENTO</a:t>
          </a:r>
        </a:p>
      </dgm:t>
    </dgm:pt>
    <dgm:pt modelId="{993D54EA-605C-4515-B10B-3F60B7E818EA}" type="parTrans" cxnId="{009666FF-471D-415B-9CC5-BE1D725FEA3E}">
      <dgm:prSet/>
      <dgm:spPr/>
      <dgm:t>
        <a:bodyPr/>
        <a:lstStyle/>
        <a:p>
          <a:endParaRPr lang="pt-BR"/>
        </a:p>
      </dgm:t>
    </dgm:pt>
    <dgm:pt modelId="{AF2D233D-BBF0-4FE1-9FBD-1235EFC33C5B}" type="sibTrans" cxnId="{009666FF-471D-415B-9CC5-BE1D725FEA3E}">
      <dgm:prSet/>
      <dgm:spPr>
        <a:xfrm>
          <a:off x="4048843" y="438080"/>
          <a:ext cx="219961" cy="257314"/>
        </a:xfrm>
        <a:gradFill rotWithShape="0">
          <a:gsLst>
            <a:gs pos="0">
              <a:srgbClr val="5B9BD5">
                <a:tint val="60000"/>
                <a:hueOff val="0"/>
                <a:satOff val="0"/>
                <a:lumOff val="0"/>
                <a:alphaOff val="0"/>
                <a:lumMod val="110000"/>
                <a:satMod val="105000"/>
                <a:tint val="67000"/>
              </a:srgbClr>
            </a:gs>
            <a:gs pos="50000">
              <a:srgbClr val="5B9BD5">
                <a:tint val="60000"/>
                <a:hueOff val="0"/>
                <a:satOff val="0"/>
                <a:lumOff val="0"/>
                <a:alphaOff val="0"/>
                <a:lumMod val="105000"/>
                <a:satMod val="103000"/>
                <a:tint val="73000"/>
              </a:srgbClr>
            </a:gs>
            <a:gs pos="100000">
              <a:srgbClr val="5B9BD5">
                <a:tint val="60000"/>
                <a:hueOff val="0"/>
                <a:satOff val="0"/>
                <a:lumOff val="0"/>
                <a:alphaOff val="0"/>
                <a:lumMod val="105000"/>
                <a:satMod val="109000"/>
                <a:tint val="81000"/>
              </a:srgbClr>
            </a:gs>
          </a:gsLst>
          <a:lin ang="5400000" scaled="0"/>
        </a:gradFill>
        <a:ln>
          <a:noFill/>
        </a:ln>
        <a:effectLst/>
      </dgm:spPr>
      <dgm:t>
        <a:bodyPr/>
        <a:lstStyle/>
        <a:p>
          <a:endParaRPr lang="pt-BR">
            <a:solidFill>
              <a:sysClr val="windowText" lastClr="000000"/>
            </a:solidFill>
            <a:latin typeface="Calibri" panose="020F0502020204030204"/>
            <a:ea typeface="+mn-ea"/>
            <a:cs typeface="+mn-cs"/>
          </a:endParaRPr>
        </a:p>
      </dgm:t>
    </dgm:pt>
    <dgm:pt modelId="{A62AA45B-8698-4102-87C4-0BDEE7559AA6}">
      <dgm:prSet phldrT="[Texto]" custT="1"/>
      <dgm:spPr>
        <a:xfrm>
          <a:off x="4360110" y="255470"/>
          <a:ext cx="1037556" cy="622533"/>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pt-BR" sz="700">
              <a:solidFill>
                <a:sysClr val="windowText" lastClr="000000"/>
              </a:solidFill>
              <a:latin typeface="Arial" panose="020B0604020202020204" pitchFamily="34" charset="0"/>
              <a:ea typeface="+mn-ea"/>
              <a:cs typeface="Arial" panose="020B0604020202020204" pitchFamily="34" charset="0"/>
            </a:rPr>
            <a:t>4. TESTES</a:t>
          </a:r>
        </a:p>
      </dgm:t>
    </dgm:pt>
    <dgm:pt modelId="{1C1E73C6-7793-4C4D-B82D-E99E9BBD01BC}" type="parTrans" cxnId="{7010AA0F-4012-4DCC-82E6-41DFB9D24F15}">
      <dgm:prSet/>
      <dgm:spPr/>
      <dgm:t>
        <a:bodyPr/>
        <a:lstStyle/>
        <a:p>
          <a:endParaRPr lang="pt-BR"/>
        </a:p>
      </dgm:t>
    </dgm:pt>
    <dgm:pt modelId="{E8AC17D1-7C2D-4576-BF42-9B8FE432D0AF}" type="sibTrans" cxnId="{7010AA0F-4012-4DCC-82E6-41DFB9D24F15}">
      <dgm:prSet/>
      <dgm:spPr/>
      <dgm:t>
        <a:bodyPr/>
        <a:lstStyle/>
        <a:p>
          <a:endParaRPr lang="pt-BR"/>
        </a:p>
      </dgm:t>
    </dgm:pt>
    <dgm:pt modelId="{62B0ED7C-A041-4AA4-BC30-427D6B23E5CE}" type="pres">
      <dgm:prSet presAssocID="{1D805C8F-D49A-4A54-80AD-2F5A4DCAFAF1}" presName="Name0" presStyleCnt="0">
        <dgm:presLayoutVars>
          <dgm:dir/>
          <dgm:resizeHandles val="exact"/>
        </dgm:presLayoutVars>
      </dgm:prSet>
      <dgm:spPr/>
    </dgm:pt>
    <dgm:pt modelId="{2FD63934-CCF3-46C8-874F-8F4411C1CDCC}" type="pres">
      <dgm:prSet presAssocID="{E5C41E28-E987-49BA-A226-FF42C5FE5D19}" presName="node" presStyleLbl="node1" presStyleIdx="0" presStyleCnt="4">
        <dgm:presLayoutVars>
          <dgm:bulletEnabled val="1"/>
        </dgm:presLayoutVars>
      </dgm:prSet>
      <dgm:spPr>
        <a:prstGeom prst="roundRect">
          <a:avLst>
            <a:gd name="adj" fmla="val 10000"/>
          </a:avLst>
        </a:prstGeom>
      </dgm:spPr>
      <dgm:t>
        <a:bodyPr/>
        <a:lstStyle/>
        <a:p>
          <a:endParaRPr lang="pt-BR"/>
        </a:p>
      </dgm:t>
    </dgm:pt>
    <dgm:pt modelId="{50E588F5-BF0F-423D-A5EC-2D76F05FC4F2}" type="pres">
      <dgm:prSet presAssocID="{5149F803-43E2-418A-848A-3E5026452067}" presName="sibTrans" presStyleLbl="sibTrans2D1" presStyleIdx="0" presStyleCnt="3"/>
      <dgm:spPr>
        <a:prstGeom prst="rightArrow">
          <a:avLst>
            <a:gd name="adj1" fmla="val 60000"/>
            <a:gd name="adj2" fmla="val 50000"/>
          </a:avLst>
        </a:prstGeom>
      </dgm:spPr>
      <dgm:t>
        <a:bodyPr/>
        <a:lstStyle/>
        <a:p>
          <a:endParaRPr lang="pt-BR"/>
        </a:p>
      </dgm:t>
    </dgm:pt>
    <dgm:pt modelId="{4349CA78-FC6E-43D9-96C1-67EC87A71828}" type="pres">
      <dgm:prSet presAssocID="{5149F803-43E2-418A-848A-3E5026452067}" presName="connectorText" presStyleLbl="sibTrans2D1" presStyleIdx="0" presStyleCnt="3"/>
      <dgm:spPr/>
      <dgm:t>
        <a:bodyPr/>
        <a:lstStyle/>
        <a:p>
          <a:endParaRPr lang="pt-BR"/>
        </a:p>
      </dgm:t>
    </dgm:pt>
    <dgm:pt modelId="{F7106E43-1D0E-4A67-823D-125E823C06F4}" type="pres">
      <dgm:prSet presAssocID="{0C9913EF-08DF-4B36-962E-A83E105615E2}" presName="node" presStyleLbl="node1" presStyleIdx="1" presStyleCnt="4">
        <dgm:presLayoutVars>
          <dgm:bulletEnabled val="1"/>
        </dgm:presLayoutVars>
      </dgm:prSet>
      <dgm:spPr>
        <a:prstGeom prst="roundRect">
          <a:avLst>
            <a:gd name="adj" fmla="val 10000"/>
          </a:avLst>
        </a:prstGeom>
      </dgm:spPr>
      <dgm:t>
        <a:bodyPr/>
        <a:lstStyle/>
        <a:p>
          <a:endParaRPr lang="pt-BR"/>
        </a:p>
      </dgm:t>
    </dgm:pt>
    <dgm:pt modelId="{78C90ACA-CF99-401F-929E-4E703FB7B043}" type="pres">
      <dgm:prSet presAssocID="{4585B162-B74B-478D-A678-2524E487C9F6}" presName="sibTrans" presStyleLbl="sibTrans2D1" presStyleIdx="1" presStyleCnt="3"/>
      <dgm:spPr>
        <a:prstGeom prst="rightArrow">
          <a:avLst>
            <a:gd name="adj1" fmla="val 60000"/>
            <a:gd name="adj2" fmla="val 50000"/>
          </a:avLst>
        </a:prstGeom>
      </dgm:spPr>
      <dgm:t>
        <a:bodyPr/>
        <a:lstStyle/>
        <a:p>
          <a:endParaRPr lang="pt-BR"/>
        </a:p>
      </dgm:t>
    </dgm:pt>
    <dgm:pt modelId="{A3EA54BA-C143-4870-8DFC-4D8F429EAD98}" type="pres">
      <dgm:prSet presAssocID="{4585B162-B74B-478D-A678-2524E487C9F6}" presName="connectorText" presStyleLbl="sibTrans2D1" presStyleIdx="1" presStyleCnt="3"/>
      <dgm:spPr/>
      <dgm:t>
        <a:bodyPr/>
        <a:lstStyle/>
        <a:p>
          <a:endParaRPr lang="pt-BR"/>
        </a:p>
      </dgm:t>
    </dgm:pt>
    <dgm:pt modelId="{C854884D-BCD4-4F8C-8562-A7483EDA8176}" type="pres">
      <dgm:prSet presAssocID="{268DC82B-A89A-493C-A68F-5F784DDDD222}" presName="node" presStyleLbl="node1" presStyleIdx="2" presStyleCnt="4">
        <dgm:presLayoutVars>
          <dgm:bulletEnabled val="1"/>
        </dgm:presLayoutVars>
      </dgm:prSet>
      <dgm:spPr>
        <a:prstGeom prst="roundRect">
          <a:avLst>
            <a:gd name="adj" fmla="val 10000"/>
          </a:avLst>
        </a:prstGeom>
      </dgm:spPr>
      <dgm:t>
        <a:bodyPr/>
        <a:lstStyle/>
        <a:p>
          <a:endParaRPr lang="pt-BR"/>
        </a:p>
      </dgm:t>
    </dgm:pt>
    <dgm:pt modelId="{75D026EE-5105-43A6-9580-E0167467FD3C}" type="pres">
      <dgm:prSet presAssocID="{AF2D233D-BBF0-4FE1-9FBD-1235EFC33C5B}" presName="sibTrans" presStyleLbl="sibTrans2D1" presStyleIdx="2" presStyleCnt="3"/>
      <dgm:spPr>
        <a:prstGeom prst="rightArrow">
          <a:avLst>
            <a:gd name="adj1" fmla="val 60000"/>
            <a:gd name="adj2" fmla="val 50000"/>
          </a:avLst>
        </a:prstGeom>
      </dgm:spPr>
      <dgm:t>
        <a:bodyPr/>
        <a:lstStyle/>
        <a:p>
          <a:endParaRPr lang="pt-BR"/>
        </a:p>
      </dgm:t>
    </dgm:pt>
    <dgm:pt modelId="{A22D1E17-6539-4AEC-893D-4F6EF36BA6BD}" type="pres">
      <dgm:prSet presAssocID="{AF2D233D-BBF0-4FE1-9FBD-1235EFC33C5B}" presName="connectorText" presStyleLbl="sibTrans2D1" presStyleIdx="2" presStyleCnt="3"/>
      <dgm:spPr/>
      <dgm:t>
        <a:bodyPr/>
        <a:lstStyle/>
        <a:p>
          <a:endParaRPr lang="pt-BR"/>
        </a:p>
      </dgm:t>
    </dgm:pt>
    <dgm:pt modelId="{EE25FA84-4BFE-4791-9A4B-384CA43B94F1}" type="pres">
      <dgm:prSet presAssocID="{A62AA45B-8698-4102-87C4-0BDEE7559AA6}" presName="node" presStyleLbl="node1" presStyleIdx="3" presStyleCnt="4">
        <dgm:presLayoutVars>
          <dgm:bulletEnabled val="1"/>
        </dgm:presLayoutVars>
      </dgm:prSet>
      <dgm:spPr>
        <a:prstGeom prst="roundRect">
          <a:avLst>
            <a:gd name="adj" fmla="val 10000"/>
          </a:avLst>
        </a:prstGeom>
      </dgm:spPr>
      <dgm:t>
        <a:bodyPr/>
        <a:lstStyle/>
        <a:p>
          <a:endParaRPr lang="pt-BR"/>
        </a:p>
      </dgm:t>
    </dgm:pt>
  </dgm:ptLst>
  <dgm:cxnLst>
    <dgm:cxn modelId="{7010AA0F-4012-4DCC-82E6-41DFB9D24F15}" srcId="{1D805C8F-D49A-4A54-80AD-2F5A4DCAFAF1}" destId="{A62AA45B-8698-4102-87C4-0BDEE7559AA6}" srcOrd="3" destOrd="0" parTransId="{1C1E73C6-7793-4C4D-B82D-E99E9BBD01BC}" sibTransId="{E8AC17D1-7C2D-4576-BF42-9B8FE432D0AF}"/>
    <dgm:cxn modelId="{009666FF-471D-415B-9CC5-BE1D725FEA3E}" srcId="{1D805C8F-D49A-4A54-80AD-2F5A4DCAFAF1}" destId="{268DC82B-A89A-493C-A68F-5F784DDDD222}" srcOrd="2" destOrd="0" parTransId="{993D54EA-605C-4515-B10B-3F60B7E818EA}" sibTransId="{AF2D233D-BBF0-4FE1-9FBD-1235EFC33C5B}"/>
    <dgm:cxn modelId="{6AA1B15E-86D1-4F97-B632-98E461059FB1}" type="presOf" srcId="{0C9913EF-08DF-4B36-962E-A83E105615E2}" destId="{F7106E43-1D0E-4A67-823D-125E823C06F4}" srcOrd="0" destOrd="0" presId="urn:microsoft.com/office/officeart/2005/8/layout/process1"/>
    <dgm:cxn modelId="{DACDE189-6213-4D89-B366-100D9ADD5B9B}" type="presOf" srcId="{E5C41E28-E987-49BA-A226-FF42C5FE5D19}" destId="{2FD63934-CCF3-46C8-874F-8F4411C1CDCC}" srcOrd="0" destOrd="0" presId="urn:microsoft.com/office/officeart/2005/8/layout/process1"/>
    <dgm:cxn modelId="{A0957CAA-C43B-4B08-8B8D-595B5544A618}" type="presOf" srcId="{4585B162-B74B-478D-A678-2524E487C9F6}" destId="{A3EA54BA-C143-4870-8DFC-4D8F429EAD98}" srcOrd="1" destOrd="0" presId="urn:microsoft.com/office/officeart/2005/8/layout/process1"/>
    <dgm:cxn modelId="{CBB2B3AC-5A83-4020-B73F-595D53BFCA32}" type="presOf" srcId="{5149F803-43E2-418A-848A-3E5026452067}" destId="{4349CA78-FC6E-43D9-96C1-67EC87A71828}" srcOrd="1" destOrd="0" presId="urn:microsoft.com/office/officeart/2005/8/layout/process1"/>
    <dgm:cxn modelId="{0DBE6DEB-C232-4BDB-A8FB-7C7374261E6B}" type="presOf" srcId="{1D805C8F-D49A-4A54-80AD-2F5A4DCAFAF1}" destId="{62B0ED7C-A041-4AA4-BC30-427D6B23E5CE}" srcOrd="0" destOrd="0" presId="urn:microsoft.com/office/officeart/2005/8/layout/process1"/>
    <dgm:cxn modelId="{44F05F69-40B4-4212-B1F1-F386F6617EA9}" type="presOf" srcId="{5149F803-43E2-418A-848A-3E5026452067}" destId="{50E588F5-BF0F-423D-A5EC-2D76F05FC4F2}" srcOrd="0" destOrd="0" presId="urn:microsoft.com/office/officeart/2005/8/layout/process1"/>
    <dgm:cxn modelId="{E4B4DBC4-CE51-41F5-957A-C64BD78996E9}" type="presOf" srcId="{4585B162-B74B-478D-A678-2524E487C9F6}" destId="{78C90ACA-CF99-401F-929E-4E703FB7B043}" srcOrd="0" destOrd="0" presId="urn:microsoft.com/office/officeart/2005/8/layout/process1"/>
    <dgm:cxn modelId="{E6976634-3001-46B2-B630-A118FA1B47BA}" type="presOf" srcId="{A62AA45B-8698-4102-87C4-0BDEE7559AA6}" destId="{EE25FA84-4BFE-4791-9A4B-384CA43B94F1}" srcOrd="0" destOrd="0" presId="urn:microsoft.com/office/officeart/2005/8/layout/process1"/>
    <dgm:cxn modelId="{4997C089-4741-43BB-B264-A5E6F5856613}" srcId="{1D805C8F-D49A-4A54-80AD-2F5A4DCAFAF1}" destId="{0C9913EF-08DF-4B36-962E-A83E105615E2}" srcOrd="1" destOrd="0" parTransId="{2D635165-E8EB-46DB-A6FE-5A285E162AC9}" sibTransId="{4585B162-B74B-478D-A678-2524E487C9F6}"/>
    <dgm:cxn modelId="{80000C05-FA8E-4434-9CA7-DE1824987D58}" type="presOf" srcId="{268DC82B-A89A-493C-A68F-5F784DDDD222}" destId="{C854884D-BCD4-4F8C-8562-A7483EDA8176}" srcOrd="0" destOrd="0" presId="urn:microsoft.com/office/officeart/2005/8/layout/process1"/>
    <dgm:cxn modelId="{67F2F071-7FCD-44B8-B437-F1A4CC2CA583}" type="presOf" srcId="{AF2D233D-BBF0-4FE1-9FBD-1235EFC33C5B}" destId="{75D026EE-5105-43A6-9580-E0167467FD3C}" srcOrd="0" destOrd="0" presId="urn:microsoft.com/office/officeart/2005/8/layout/process1"/>
    <dgm:cxn modelId="{6B19FBDB-DFFB-4DBA-B450-005A63E217BD}" type="presOf" srcId="{AF2D233D-BBF0-4FE1-9FBD-1235EFC33C5B}" destId="{A22D1E17-6539-4AEC-893D-4F6EF36BA6BD}" srcOrd="1" destOrd="0" presId="urn:microsoft.com/office/officeart/2005/8/layout/process1"/>
    <dgm:cxn modelId="{AC655211-4B72-411C-8E14-CADA02D83D22}" srcId="{1D805C8F-D49A-4A54-80AD-2F5A4DCAFAF1}" destId="{E5C41E28-E987-49BA-A226-FF42C5FE5D19}" srcOrd="0" destOrd="0" parTransId="{2A3E1F83-7FCA-4750-B5EF-3251ADD18260}" sibTransId="{5149F803-43E2-418A-848A-3E5026452067}"/>
    <dgm:cxn modelId="{E650D4B1-E7B6-4B85-B53A-BB36AE0ACB85}" type="presParOf" srcId="{62B0ED7C-A041-4AA4-BC30-427D6B23E5CE}" destId="{2FD63934-CCF3-46C8-874F-8F4411C1CDCC}" srcOrd="0" destOrd="0" presId="urn:microsoft.com/office/officeart/2005/8/layout/process1"/>
    <dgm:cxn modelId="{38D90606-1EF8-425A-A4A6-9AD4C9FE1CCE}" type="presParOf" srcId="{62B0ED7C-A041-4AA4-BC30-427D6B23E5CE}" destId="{50E588F5-BF0F-423D-A5EC-2D76F05FC4F2}" srcOrd="1" destOrd="0" presId="urn:microsoft.com/office/officeart/2005/8/layout/process1"/>
    <dgm:cxn modelId="{A4EE9960-6730-406F-9DEF-792563B09F18}" type="presParOf" srcId="{50E588F5-BF0F-423D-A5EC-2D76F05FC4F2}" destId="{4349CA78-FC6E-43D9-96C1-67EC87A71828}" srcOrd="0" destOrd="0" presId="urn:microsoft.com/office/officeart/2005/8/layout/process1"/>
    <dgm:cxn modelId="{E47E1C02-0A8F-4D3D-9AD4-25FEE2EA7A22}" type="presParOf" srcId="{62B0ED7C-A041-4AA4-BC30-427D6B23E5CE}" destId="{F7106E43-1D0E-4A67-823D-125E823C06F4}" srcOrd="2" destOrd="0" presId="urn:microsoft.com/office/officeart/2005/8/layout/process1"/>
    <dgm:cxn modelId="{4F1DBEC7-7EB4-4208-A375-ADFC767640FC}" type="presParOf" srcId="{62B0ED7C-A041-4AA4-BC30-427D6B23E5CE}" destId="{78C90ACA-CF99-401F-929E-4E703FB7B043}" srcOrd="3" destOrd="0" presId="urn:microsoft.com/office/officeart/2005/8/layout/process1"/>
    <dgm:cxn modelId="{DDE4E532-52FB-4D20-8CCA-DB74BBE0C0C3}" type="presParOf" srcId="{78C90ACA-CF99-401F-929E-4E703FB7B043}" destId="{A3EA54BA-C143-4870-8DFC-4D8F429EAD98}" srcOrd="0" destOrd="0" presId="urn:microsoft.com/office/officeart/2005/8/layout/process1"/>
    <dgm:cxn modelId="{B244940A-2CB0-47E6-87C2-EC3355F3A63F}" type="presParOf" srcId="{62B0ED7C-A041-4AA4-BC30-427D6B23E5CE}" destId="{C854884D-BCD4-4F8C-8562-A7483EDA8176}" srcOrd="4" destOrd="0" presId="urn:microsoft.com/office/officeart/2005/8/layout/process1"/>
    <dgm:cxn modelId="{261292F1-FE8D-4555-A4E8-6E0F22A3D84E}" type="presParOf" srcId="{62B0ED7C-A041-4AA4-BC30-427D6B23E5CE}" destId="{75D026EE-5105-43A6-9580-E0167467FD3C}" srcOrd="5" destOrd="0" presId="urn:microsoft.com/office/officeart/2005/8/layout/process1"/>
    <dgm:cxn modelId="{A0BA6DB0-6E46-4C4B-99C0-53461A8C5418}" type="presParOf" srcId="{75D026EE-5105-43A6-9580-E0167467FD3C}" destId="{A22D1E17-6539-4AEC-893D-4F6EF36BA6BD}" srcOrd="0" destOrd="0" presId="urn:microsoft.com/office/officeart/2005/8/layout/process1"/>
    <dgm:cxn modelId="{49553FCE-064C-42F8-847E-49CD7BA8A152}" type="presParOf" srcId="{62B0ED7C-A041-4AA4-BC30-427D6B23E5CE}" destId="{EE25FA84-4BFE-4791-9A4B-384CA43B94F1}" srcOrd="6"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63934-CCF3-46C8-874F-8F4411C1CDCC}">
      <dsp:nvSpPr>
        <dsp:cNvPr id="0" name=""/>
        <dsp:cNvSpPr/>
      </dsp:nvSpPr>
      <dsp:spPr>
        <a:xfrm>
          <a:off x="2373" y="255678"/>
          <a:ext cx="1037922" cy="622753"/>
        </a:xfrm>
        <a:prstGeom prst="roundRect">
          <a:avLst>
            <a:gd name="adj" fmla="val 10000"/>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pt-BR" sz="700" kern="1200">
              <a:solidFill>
                <a:sysClr val="windowText" lastClr="000000"/>
              </a:solidFill>
              <a:latin typeface="Arial" panose="020B0604020202020204" pitchFamily="34" charset="0"/>
              <a:ea typeface="+mn-ea"/>
              <a:cs typeface="Arial" panose="020B0604020202020204" pitchFamily="34" charset="0"/>
            </a:rPr>
            <a:t>1. LEVANTAMENTO DE REQUISITOS</a:t>
          </a:r>
        </a:p>
      </dsp:txBody>
      <dsp:txXfrm>
        <a:off x="20613" y="273918"/>
        <a:ext cx="1001442" cy="586273"/>
      </dsp:txXfrm>
    </dsp:sp>
    <dsp:sp modelId="{50E588F5-BF0F-423D-A5EC-2D76F05FC4F2}">
      <dsp:nvSpPr>
        <dsp:cNvPr id="0" name=""/>
        <dsp:cNvSpPr/>
      </dsp:nvSpPr>
      <dsp:spPr>
        <a:xfrm>
          <a:off x="1144088" y="438352"/>
          <a:ext cx="220039" cy="257404"/>
        </a:xfrm>
        <a:prstGeom prst="rightArrow">
          <a:avLst>
            <a:gd name="adj1" fmla="val 60000"/>
            <a:gd name="adj2" fmla="val 50000"/>
          </a:avLst>
        </a:prstGeom>
        <a:gradFill rotWithShape="0">
          <a:gsLst>
            <a:gs pos="0">
              <a:srgbClr val="5B9BD5">
                <a:tint val="60000"/>
                <a:hueOff val="0"/>
                <a:satOff val="0"/>
                <a:lumOff val="0"/>
                <a:alphaOff val="0"/>
                <a:lumMod val="110000"/>
                <a:satMod val="105000"/>
                <a:tint val="67000"/>
              </a:srgbClr>
            </a:gs>
            <a:gs pos="50000">
              <a:srgbClr val="5B9BD5">
                <a:tint val="60000"/>
                <a:hueOff val="0"/>
                <a:satOff val="0"/>
                <a:lumOff val="0"/>
                <a:alphaOff val="0"/>
                <a:lumMod val="105000"/>
                <a:satMod val="103000"/>
                <a:tint val="73000"/>
              </a:srgbClr>
            </a:gs>
            <a:gs pos="100000">
              <a:srgbClr val="5B9BD5">
                <a:tint val="60000"/>
                <a:hueOff val="0"/>
                <a:satOff val="0"/>
                <a:lumOff val="0"/>
                <a:alphaOff val="0"/>
                <a:lumMod val="105000"/>
                <a:satMod val="109000"/>
                <a:tint val="81000"/>
              </a:srgb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pt-BR" sz="1100" kern="1200">
            <a:solidFill>
              <a:sysClr val="windowText" lastClr="000000"/>
            </a:solidFill>
            <a:latin typeface="Calibri" panose="020F0502020204030204"/>
            <a:ea typeface="+mn-ea"/>
            <a:cs typeface="+mn-cs"/>
          </a:endParaRPr>
        </a:p>
      </dsp:txBody>
      <dsp:txXfrm>
        <a:off x="1144088" y="489833"/>
        <a:ext cx="154027" cy="154442"/>
      </dsp:txXfrm>
    </dsp:sp>
    <dsp:sp modelId="{F7106E43-1D0E-4A67-823D-125E823C06F4}">
      <dsp:nvSpPr>
        <dsp:cNvPr id="0" name=""/>
        <dsp:cNvSpPr/>
      </dsp:nvSpPr>
      <dsp:spPr>
        <a:xfrm>
          <a:off x="1455465" y="255678"/>
          <a:ext cx="1037922" cy="622753"/>
        </a:xfrm>
        <a:prstGeom prst="roundRect">
          <a:avLst>
            <a:gd name="adj" fmla="val 10000"/>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pt-BR" sz="700" kern="1200">
              <a:solidFill>
                <a:sysClr val="windowText" lastClr="000000"/>
              </a:solidFill>
              <a:latin typeface="Arial" panose="020B0604020202020204" pitchFamily="34" charset="0"/>
              <a:ea typeface="+mn-ea"/>
              <a:cs typeface="Arial" panose="020B0604020202020204" pitchFamily="34" charset="0"/>
            </a:rPr>
            <a:t>2. PLANEJAMENTO</a:t>
          </a:r>
        </a:p>
      </dsp:txBody>
      <dsp:txXfrm>
        <a:off x="1473705" y="273918"/>
        <a:ext cx="1001442" cy="586273"/>
      </dsp:txXfrm>
    </dsp:sp>
    <dsp:sp modelId="{78C90ACA-CF99-401F-929E-4E703FB7B043}">
      <dsp:nvSpPr>
        <dsp:cNvPr id="0" name=""/>
        <dsp:cNvSpPr/>
      </dsp:nvSpPr>
      <dsp:spPr>
        <a:xfrm>
          <a:off x="2597180" y="438352"/>
          <a:ext cx="220039" cy="257404"/>
        </a:xfrm>
        <a:prstGeom prst="rightArrow">
          <a:avLst>
            <a:gd name="adj1" fmla="val 60000"/>
            <a:gd name="adj2" fmla="val 50000"/>
          </a:avLst>
        </a:prstGeom>
        <a:gradFill rotWithShape="0">
          <a:gsLst>
            <a:gs pos="0">
              <a:srgbClr val="5B9BD5">
                <a:tint val="60000"/>
                <a:hueOff val="0"/>
                <a:satOff val="0"/>
                <a:lumOff val="0"/>
                <a:alphaOff val="0"/>
                <a:lumMod val="110000"/>
                <a:satMod val="105000"/>
                <a:tint val="67000"/>
              </a:srgbClr>
            </a:gs>
            <a:gs pos="50000">
              <a:srgbClr val="5B9BD5">
                <a:tint val="60000"/>
                <a:hueOff val="0"/>
                <a:satOff val="0"/>
                <a:lumOff val="0"/>
                <a:alphaOff val="0"/>
                <a:lumMod val="105000"/>
                <a:satMod val="103000"/>
                <a:tint val="73000"/>
              </a:srgbClr>
            </a:gs>
            <a:gs pos="100000">
              <a:srgbClr val="5B9BD5">
                <a:tint val="60000"/>
                <a:hueOff val="0"/>
                <a:satOff val="0"/>
                <a:lumOff val="0"/>
                <a:alphaOff val="0"/>
                <a:lumMod val="105000"/>
                <a:satMod val="109000"/>
                <a:tint val="81000"/>
              </a:srgb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pt-BR" sz="1100" kern="1200">
            <a:solidFill>
              <a:sysClr val="windowText" lastClr="000000"/>
            </a:solidFill>
            <a:latin typeface="Calibri" panose="020F0502020204030204"/>
            <a:ea typeface="+mn-ea"/>
            <a:cs typeface="+mn-cs"/>
          </a:endParaRPr>
        </a:p>
      </dsp:txBody>
      <dsp:txXfrm>
        <a:off x="2597180" y="489833"/>
        <a:ext cx="154027" cy="154442"/>
      </dsp:txXfrm>
    </dsp:sp>
    <dsp:sp modelId="{C854884D-BCD4-4F8C-8562-A7483EDA8176}">
      <dsp:nvSpPr>
        <dsp:cNvPr id="0" name=""/>
        <dsp:cNvSpPr/>
      </dsp:nvSpPr>
      <dsp:spPr>
        <a:xfrm>
          <a:off x="2908557" y="255678"/>
          <a:ext cx="1037922" cy="622753"/>
        </a:xfrm>
        <a:prstGeom prst="roundRect">
          <a:avLst>
            <a:gd name="adj" fmla="val 10000"/>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pt-BR" sz="700" kern="1200">
              <a:solidFill>
                <a:sysClr val="windowText" lastClr="000000"/>
              </a:solidFill>
              <a:latin typeface="Arial" panose="020B0604020202020204" pitchFamily="34" charset="0"/>
              <a:ea typeface="+mn-ea"/>
              <a:cs typeface="Arial" panose="020B0604020202020204" pitchFamily="34" charset="0"/>
            </a:rPr>
            <a:t>3. DESENVOLVIMENTO</a:t>
          </a:r>
        </a:p>
      </dsp:txBody>
      <dsp:txXfrm>
        <a:off x="2926797" y="273918"/>
        <a:ext cx="1001442" cy="586273"/>
      </dsp:txXfrm>
    </dsp:sp>
    <dsp:sp modelId="{75D026EE-5105-43A6-9580-E0167467FD3C}">
      <dsp:nvSpPr>
        <dsp:cNvPr id="0" name=""/>
        <dsp:cNvSpPr/>
      </dsp:nvSpPr>
      <dsp:spPr>
        <a:xfrm>
          <a:off x="4050271" y="438352"/>
          <a:ext cx="220039" cy="257404"/>
        </a:xfrm>
        <a:prstGeom prst="rightArrow">
          <a:avLst>
            <a:gd name="adj1" fmla="val 60000"/>
            <a:gd name="adj2" fmla="val 50000"/>
          </a:avLst>
        </a:prstGeom>
        <a:gradFill rotWithShape="0">
          <a:gsLst>
            <a:gs pos="0">
              <a:srgbClr val="5B9BD5">
                <a:tint val="60000"/>
                <a:hueOff val="0"/>
                <a:satOff val="0"/>
                <a:lumOff val="0"/>
                <a:alphaOff val="0"/>
                <a:lumMod val="110000"/>
                <a:satMod val="105000"/>
                <a:tint val="67000"/>
              </a:srgbClr>
            </a:gs>
            <a:gs pos="50000">
              <a:srgbClr val="5B9BD5">
                <a:tint val="60000"/>
                <a:hueOff val="0"/>
                <a:satOff val="0"/>
                <a:lumOff val="0"/>
                <a:alphaOff val="0"/>
                <a:lumMod val="105000"/>
                <a:satMod val="103000"/>
                <a:tint val="73000"/>
              </a:srgbClr>
            </a:gs>
            <a:gs pos="100000">
              <a:srgbClr val="5B9BD5">
                <a:tint val="60000"/>
                <a:hueOff val="0"/>
                <a:satOff val="0"/>
                <a:lumOff val="0"/>
                <a:alphaOff val="0"/>
                <a:lumMod val="105000"/>
                <a:satMod val="109000"/>
                <a:tint val="81000"/>
              </a:srgb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pt-BR" sz="1100" kern="1200">
            <a:solidFill>
              <a:sysClr val="windowText" lastClr="000000"/>
            </a:solidFill>
            <a:latin typeface="Calibri" panose="020F0502020204030204"/>
            <a:ea typeface="+mn-ea"/>
            <a:cs typeface="+mn-cs"/>
          </a:endParaRPr>
        </a:p>
      </dsp:txBody>
      <dsp:txXfrm>
        <a:off x="4050271" y="489833"/>
        <a:ext cx="154027" cy="154442"/>
      </dsp:txXfrm>
    </dsp:sp>
    <dsp:sp modelId="{EE25FA84-4BFE-4791-9A4B-384CA43B94F1}">
      <dsp:nvSpPr>
        <dsp:cNvPr id="0" name=""/>
        <dsp:cNvSpPr/>
      </dsp:nvSpPr>
      <dsp:spPr>
        <a:xfrm>
          <a:off x="4361648" y="255678"/>
          <a:ext cx="1037922" cy="622753"/>
        </a:xfrm>
        <a:prstGeom prst="roundRect">
          <a:avLst>
            <a:gd name="adj" fmla="val 10000"/>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pt-BR" sz="700" kern="1200">
              <a:solidFill>
                <a:sysClr val="windowText" lastClr="000000"/>
              </a:solidFill>
              <a:latin typeface="Arial" panose="020B0604020202020204" pitchFamily="34" charset="0"/>
              <a:ea typeface="+mn-ea"/>
              <a:cs typeface="Arial" panose="020B0604020202020204" pitchFamily="34" charset="0"/>
            </a:rPr>
            <a:t>4. TESTES</a:t>
          </a:r>
        </a:p>
      </dsp:txBody>
      <dsp:txXfrm>
        <a:off x="4379888" y="273918"/>
        <a:ext cx="1001442" cy="5862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0D686-121F-4D29-8B7A-51F62040D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TCC_Hotel</Template>
  <TotalTime>294</TotalTime>
  <Pages>64</Pages>
  <Words>5483</Words>
  <Characters>29612</Characters>
  <Application>Microsoft Office Word</Application>
  <DocSecurity>0</DocSecurity>
  <Lines>246</Lines>
  <Paragraphs>70</Paragraphs>
  <ScaleCrop>false</ScaleCrop>
  <HeadingPairs>
    <vt:vector size="2" baseType="variant">
      <vt:variant>
        <vt:lpstr>Título</vt:lpstr>
      </vt:variant>
      <vt:variant>
        <vt:i4>1</vt:i4>
      </vt:variant>
    </vt:vector>
  </HeadingPairs>
  <TitlesOfParts>
    <vt:vector size="1" baseType="lpstr">
      <vt:lpstr/>
    </vt:vector>
  </TitlesOfParts>
  <Company>Universidade Tecnológica Federal do Paraná - PG</Company>
  <LinksUpToDate>false</LinksUpToDate>
  <CharactersWithSpaces>35025</CharactersWithSpaces>
  <SharedDoc>false</SharedDoc>
  <HLinks>
    <vt:vector size="336" baseType="variant">
      <vt:variant>
        <vt:i4>1376306</vt:i4>
      </vt:variant>
      <vt:variant>
        <vt:i4>335</vt:i4>
      </vt:variant>
      <vt:variant>
        <vt:i4>0</vt:i4>
      </vt:variant>
      <vt:variant>
        <vt:i4>5</vt:i4>
      </vt:variant>
      <vt:variant>
        <vt:lpwstr/>
      </vt:variant>
      <vt:variant>
        <vt:lpwstr>_Toc23407534</vt:lpwstr>
      </vt:variant>
      <vt:variant>
        <vt:i4>1179698</vt:i4>
      </vt:variant>
      <vt:variant>
        <vt:i4>329</vt:i4>
      </vt:variant>
      <vt:variant>
        <vt:i4>0</vt:i4>
      </vt:variant>
      <vt:variant>
        <vt:i4>5</vt:i4>
      </vt:variant>
      <vt:variant>
        <vt:lpwstr/>
      </vt:variant>
      <vt:variant>
        <vt:lpwstr>_Toc23407533</vt:lpwstr>
      </vt:variant>
      <vt:variant>
        <vt:i4>1245234</vt:i4>
      </vt:variant>
      <vt:variant>
        <vt:i4>323</vt:i4>
      </vt:variant>
      <vt:variant>
        <vt:i4>0</vt:i4>
      </vt:variant>
      <vt:variant>
        <vt:i4>5</vt:i4>
      </vt:variant>
      <vt:variant>
        <vt:lpwstr/>
      </vt:variant>
      <vt:variant>
        <vt:lpwstr>_Toc23407532</vt:lpwstr>
      </vt:variant>
      <vt:variant>
        <vt:i4>1048626</vt:i4>
      </vt:variant>
      <vt:variant>
        <vt:i4>317</vt:i4>
      </vt:variant>
      <vt:variant>
        <vt:i4>0</vt:i4>
      </vt:variant>
      <vt:variant>
        <vt:i4>5</vt:i4>
      </vt:variant>
      <vt:variant>
        <vt:lpwstr/>
      </vt:variant>
      <vt:variant>
        <vt:lpwstr>_Toc23407531</vt:lpwstr>
      </vt:variant>
      <vt:variant>
        <vt:i4>1114162</vt:i4>
      </vt:variant>
      <vt:variant>
        <vt:i4>311</vt:i4>
      </vt:variant>
      <vt:variant>
        <vt:i4>0</vt:i4>
      </vt:variant>
      <vt:variant>
        <vt:i4>5</vt:i4>
      </vt:variant>
      <vt:variant>
        <vt:lpwstr/>
      </vt:variant>
      <vt:variant>
        <vt:lpwstr>_Toc23407530</vt:lpwstr>
      </vt:variant>
      <vt:variant>
        <vt:i4>1572915</vt:i4>
      </vt:variant>
      <vt:variant>
        <vt:i4>305</vt:i4>
      </vt:variant>
      <vt:variant>
        <vt:i4>0</vt:i4>
      </vt:variant>
      <vt:variant>
        <vt:i4>5</vt:i4>
      </vt:variant>
      <vt:variant>
        <vt:lpwstr/>
      </vt:variant>
      <vt:variant>
        <vt:lpwstr>_Toc23407529</vt:lpwstr>
      </vt:variant>
      <vt:variant>
        <vt:i4>1638451</vt:i4>
      </vt:variant>
      <vt:variant>
        <vt:i4>299</vt:i4>
      </vt:variant>
      <vt:variant>
        <vt:i4>0</vt:i4>
      </vt:variant>
      <vt:variant>
        <vt:i4>5</vt:i4>
      </vt:variant>
      <vt:variant>
        <vt:lpwstr/>
      </vt:variant>
      <vt:variant>
        <vt:lpwstr>_Toc23407528</vt:lpwstr>
      </vt:variant>
      <vt:variant>
        <vt:i4>1441843</vt:i4>
      </vt:variant>
      <vt:variant>
        <vt:i4>293</vt:i4>
      </vt:variant>
      <vt:variant>
        <vt:i4>0</vt:i4>
      </vt:variant>
      <vt:variant>
        <vt:i4>5</vt:i4>
      </vt:variant>
      <vt:variant>
        <vt:lpwstr/>
      </vt:variant>
      <vt:variant>
        <vt:lpwstr>_Toc23407527</vt:lpwstr>
      </vt:variant>
      <vt:variant>
        <vt:i4>1507379</vt:i4>
      </vt:variant>
      <vt:variant>
        <vt:i4>287</vt:i4>
      </vt:variant>
      <vt:variant>
        <vt:i4>0</vt:i4>
      </vt:variant>
      <vt:variant>
        <vt:i4>5</vt:i4>
      </vt:variant>
      <vt:variant>
        <vt:lpwstr/>
      </vt:variant>
      <vt:variant>
        <vt:lpwstr>_Toc23407526</vt:lpwstr>
      </vt:variant>
      <vt:variant>
        <vt:i4>1310771</vt:i4>
      </vt:variant>
      <vt:variant>
        <vt:i4>281</vt:i4>
      </vt:variant>
      <vt:variant>
        <vt:i4>0</vt:i4>
      </vt:variant>
      <vt:variant>
        <vt:i4>5</vt:i4>
      </vt:variant>
      <vt:variant>
        <vt:lpwstr/>
      </vt:variant>
      <vt:variant>
        <vt:lpwstr>_Toc23407525</vt:lpwstr>
      </vt:variant>
      <vt:variant>
        <vt:i4>1376307</vt:i4>
      </vt:variant>
      <vt:variant>
        <vt:i4>275</vt:i4>
      </vt:variant>
      <vt:variant>
        <vt:i4>0</vt:i4>
      </vt:variant>
      <vt:variant>
        <vt:i4>5</vt:i4>
      </vt:variant>
      <vt:variant>
        <vt:lpwstr/>
      </vt:variant>
      <vt:variant>
        <vt:lpwstr>_Toc23407524</vt:lpwstr>
      </vt:variant>
      <vt:variant>
        <vt:i4>1179699</vt:i4>
      </vt:variant>
      <vt:variant>
        <vt:i4>269</vt:i4>
      </vt:variant>
      <vt:variant>
        <vt:i4>0</vt:i4>
      </vt:variant>
      <vt:variant>
        <vt:i4>5</vt:i4>
      </vt:variant>
      <vt:variant>
        <vt:lpwstr/>
      </vt:variant>
      <vt:variant>
        <vt:lpwstr>_Toc23407523</vt:lpwstr>
      </vt:variant>
      <vt:variant>
        <vt:i4>1245235</vt:i4>
      </vt:variant>
      <vt:variant>
        <vt:i4>263</vt:i4>
      </vt:variant>
      <vt:variant>
        <vt:i4>0</vt:i4>
      </vt:variant>
      <vt:variant>
        <vt:i4>5</vt:i4>
      </vt:variant>
      <vt:variant>
        <vt:lpwstr/>
      </vt:variant>
      <vt:variant>
        <vt:lpwstr>_Toc23407522</vt:lpwstr>
      </vt:variant>
      <vt:variant>
        <vt:i4>1048627</vt:i4>
      </vt:variant>
      <vt:variant>
        <vt:i4>257</vt:i4>
      </vt:variant>
      <vt:variant>
        <vt:i4>0</vt:i4>
      </vt:variant>
      <vt:variant>
        <vt:i4>5</vt:i4>
      </vt:variant>
      <vt:variant>
        <vt:lpwstr/>
      </vt:variant>
      <vt:variant>
        <vt:lpwstr>_Toc23407521</vt:lpwstr>
      </vt:variant>
      <vt:variant>
        <vt:i4>1114163</vt:i4>
      </vt:variant>
      <vt:variant>
        <vt:i4>251</vt:i4>
      </vt:variant>
      <vt:variant>
        <vt:i4>0</vt:i4>
      </vt:variant>
      <vt:variant>
        <vt:i4>5</vt:i4>
      </vt:variant>
      <vt:variant>
        <vt:lpwstr/>
      </vt:variant>
      <vt:variant>
        <vt:lpwstr>_Toc23407520</vt:lpwstr>
      </vt:variant>
      <vt:variant>
        <vt:i4>1572912</vt:i4>
      </vt:variant>
      <vt:variant>
        <vt:i4>245</vt:i4>
      </vt:variant>
      <vt:variant>
        <vt:i4>0</vt:i4>
      </vt:variant>
      <vt:variant>
        <vt:i4>5</vt:i4>
      </vt:variant>
      <vt:variant>
        <vt:lpwstr/>
      </vt:variant>
      <vt:variant>
        <vt:lpwstr>_Toc23407519</vt:lpwstr>
      </vt:variant>
      <vt:variant>
        <vt:i4>1638448</vt:i4>
      </vt:variant>
      <vt:variant>
        <vt:i4>239</vt:i4>
      </vt:variant>
      <vt:variant>
        <vt:i4>0</vt:i4>
      </vt:variant>
      <vt:variant>
        <vt:i4>5</vt:i4>
      </vt:variant>
      <vt:variant>
        <vt:lpwstr/>
      </vt:variant>
      <vt:variant>
        <vt:lpwstr>_Toc23407518</vt:lpwstr>
      </vt:variant>
      <vt:variant>
        <vt:i4>1441840</vt:i4>
      </vt:variant>
      <vt:variant>
        <vt:i4>233</vt:i4>
      </vt:variant>
      <vt:variant>
        <vt:i4>0</vt:i4>
      </vt:variant>
      <vt:variant>
        <vt:i4>5</vt:i4>
      </vt:variant>
      <vt:variant>
        <vt:lpwstr/>
      </vt:variant>
      <vt:variant>
        <vt:lpwstr>_Toc23407517</vt:lpwstr>
      </vt:variant>
      <vt:variant>
        <vt:i4>1507376</vt:i4>
      </vt:variant>
      <vt:variant>
        <vt:i4>227</vt:i4>
      </vt:variant>
      <vt:variant>
        <vt:i4>0</vt:i4>
      </vt:variant>
      <vt:variant>
        <vt:i4>5</vt:i4>
      </vt:variant>
      <vt:variant>
        <vt:lpwstr/>
      </vt:variant>
      <vt:variant>
        <vt:lpwstr>_Toc23407516</vt:lpwstr>
      </vt:variant>
      <vt:variant>
        <vt:i4>1310768</vt:i4>
      </vt:variant>
      <vt:variant>
        <vt:i4>221</vt:i4>
      </vt:variant>
      <vt:variant>
        <vt:i4>0</vt:i4>
      </vt:variant>
      <vt:variant>
        <vt:i4>5</vt:i4>
      </vt:variant>
      <vt:variant>
        <vt:lpwstr/>
      </vt:variant>
      <vt:variant>
        <vt:lpwstr>_Toc23407515</vt:lpwstr>
      </vt:variant>
      <vt:variant>
        <vt:i4>1376304</vt:i4>
      </vt:variant>
      <vt:variant>
        <vt:i4>215</vt:i4>
      </vt:variant>
      <vt:variant>
        <vt:i4>0</vt:i4>
      </vt:variant>
      <vt:variant>
        <vt:i4>5</vt:i4>
      </vt:variant>
      <vt:variant>
        <vt:lpwstr/>
      </vt:variant>
      <vt:variant>
        <vt:lpwstr>_Toc23407514</vt:lpwstr>
      </vt:variant>
      <vt:variant>
        <vt:i4>1179696</vt:i4>
      </vt:variant>
      <vt:variant>
        <vt:i4>209</vt:i4>
      </vt:variant>
      <vt:variant>
        <vt:i4>0</vt:i4>
      </vt:variant>
      <vt:variant>
        <vt:i4>5</vt:i4>
      </vt:variant>
      <vt:variant>
        <vt:lpwstr/>
      </vt:variant>
      <vt:variant>
        <vt:lpwstr>_Toc23407513</vt:lpwstr>
      </vt:variant>
      <vt:variant>
        <vt:i4>1507376</vt:i4>
      </vt:variant>
      <vt:variant>
        <vt:i4>200</vt:i4>
      </vt:variant>
      <vt:variant>
        <vt:i4>0</vt:i4>
      </vt:variant>
      <vt:variant>
        <vt:i4>5</vt:i4>
      </vt:variant>
      <vt:variant>
        <vt:lpwstr/>
      </vt:variant>
      <vt:variant>
        <vt:lpwstr>_Toc23344651</vt:lpwstr>
      </vt:variant>
      <vt:variant>
        <vt:i4>1441840</vt:i4>
      </vt:variant>
      <vt:variant>
        <vt:i4>194</vt:i4>
      </vt:variant>
      <vt:variant>
        <vt:i4>0</vt:i4>
      </vt:variant>
      <vt:variant>
        <vt:i4>5</vt:i4>
      </vt:variant>
      <vt:variant>
        <vt:lpwstr/>
      </vt:variant>
      <vt:variant>
        <vt:lpwstr>_Toc23344650</vt:lpwstr>
      </vt:variant>
      <vt:variant>
        <vt:i4>2031665</vt:i4>
      </vt:variant>
      <vt:variant>
        <vt:i4>188</vt:i4>
      </vt:variant>
      <vt:variant>
        <vt:i4>0</vt:i4>
      </vt:variant>
      <vt:variant>
        <vt:i4>5</vt:i4>
      </vt:variant>
      <vt:variant>
        <vt:lpwstr/>
      </vt:variant>
      <vt:variant>
        <vt:lpwstr>_Toc23344649</vt:lpwstr>
      </vt:variant>
      <vt:variant>
        <vt:i4>1966129</vt:i4>
      </vt:variant>
      <vt:variant>
        <vt:i4>182</vt:i4>
      </vt:variant>
      <vt:variant>
        <vt:i4>0</vt:i4>
      </vt:variant>
      <vt:variant>
        <vt:i4>5</vt:i4>
      </vt:variant>
      <vt:variant>
        <vt:lpwstr/>
      </vt:variant>
      <vt:variant>
        <vt:lpwstr>_Toc23344648</vt:lpwstr>
      </vt:variant>
      <vt:variant>
        <vt:i4>1114161</vt:i4>
      </vt:variant>
      <vt:variant>
        <vt:i4>176</vt:i4>
      </vt:variant>
      <vt:variant>
        <vt:i4>0</vt:i4>
      </vt:variant>
      <vt:variant>
        <vt:i4>5</vt:i4>
      </vt:variant>
      <vt:variant>
        <vt:lpwstr/>
      </vt:variant>
      <vt:variant>
        <vt:lpwstr>_Toc23344647</vt:lpwstr>
      </vt:variant>
      <vt:variant>
        <vt:i4>1048625</vt:i4>
      </vt:variant>
      <vt:variant>
        <vt:i4>170</vt:i4>
      </vt:variant>
      <vt:variant>
        <vt:i4>0</vt:i4>
      </vt:variant>
      <vt:variant>
        <vt:i4>5</vt:i4>
      </vt:variant>
      <vt:variant>
        <vt:lpwstr/>
      </vt:variant>
      <vt:variant>
        <vt:lpwstr>_Toc23344646</vt:lpwstr>
      </vt:variant>
      <vt:variant>
        <vt:i4>1245233</vt:i4>
      </vt:variant>
      <vt:variant>
        <vt:i4>164</vt:i4>
      </vt:variant>
      <vt:variant>
        <vt:i4>0</vt:i4>
      </vt:variant>
      <vt:variant>
        <vt:i4>5</vt:i4>
      </vt:variant>
      <vt:variant>
        <vt:lpwstr/>
      </vt:variant>
      <vt:variant>
        <vt:lpwstr>_Toc23344645</vt:lpwstr>
      </vt:variant>
      <vt:variant>
        <vt:i4>1179697</vt:i4>
      </vt:variant>
      <vt:variant>
        <vt:i4>158</vt:i4>
      </vt:variant>
      <vt:variant>
        <vt:i4>0</vt:i4>
      </vt:variant>
      <vt:variant>
        <vt:i4>5</vt:i4>
      </vt:variant>
      <vt:variant>
        <vt:lpwstr/>
      </vt:variant>
      <vt:variant>
        <vt:lpwstr>_Toc23344644</vt:lpwstr>
      </vt:variant>
      <vt:variant>
        <vt:i4>1376305</vt:i4>
      </vt:variant>
      <vt:variant>
        <vt:i4>152</vt:i4>
      </vt:variant>
      <vt:variant>
        <vt:i4>0</vt:i4>
      </vt:variant>
      <vt:variant>
        <vt:i4>5</vt:i4>
      </vt:variant>
      <vt:variant>
        <vt:lpwstr/>
      </vt:variant>
      <vt:variant>
        <vt:lpwstr>_Toc23344643</vt:lpwstr>
      </vt:variant>
      <vt:variant>
        <vt:i4>1310769</vt:i4>
      </vt:variant>
      <vt:variant>
        <vt:i4>146</vt:i4>
      </vt:variant>
      <vt:variant>
        <vt:i4>0</vt:i4>
      </vt:variant>
      <vt:variant>
        <vt:i4>5</vt:i4>
      </vt:variant>
      <vt:variant>
        <vt:lpwstr/>
      </vt:variant>
      <vt:variant>
        <vt:lpwstr>_Toc23344642</vt:lpwstr>
      </vt:variant>
      <vt:variant>
        <vt:i4>1507377</vt:i4>
      </vt:variant>
      <vt:variant>
        <vt:i4>140</vt:i4>
      </vt:variant>
      <vt:variant>
        <vt:i4>0</vt:i4>
      </vt:variant>
      <vt:variant>
        <vt:i4>5</vt:i4>
      </vt:variant>
      <vt:variant>
        <vt:lpwstr/>
      </vt:variant>
      <vt:variant>
        <vt:lpwstr>_Toc23344641</vt:lpwstr>
      </vt:variant>
      <vt:variant>
        <vt:i4>1441841</vt:i4>
      </vt:variant>
      <vt:variant>
        <vt:i4>134</vt:i4>
      </vt:variant>
      <vt:variant>
        <vt:i4>0</vt:i4>
      </vt:variant>
      <vt:variant>
        <vt:i4>5</vt:i4>
      </vt:variant>
      <vt:variant>
        <vt:lpwstr/>
      </vt:variant>
      <vt:variant>
        <vt:lpwstr>_Toc23344640</vt:lpwstr>
      </vt:variant>
      <vt:variant>
        <vt:i4>2031670</vt:i4>
      </vt:variant>
      <vt:variant>
        <vt:i4>128</vt:i4>
      </vt:variant>
      <vt:variant>
        <vt:i4>0</vt:i4>
      </vt:variant>
      <vt:variant>
        <vt:i4>5</vt:i4>
      </vt:variant>
      <vt:variant>
        <vt:lpwstr/>
      </vt:variant>
      <vt:variant>
        <vt:lpwstr>_Toc23344639</vt:lpwstr>
      </vt:variant>
      <vt:variant>
        <vt:i4>1966134</vt:i4>
      </vt:variant>
      <vt:variant>
        <vt:i4>122</vt:i4>
      </vt:variant>
      <vt:variant>
        <vt:i4>0</vt:i4>
      </vt:variant>
      <vt:variant>
        <vt:i4>5</vt:i4>
      </vt:variant>
      <vt:variant>
        <vt:lpwstr/>
      </vt:variant>
      <vt:variant>
        <vt:lpwstr>_Toc23344638</vt:lpwstr>
      </vt:variant>
      <vt:variant>
        <vt:i4>1114166</vt:i4>
      </vt:variant>
      <vt:variant>
        <vt:i4>116</vt:i4>
      </vt:variant>
      <vt:variant>
        <vt:i4>0</vt:i4>
      </vt:variant>
      <vt:variant>
        <vt:i4>5</vt:i4>
      </vt:variant>
      <vt:variant>
        <vt:lpwstr/>
      </vt:variant>
      <vt:variant>
        <vt:lpwstr>_Toc23344637</vt:lpwstr>
      </vt:variant>
      <vt:variant>
        <vt:i4>1048630</vt:i4>
      </vt:variant>
      <vt:variant>
        <vt:i4>110</vt:i4>
      </vt:variant>
      <vt:variant>
        <vt:i4>0</vt:i4>
      </vt:variant>
      <vt:variant>
        <vt:i4>5</vt:i4>
      </vt:variant>
      <vt:variant>
        <vt:lpwstr/>
      </vt:variant>
      <vt:variant>
        <vt:lpwstr>_Toc23344636</vt:lpwstr>
      </vt:variant>
      <vt:variant>
        <vt:i4>1245238</vt:i4>
      </vt:variant>
      <vt:variant>
        <vt:i4>104</vt:i4>
      </vt:variant>
      <vt:variant>
        <vt:i4>0</vt:i4>
      </vt:variant>
      <vt:variant>
        <vt:i4>5</vt:i4>
      </vt:variant>
      <vt:variant>
        <vt:lpwstr/>
      </vt:variant>
      <vt:variant>
        <vt:lpwstr>_Toc23344635</vt:lpwstr>
      </vt:variant>
      <vt:variant>
        <vt:i4>1179702</vt:i4>
      </vt:variant>
      <vt:variant>
        <vt:i4>98</vt:i4>
      </vt:variant>
      <vt:variant>
        <vt:i4>0</vt:i4>
      </vt:variant>
      <vt:variant>
        <vt:i4>5</vt:i4>
      </vt:variant>
      <vt:variant>
        <vt:lpwstr/>
      </vt:variant>
      <vt:variant>
        <vt:lpwstr>_Toc23344634</vt:lpwstr>
      </vt:variant>
      <vt:variant>
        <vt:i4>1376310</vt:i4>
      </vt:variant>
      <vt:variant>
        <vt:i4>92</vt:i4>
      </vt:variant>
      <vt:variant>
        <vt:i4>0</vt:i4>
      </vt:variant>
      <vt:variant>
        <vt:i4>5</vt:i4>
      </vt:variant>
      <vt:variant>
        <vt:lpwstr/>
      </vt:variant>
      <vt:variant>
        <vt:lpwstr>_Toc23344633</vt:lpwstr>
      </vt:variant>
      <vt:variant>
        <vt:i4>1310774</vt:i4>
      </vt:variant>
      <vt:variant>
        <vt:i4>86</vt:i4>
      </vt:variant>
      <vt:variant>
        <vt:i4>0</vt:i4>
      </vt:variant>
      <vt:variant>
        <vt:i4>5</vt:i4>
      </vt:variant>
      <vt:variant>
        <vt:lpwstr/>
      </vt:variant>
      <vt:variant>
        <vt:lpwstr>_Toc23344632</vt:lpwstr>
      </vt:variant>
      <vt:variant>
        <vt:i4>1507382</vt:i4>
      </vt:variant>
      <vt:variant>
        <vt:i4>80</vt:i4>
      </vt:variant>
      <vt:variant>
        <vt:i4>0</vt:i4>
      </vt:variant>
      <vt:variant>
        <vt:i4>5</vt:i4>
      </vt:variant>
      <vt:variant>
        <vt:lpwstr/>
      </vt:variant>
      <vt:variant>
        <vt:lpwstr>_Toc23344631</vt:lpwstr>
      </vt:variant>
      <vt:variant>
        <vt:i4>1441846</vt:i4>
      </vt:variant>
      <vt:variant>
        <vt:i4>74</vt:i4>
      </vt:variant>
      <vt:variant>
        <vt:i4>0</vt:i4>
      </vt:variant>
      <vt:variant>
        <vt:i4>5</vt:i4>
      </vt:variant>
      <vt:variant>
        <vt:lpwstr/>
      </vt:variant>
      <vt:variant>
        <vt:lpwstr>_Toc23344630</vt:lpwstr>
      </vt:variant>
      <vt:variant>
        <vt:i4>2031671</vt:i4>
      </vt:variant>
      <vt:variant>
        <vt:i4>68</vt:i4>
      </vt:variant>
      <vt:variant>
        <vt:i4>0</vt:i4>
      </vt:variant>
      <vt:variant>
        <vt:i4>5</vt:i4>
      </vt:variant>
      <vt:variant>
        <vt:lpwstr/>
      </vt:variant>
      <vt:variant>
        <vt:lpwstr>_Toc23344629</vt:lpwstr>
      </vt:variant>
      <vt:variant>
        <vt:i4>1966135</vt:i4>
      </vt:variant>
      <vt:variant>
        <vt:i4>62</vt:i4>
      </vt:variant>
      <vt:variant>
        <vt:i4>0</vt:i4>
      </vt:variant>
      <vt:variant>
        <vt:i4>5</vt:i4>
      </vt:variant>
      <vt:variant>
        <vt:lpwstr/>
      </vt:variant>
      <vt:variant>
        <vt:lpwstr>_Toc23344628</vt:lpwstr>
      </vt:variant>
      <vt:variant>
        <vt:i4>1114167</vt:i4>
      </vt:variant>
      <vt:variant>
        <vt:i4>56</vt:i4>
      </vt:variant>
      <vt:variant>
        <vt:i4>0</vt:i4>
      </vt:variant>
      <vt:variant>
        <vt:i4>5</vt:i4>
      </vt:variant>
      <vt:variant>
        <vt:lpwstr/>
      </vt:variant>
      <vt:variant>
        <vt:lpwstr>_Toc23344627</vt:lpwstr>
      </vt:variant>
      <vt:variant>
        <vt:i4>1048631</vt:i4>
      </vt:variant>
      <vt:variant>
        <vt:i4>50</vt:i4>
      </vt:variant>
      <vt:variant>
        <vt:i4>0</vt:i4>
      </vt:variant>
      <vt:variant>
        <vt:i4>5</vt:i4>
      </vt:variant>
      <vt:variant>
        <vt:lpwstr/>
      </vt:variant>
      <vt:variant>
        <vt:lpwstr>_Toc23344626</vt:lpwstr>
      </vt:variant>
      <vt:variant>
        <vt:i4>1245239</vt:i4>
      </vt:variant>
      <vt:variant>
        <vt:i4>44</vt:i4>
      </vt:variant>
      <vt:variant>
        <vt:i4>0</vt:i4>
      </vt:variant>
      <vt:variant>
        <vt:i4>5</vt:i4>
      </vt:variant>
      <vt:variant>
        <vt:lpwstr/>
      </vt:variant>
      <vt:variant>
        <vt:lpwstr>_Toc23344625</vt:lpwstr>
      </vt:variant>
      <vt:variant>
        <vt:i4>1179703</vt:i4>
      </vt:variant>
      <vt:variant>
        <vt:i4>38</vt:i4>
      </vt:variant>
      <vt:variant>
        <vt:i4>0</vt:i4>
      </vt:variant>
      <vt:variant>
        <vt:i4>5</vt:i4>
      </vt:variant>
      <vt:variant>
        <vt:lpwstr/>
      </vt:variant>
      <vt:variant>
        <vt:lpwstr>_Toc23344624</vt:lpwstr>
      </vt:variant>
      <vt:variant>
        <vt:i4>1376311</vt:i4>
      </vt:variant>
      <vt:variant>
        <vt:i4>32</vt:i4>
      </vt:variant>
      <vt:variant>
        <vt:i4>0</vt:i4>
      </vt:variant>
      <vt:variant>
        <vt:i4>5</vt:i4>
      </vt:variant>
      <vt:variant>
        <vt:lpwstr/>
      </vt:variant>
      <vt:variant>
        <vt:lpwstr>_Toc23344623</vt:lpwstr>
      </vt:variant>
      <vt:variant>
        <vt:i4>1310775</vt:i4>
      </vt:variant>
      <vt:variant>
        <vt:i4>26</vt:i4>
      </vt:variant>
      <vt:variant>
        <vt:i4>0</vt:i4>
      </vt:variant>
      <vt:variant>
        <vt:i4>5</vt:i4>
      </vt:variant>
      <vt:variant>
        <vt:lpwstr/>
      </vt:variant>
      <vt:variant>
        <vt:lpwstr>_Toc23344622</vt:lpwstr>
      </vt:variant>
      <vt:variant>
        <vt:i4>1507383</vt:i4>
      </vt:variant>
      <vt:variant>
        <vt:i4>20</vt:i4>
      </vt:variant>
      <vt:variant>
        <vt:i4>0</vt:i4>
      </vt:variant>
      <vt:variant>
        <vt:i4>5</vt:i4>
      </vt:variant>
      <vt:variant>
        <vt:lpwstr/>
      </vt:variant>
      <vt:variant>
        <vt:lpwstr>_Toc23344621</vt:lpwstr>
      </vt:variant>
      <vt:variant>
        <vt:i4>1441847</vt:i4>
      </vt:variant>
      <vt:variant>
        <vt:i4>14</vt:i4>
      </vt:variant>
      <vt:variant>
        <vt:i4>0</vt:i4>
      </vt:variant>
      <vt:variant>
        <vt:i4>5</vt:i4>
      </vt:variant>
      <vt:variant>
        <vt:lpwstr/>
      </vt:variant>
      <vt:variant>
        <vt:lpwstr>_Toc23344620</vt:lpwstr>
      </vt:variant>
      <vt:variant>
        <vt:i4>2031668</vt:i4>
      </vt:variant>
      <vt:variant>
        <vt:i4>8</vt:i4>
      </vt:variant>
      <vt:variant>
        <vt:i4>0</vt:i4>
      </vt:variant>
      <vt:variant>
        <vt:i4>5</vt:i4>
      </vt:variant>
      <vt:variant>
        <vt:lpwstr/>
      </vt:variant>
      <vt:variant>
        <vt:lpwstr>_Toc23344619</vt:lpwstr>
      </vt:variant>
      <vt:variant>
        <vt:i4>1966132</vt:i4>
      </vt:variant>
      <vt:variant>
        <vt:i4>2</vt:i4>
      </vt:variant>
      <vt:variant>
        <vt:i4>0</vt:i4>
      </vt:variant>
      <vt:variant>
        <vt:i4>5</vt:i4>
      </vt:variant>
      <vt:variant>
        <vt:lpwstr/>
      </vt:variant>
      <vt:variant>
        <vt:lpwstr>_Toc23344618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Estagiario1</dc:creator>
  <cp:keywords/>
  <cp:lastModifiedBy>Kassiane Gonçalves</cp:lastModifiedBy>
  <cp:revision>156</cp:revision>
  <cp:lastPrinted>2019-10-31T13:02:00Z</cp:lastPrinted>
  <dcterms:created xsi:type="dcterms:W3CDTF">2019-11-18T01:03:00Z</dcterms:created>
  <dcterms:modified xsi:type="dcterms:W3CDTF">2019-11-20T18:19:00Z</dcterms:modified>
</cp:coreProperties>
</file>